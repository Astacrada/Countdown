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04A58" w14:textId="351DC53D" w:rsidR="00536C05" w:rsidRPr="00D3437B" w:rsidRDefault="00536C05" w:rsidP="004C12FA">
      <w:pPr>
        <w:rPr>
          <w:rFonts w:ascii="Avenir Book" w:hAnsi="Avenir Book"/>
        </w:rPr>
      </w:pPr>
    </w:p>
    <w:p w14:paraId="31CAB9AD" w14:textId="16B42E2C" w:rsidR="003268BD" w:rsidRPr="00D3437B" w:rsidRDefault="003268BD" w:rsidP="004C12FA">
      <w:pPr>
        <w:rPr>
          <w:rFonts w:ascii="Avenir Book" w:hAnsi="Avenir Book"/>
        </w:rPr>
      </w:pPr>
    </w:p>
    <w:p w14:paraId="4941E5CF" w14:textId="41C03565" w:rsidR="003268BD" w:rsidRPr="00D3437B" w:rsidRDefault="003268BD" w:rsidP="004C12FA">
      <w:pPr>
        <w:rPr>
          <w:rFonts w:ascii="Avenir Book" w:hAnsi="Avenir Book"/>
        </w:rPr>
      </w:pPr>
    </w:p>
    <w:p w14:paraId="001A0660" w14:textId="281B0AB1" w:rsidR="003268BD" w:rsidRPr="00D3437B" w:rsidRDefault="003268BD" w:rsidP="004C12FA">
      <w:pPr>
        <w:rPr>
          <w:rFonts w:ascii="Avenir Book" w:hAnsi="Avenir Book"/>
        </w:rPr>
      </w:pPr>
    </w:p>
    <w:p w14:paraId="017351FE" w14:textId="7D862BF8" w:rsidR="003268BD" w:rsidRPr="00D3437B" w:rsidRDefault="003268BD" w:rsidP="004C12FA">
      <w:pPr>
        <w:rPr>
          <w:rFonts w:ascii="Avenir Book" w:hAnsi="Avenir Book"/>
        </w:rPr>
      </w:pPr>
    </w:p>
    <w:p w14:paraId="401D2AD5" w14:textId="189931FD" w:rsidR="003268BD" w:rsidRPr="00D3437B" w:rsidRDefault="003268BD" w:rsidP="004C12FA">
      <w:pPr>
        <w:rPr>
          <w:rFonts w:ascii="Avenir Book" w:hAnsi="Avenir Book"/>
        </w:rPr>
      </w:pPr>
    </w:p>
    <w:p w14:paraId="3A010003" w14:textId="3F1A209C" w:rsidR="003268BD" w:rsidRPr="00D3437B" w:rsidRDefault="003268BD" w:rsidP="004C12FA">
      <w:pPr>
        <w:rPr>
          <w:rFonts w:ascii="Avenir Book" w:hAnsi="Avenir Book"/>
        </w:rPr>
      </w:pPr>
      <w:r w:rsidRPr="00D3437B">
        <w:rPr>
          <w:rFonts w:ascii="Avenir Book" w:hAnsi="Avenir Book"/>
        </w:rPr>
        <w:tab/>
      </w:r>
    </w:p>
    <w:p w14:paraId="536A4EF3" w14:textId="229AAA0E" w:rsidR="003268BD" w:rsidRPr="00D3437B" w:rsidRDefault="00AC0608" w:rsidP="004C12FA">
      <w:pPr>
        <w:rPr>
          <w:rFonts w:ascii="Avenir Book" w:hAnsi="Avenir Book"/>
        </w:rPr>
      </w:pPr>
      <w:r w:rsidRPr="00D3437B">
        <w:rPr>
          <w:rFonts w:ascii="Avenir Book" w:hAnsi="Avenir Book"/>
        </w:rPr>
        <w:drawing>
          <wp:anchor distT="0" distB="0" distL="114300" distR="114300" simplePos="0" relativeHeight="251675648" behindDoc="1" locked="0" layoutInCell="1" allowOverlap="1" wp14:anchorId="5568C84A" wp14:editId="5476A811">
            <wp:simplePos x="0" y="0"/>
            <wp:positionH relativeFrom="column">
              <wp:posOffset>1771650</wp:posOffset>
            </wp:positionH>
            <wp:positionV relativeFrom="paragraph">
              <wp:posOffset>28893</wp:posOffset>
            </wp:positionV>
            <wp:extent cx="4635500" cy="7454265"/>
            <wp:effectExtent l="0" t="0" r="1270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saturation sat="66000"/>
                              </a14:imgEffect>
                              <a14:imgEffect>
                                <a14:brightnessContrast contrast="40000"/>
                              </a14:imgEffect>
                            </a14:imgLayer>
                          </a14:imgProps>
                        </a:ext>
                        <a:ext uri="{28A0092B-C50C-407E-A947-70E740481C1C}">
                          <a14:useLocalDpi xmlns:a14="http://schemas.microsoft.com/office/drawing/2010/main" val="0"/>
                        </a:ext>
                      </a:extLst>
                    </a:blip>
                    <a:srcRect l="12048" r="1"/>
                    <a:stretch/>
                  </pic:blipFill>
                  <pic:spPr bwMode="auto">
                    <a:xfrm>
                      <a:off x="0" y="0"/>
                      <a:ext cx="4635500" cy="745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63B4A4" w14:textId="515BA95E" w:rsidR="00BE51BE" w:rsidRPr="008E3FE5" w:rsidRDefault="00BE51BE" w:rsidP="004C12FA">
      <w:pPr>
        <w:rPr>
          <w:rFonts w:ascii="Avenir Book" w:hAnsi="Avenir Book"/>
          <w:b/>
          <w:color w:val="0070C0"/>
        </w:rPr>
      </w:pPr>
      <w:r w:rsidRPr="00D3437B">
        <w:rPr>
          <w:rFonts w:ascii="Avenir Book" w:hAnsi="Avenir Book"/>
        </w:rPr>
        <w:br w:type="page"/>
      </w:r>
      <w:r w:rsidR="008E3FE5">
        <w:rPr>
          <w:rFonts w:ascii="Avenir Book" w:hAnsi="Avenir Book"/>
          <w:b/>
          <w:color w:val="0070C0"/>
        </w:rPr>
        <w:lastRenderedPageBreak/>
        <w:t>Declaration of O</w:t>
      </w:r>
      <w:r w:rsidRPr="008E3FE5">
        <w:rPr>
          <w:rFonts w:ascii="Avenir Book" w:hAnsi="Avenir Book"/>
          <w:b/>
          <w:color w:val="0070C0"/>
        </w:rPr>
        <w:t>riginality</w:t>
      </w:r>
    </w:p>
    <w:p w14:paraId="7C15D4C9" w14:textId="77777777" w:rsidR="00BE51BE" w:rsidRPr="00D3437B" w:rsidRDefault="00BE51BE" w:rsidP="004C12FA">
      <w:pPr>
        <w:rPr>
          <w:rFonts w:ascii="Avenir Book" w:hAnsi="Avenir Book"/>
        </w:rPr>
      </w:pPr>
    </w:p>
    <w:p w14:paraId="6C9121B9" w14:textId="77777777" w:rsidR="00BE51BE" w:rsidRPr="00D3437B" w:rsidRDefault="00BE51BE" w:rsidP="004C12FA">
      <w:pPr>
        <w:rPr>
          <w:rFonts w:ascii="Avenir Book" w:hAnsi="Avenir Book"/>
          <w:lang w:val="en-US"/>
        </w:rPr>
      </w:pPr>
      <w:r w:rsidRPr="00D3437B">
        <w:rPr>
          <w:rFonts w:ascii="Avenir Book" w:hAnsi="Avenir Book"/>
          <w:lang w:val="en-US"/>
        </w:rPr>
        <w:t>I confirm that:</w:t>
      </w:r>
      <w:r w:rsidR="008E4179" w:rsidRPr="00D3437B">
        <w:rPr>
          <w:rFonts w:ascii="Avenir Book" w:hAnsi="Avenir Book"/>
          <w:lang w:val="en-US"/>
        </w:rPr>
        <w:br/>
      </w:r>
    </w:p>
    <w:p w14:paraId="16C7960B" w14:textId="77777777" w:rsidR="007C5E19" w:rsidRPr="00D3437B" w:rsidRDefault="007C5E19" w:rsidP="007C5E19">
      <w:pPr>
        <w:pStyle w:val="ListParagraph"/>
        <w:numPr>
          <w:ilvl w:val="0"/>
          <w:numId w:val="6"/>
        </w:numPr>
        <w:rPr>
          <w:rFonts w:ascii="Avenir Book" w:hAnsi="Avenir Book"/>
          <w:lang w:val="en-US"/>
        </w:rPr>
      </w:pPr>
      <w:r w:rsidRPr="00D3437B">
        <w:rPr>
          <w:rFonts w:ascii="Avenir Book" w:hAnsi="Avenir Book"/>
          <w:lang w:val="en-US"/>
        </w:rPr>
        <w:t xml:space="preserve">This submission is my own work, except where clearly indicated. </w:t>
      </w:r>
    </w:p>
    <w:p w14:paraId="01D3E3C4" w14:textId="77777777" w:rsidR="007C5E19" w:rsidRPr="00D3437B" w:rsidRDefault="007C5E19" w:rsidP="007C5E19">
      <w:pPr>
        <w:pStyle w:val="ListParagraph"/>
        <w:rPr>
          <w:rFonts w:ascii="Avenir Book" w:hAnsi="Avenir Book"/>
          <w:lang w:val="en-US"/>
        </w:rPr>
      </w:pPr>
    </w:p>
    <w:p w14:paraId="38D5796C" w14:textId="77777777" w:rsidR="007C5E19" w:rsidRPr="00D3437B" w:rsidRDefault="007C5E19" w:rsidP="007C5E19">
      <w:pPr>
        <w:pStyle w:val="ListParagraph"/>
        <w:numPr>
          <w:ilvl w:val="0"/>
          <w:numId w:val="6"/>
        </w:numPr>
        <w:rPr>
          <w:rFonts w:ascii="Avenir Book" w:hAnsi="Avenir Book"/>
          <w:lang w:val="en-US"/>
        </w:rPr>
      </w:pPr>
      <w:r w:rsidRPr="00D3437B">
        <w:rPr>
          <w:rFonts w:ascii="Avenir Book" w:hAnsi="Avenir Book"/>
          <w:lang w:val="en-US"/>
        </w:rPr>
        <w:t xml:space="preserve">I understand that there are severe penalties for Unacceptable Academic Practice, which can lead to loss of marks or even the withholding of a degree. </w:t>
      </w:r>
    </w:p>
    <w:p w14:paraId="709FE5F2" w14:textId="77777777" w:rsidR="007C5E19" w:rsidRPr="00D3437B" w:rsidRDefault="007C5E19" w:rsidP="007C5E19">
      <w:pPr>
        <w:pStyle w:val="ListParagraph"/>
        <w:rPr>
          <w:rFonts w:ascii="Avenir Book" w:hAnsi="Avenir Book"/>
          <w:lang w:val="en-US"/>
        </w:rPr>
      </w:pPr>
    </w:p>
    <w:p w14:paraId="41457138" w14:textId="77777777" w:rsidR="007C5E19" w:rsidRPr="00D3437B" w:rsidRDefault="007C5E19" w:rsidP="007C5E19">
      <w:pPr>
        <w:pStyle w:val="ListParagraph"/>
        <w:numPr>
          <w:ilvl w:val="0"/>
          <w:numId w:val="6"/>
        </w:numPr>
        <w:rPr>
          <w:rFonts w:ascii="Avenir Book" w:hAnsi="Avenir Book"/>
          <w:lang w:val="en-US"/>
        </w:rPr>
      </w:pPr>
      <w:r w:rsidRPr="00D3437B">
        <w:rPr>
          <w:rFonts w:ascii="Avenir Book" w:hAnsi="Avenir Book"/>
          <w:lang w:val="en-US"/>
        </w:rPr>
        <w:t xml:space="preserve">I have read the regulations on Unacceptable Academic Practice from the University’s Academic Quality and Records Office (AQRO) and the relevant sections of the current Student Handbook of the Department of Computer Science. </w:t>
      </w:r>
    </w:p>
    <w:p w14:paraId="2015585F" w14:textId="77777777" w:rsidR="007C5E19" w:rsidRPr="00D3437B" w:rsidRDefault="007C5E19" w:rsidP="007C5E19">
      <w:pPr>
        <w:pStyle w:val="ListParagraph"/>
        <w:rPr>
          <w:rFonts w:ascii="Avenir Book" w:hAnsi="Avenir Book"/>
          <w:lang w:val="en-US"/>
        </w:rPr>
      </w:pPr>
    </w:p>
    <w:p w14:paraId="6DEC04FB" w14:textId="77777777" w:rsidR="00BE51BE" w:rsidRPr="00D3437B" w:rsidRDefault="007C5E19" w:rsidP="007C5E19">
      <w:pPr>
        <w:pStyle w:val="ListParagraph"/>
        <w:numPr>
          <w:ilvl w:val="0"/>
          <w:numId w:val="6"/>
        </w:numPr>
        <w:rPr>
          <w:rFonts w:ascii="Avenir Book" w:hAnsi="Avenir Book"/>
          <w:lang w:val="en-US"/>
        </w:rPr>
      </w:pPr>
      <w:r w:rsidRPr="00D3437B">
        <w:rPr>
          <w:rFonts w:ascii="Avenir Book" w:hAnsi="Avenir Book"/>
          <w:lang w:val="en-US"/>
        </w:rPr>
        <w:t xml:space="preserve">In submitting this </w:t>
      </w:r>
      <w:proofErr w:type="gramStart"/>
      <w:r w:rsidRPr="00D3437B">
        <w:rPr>
          <w:rFonts w:ascii="Avenir Book" w:hAnsi="Avenir Book"/>
          <w:lang w:val="en-US"/>
        </w:rPr>
        <w:t>work</w:t>
      </w:r>
      <w:proofErr w:type="gramEnd"/>
      <w:r w:rsidRPr="00D3437B">
        <w:rPr>
          <w:rFonts w:ascii="Avenir Book" w:hAnsi="Avenir Book"/>
          <w:lang w:val="en-US"/>
        </w:rPr>
        <w:t xml:space="preserve"> I understand and agree to abide by the University’s regulations governing these issues. </w:t>
      </w:r>
      <w:r w:rsidR="00BE51BE" w:rsidRPr="00D3437B">
        <w:rPr>
          <w:rFonts w:ascii="Avenir Book" w:hAnsi="Avenir Book"/>
          <w:lang w:val="en-US"/>
        </w:rPr>
        <w:t xml:space="preserve"> </w:t>
      </w:r>
    </w:p>
    <w:p w14:paraId="12881489" w14:textId="77777777" w:rsidR="00BE51BE" w:rsidRPr="00D3437B" w:rsidRDefault="00BE51BE" w:rsidP="004C12FA">
      <w:pPr>
        <w:rPr>
          <w:rFonts w:ascii="Avenir Book" w:hAnsi="Avenir Book"/>
          <w:lang w:val="en-US"/>
        </w:rPr>
      </w:pPr>
    </w:p>
    <w:p w14:paraId="09888F49" w14:textId="09B7DD00" w:rsidR="00BE51BE" w:rsidRPr="00D3437B" w:rsidRDefault="00495198" w:rsidP="004C12FA">
      <w:pPr>
        <w:rPr>
          <w:rFonts w:ascii="Avenir Book" w:hAnsi="Avenir Book"/>
          <w:lang w:val="en-US"/>
        </w:rPr>
      </w:pPr>
      <w:r w:rsidRPr="00D3437B">
        <w:rPr>
          <w:rFonts w:ascii="Avenir Book" w:hAnsi="Avenir Book"/>
          <w:lang w:val="en-US"/>
        </w:rPr>
        <w:t>Name</w:t>
      </w:r>
      <w:r w:rsidR="00657054" w:rsidRPr="00D3437B">
        <w:rPr>
          <w:rFonts w:ascii="Avenir Book" w:hAnsi="Avenir Book"/>
          <w:lang w:val="en-US"/>
        </w:rPr>
        <w:t>:</w:t>
      </w:r>
      <w:r w:rsidRPr="00D3437B">
        <w:rPr>
          <w:rFonts w:ascii="Avenir Book" w:hAnsi="Avenir Book"/>
          <w:lang w:val="en-US"/>
        </w:rPr>
        <w:t xml:space="preserve">  </w:t>
      </w:r>
      <w:r w:rsidR="00AF61DC" w:rsidRPr="00D3437B">
        <w:rPr>
          <w:rFonts w:ascii="Avenir Book" w:hAnsi="Avenir Book"/>
          <w:lang w:val="en-US"/>
        </w:rPr>
        <w:t xml:space="preserve"> </w:t>
      </w:r>
      <w:r w:rsidR="00657054" w:rsidRPr="00D3437B">
        <w:rPr>
          <w:rFonts w:ascii="Avenir Book" w:hAnsi="Avenir Book"/>
          <w:lang w:val="en-US"/>
        </w:rPr>
        <w:t xml:space="preserve">Edward </w:t>
      </w:r>
      <w:proofErr w:type="spellStart"/>
      <w:r w:rsidR="00657054" w:rsidRPr="00D3437B">
        <w:rPr>
          <w:rFonts w:ascii="Avenir Book" w:hAnsi="Avenir Book"/>
          <w:lang w:val="en-US"/>
        </w:rPr>
        <w:t>Dugdale</w:t>
      </w:r>
      <w:proofErr w:type="spellEnd"/>
    </w:p>
    <w:p w14:paraId="56ED89E2" w14:textId="77777777" w:rsidR="00BE51BE" w:rsidRPr="00D3437B" w:rsidRDefault="00BE51BE" w:rsidP="004C12FA">
      <w:pPr>
        <w:rPr>
          <w:rFonts w:ascii="Avenir Book" w:hAnsi="Avenir Book"/>
        </w:rPr>
      </w:pPr>
    </w:p>
    <w:p w14:paraId="71CF7CF0" w14:textId="6DA60AB6" w:rsidR="00AF61DC" w:rsidRPr="00D3437B" w:rsidRDefault="00495198" w:rsidP="004C12FA">
      <w:pPr>
        <w:rPr>
          <w:rFonts w:ascii="Avenir Book" w:hAnsi="Avenir Book"/>
        </w:rPr>
      </w:pPr>
      <w:r w:rsidRPr="00D3437B">
        <w:rPr>
          <w:rFonts w:ascii="Avenir Book" w:hAnsi="Avenir Book"/>
        </w:rPr>
        <w:t>Date</w:t>
      </w:r>
      <w:r w:rsidR="00657054" w:rsidRPr="00D3437B">
        <w:rPr>
          <w:rFonts w:ascii="Avenir Book" w:hAnsi="Avenir Book"/>
        </w:rPr>
        <w:t xml:space="preserve">:    </w:t>
      </w:r>
      <w:r w:rsidRPr="00D3437B">
        <w:rPr>
          <w:rFonts w:ascii="Avenir Book" w:hAnsi="Avenir Book"/>
        </w:rPr>
        <w:t xml:space="preserve"> </w:t>
      </w:r>
      <w:r w:rsidR="00657054" w:rsidRPr="00D3437B">
        <w:rPr>
          <w:rFonts w:ascii="Avenir Book" w:hAnsi="Avenir Book"/>
        </w:rPr>
        <w:t>08/05/17</w:t>
      </w:r>
    </w:p>
    <w:p w14:paraId="3FF8FB39" w14:textId="77777777" w:rsidR="00BE51BE" w:rsidRPr="00D3437B" w:rsidRDefault="00BE51BE" w:rsidP="004C12FA">
      <w:pPr>
        <w:rPr>
          <w:rFonts w:ascii="Avenir Book" w:hAnsi="Avenir Book"/>
        </w:rPr>
      </w:pPr>
    </w:p>
    <w:p w14:paraId="4DCA933F" w14:textId="77777777" w:rsidR="00BE51BE" w:rsidRPr="00D3437B" w:rsidRDefault="00BE51BE" w:rsidP="004C12FA">
      <w:pPr>
        <w:rPr>
          <w:rFonts w:ascii="Avenir Book" w:hAnsi="Avenir Book"/>
        </w:rPr>
      </w:pPr>
    </w:p>
    <w:p w14:paraId="6F7FB40C" w14:textId="77777777" w:rsidR="00AF61DC" w:rsidRPr="00D3437B" w:rsidRDefault="00AF61DC" w:rsidP="004C12FA">
      <w:pPr>
        <w:rPr>
          <w:rFonts w:ascii="Avenir Book" w:hAnsi="Avenir Book"/>
        </w:rPr>
      </w:pPr>
    </w:p>
    <w:p w14:paraId="112B1A3C" w14:textId="77777777" w:rsidR="00AF61DC" w:rsidRPr="00D3437B" w:rsidRDefault="00AF61DC" w:rsidP="004C12FA">
      <w:pPr>
        <w:rPr>
          <w:rFonts w:ascii="Avenir Book" w:hAnsi="Avenir Book"/>
        </w:rPr>
      </w:pPr>
    </w:p>
    <w:p w14:paraId="3D9A3C99" w14:textId="77777777" w:rsidR="00AF61DC" w:rsidRPr="00D3437B" w:rsidRDefault="00AF61DC" w:rsidP="004C12FA">
      <w:pPr>
        <w:rPr>
          <w:rFonts w:ascii="Avenir Book" w:hAnsi="Avenir Book"/>
          <w:b/>
        </w:rPr>
      </w:pPr>
      <w:r w:rsidRPr="00D3437B">
        <w:rPr>
          <w:rFonts w:ascii="Avenir Book" w:hAnsi="Avenir Book"/>
          <w:b/>
        </w:rPr>
        <w:t>Consent to share this work</w:t>
      </w:r>
    </w:p>
    <w:p w14:paraId="61139A63" w14:textId="77777777" w:rsidR="00AF61DC" w:rsidRPr="00D3437B" w:rsidRDefault="00AF61DC" w:rsidP="004C12FA">
      <w:pPr>
        <w:rPr>
          <w:rFonts w:ascii="Avenir Book" w:hAnsi="Avenir Book"/>
        </w:rPr>
      </w:pPr>
    </w:p>
    <w:p w14:paraId="4816BBE1" w14:textId="77777777" w:rsidR="00AF61DC" w:rsidRPr="00D3437B" w:rsidRDefault="003C2954" w:rsidP="004C12FA">
      <w:pPr>
        <w:rPr>
          <w:rFonts w:ascii="Avenir Book" w:hAnsi="Avenir Book"/>
          <w:lang w:val="en-US"/>
        </w:rPr>
      </w:pPr>
      <w:r w:rsidRPr="00D3437B">
        <w:rPr>
          <w:rFonts w:ascii="Avenir Book" w:hAnsi="Avenir Book"/>
          <w:lang w:val="en-US"/>
        </w:rPr>
        <w:t>By including my name</w:t>
      </w:r>
      <w:r w:rsidR="00AF61DC" w:rsidRPr="00D3437B">
        <w:rPr>
          <w:rFonts w:ascii="Avenir Book" w:hAnsi="Avenir Book"/>
          <w:lang w:val="en-US"/>
        </w:rPr>
        <w:t xml:space="preserve"> below, I hereby agree to this dissertation being made available to other students and academic staff of the </w:t>
      </w:r>
      <w:proofErr w:type="spellStart"/>
      <w:r w:rsidR="00AF61DC" w:rsidRPr="00D3437B">
        <w:rPr>
          <w:rFonts w:ascii="Avenir Book" w:hAnsi="Avenir Book"/>
          <w:lang w:val="en-US"/>
        </w:rPr>
        <w:t>Aberystwyth</w:t>
      </w:r>
      <w:proofErr w:type="spellEnd"/>
      <w:r w:rsidR="00AF61DC" w:rsidRPr="00D3437B">
        <w:rPr>
          <w:rFonts w:ascii="Avenir Book" w:hAnsi="Avenir Book"/>
          <w:lang w:val="en-US"/>
        </w:rPr>
        <w:t xml:space="preserve"> Computer Science Department.</w:t>
      </w:r>
    </w:p>
    <w:p w14:paraId="2B328081" w14:textId="77777777" w:rsidR="00AF61DC" w:rsidRPr="00D3437B" w:rsidRDefault="00AF61DC" w:rsidP="004C12FA">
      <w:pPr>
        <w:rPr>
          <w:rFonts w:ascii="Avenir Book" w:hAnsi="Avenir Book"/>
          <w:lang w:val="en-US"/>
        </w:rPr>
      </w:pPr>
    </w:p>
    <w:p w14:paraId="4B789F91" w14:textId="77777777" w:rsidR="00AF61DC" w:rsidRPr="00D3437B" w:rsidRDefault="00AF61DC" w:rsidP="004C12FA">
      <w:pPr>
        <w:rPr>
          <w:rFonts w:ascii="Avenir Book" w:hAnsi="Avenir Book"/>
          <w:lang w:val="en-US"/>
        </w:rPr>
      </w:pPr>
    </w:p>
    <w:p w14:paraId="6D8E5B2F" w14:textId="5B87F466" w:rsidR="009D4328" w:rsidRPr="00D3437B" w:rsidRDefault="009D4328" w:rsidP="009D4328">
      <w:pPr>
        <w:rPr>
          <w:rFonts w:ascii="Avenir Book" w:hAnsi="Avenir Book"/>
          <w:lang w:val="en-US"/>
        </w:rPr>
      </w:pPr>
      <w:r w:rsidRPr="00D3437B">
        <w:rPr>
          <w:rFonts w:ascii="Avenir Book" w:hAnsi="Avenir Book"/>
          <w:lang w:val="en-US"/>
        </w:rPr>
        <w:t>Name</w:t>
      </w:r>
      <w:r w:rsidR="00657054" w:rsidRPr="00D3437B">
        <w:rPr>
          <w:rFonts w:ascii="Avenir Book" w:hAnsi="Avenir Book"/>
          <w:lang w:val="en-US"/>
        </w:rPr>
        <w:t>:</w:t>
      </w:r>
      <w:r w:rsidRPr="00D3437B">
        <w:rPr>
          <w:rFonts w:ascii="Avenir Book" w:hAnsi="Avenir Book"/>
          <w:lang w:val="en-US"/>
        </w:rPr>
        <w:t xml:space="preserve">   </w:t>
      </w:r>
      <w:r w:rsidR="00657054" w:rsidRPr="00D3437B">
        <w:rPr>
          <w:rFonts w:ascii="Avenir Book" w:hAnsi="Avenir Book"/>
          <w:lang w:val="en-US"/>
        </w:rPr>
        <w:t xml:space="preserve">Edward </w:t>
      </w:r>
      <w:proofErr w:type="spellStart"/>
      <w:r w:rsidR="00657054" w:rsidRPr="00D3437B">
        <w:rPr>
          <w:rFonts w:ascii="Avenir Book" w:hAnsi="Avenir Book"/>
          <w:lang w:val="en-US"/>
        </w:rPr>
        <w:t>Dugdale</w:t>
      </w:r>
      <w:proofErr w:type="spellEnd"/>
    </w:p>
    <w:p w14:paraId="094D0E4B" w14:textId="77777777" w:rsidR="009D4328" w:rsidRPr="00D3437B" w:rsidRDefault="009D4328" w:rsidP="009D4328">
      <w:pPr>
        <w:rPr>
          <w:rFonts w:ascii="Avenir Book" w:hAnsi="Avenir Book"/>
        </w:rPr>
      </w:pPr>
    </w:p>
    <w:p w14:paraId="6C29FC3B" w14:textId="15F5CD6C" w:rsidR="009D4328" w:rsidRPr="00D3437B" w:rsidRDefault="009D4328" w:rsidP="009D4328">
      <w:pPr>
        <w:rPr>
          <w:rFonts w:ascii="Avenir Book" w:hAnsi="Avenir Book"/>
        </w:rPr>
      </w:pPr>
      <w:r w:rsidRPr="00D3437B">
        <w:rPr>
          <w:rFonts w:ascii="Avenir Book" w:hAnsi="Avenir Book"/>
        </w:rPr>
        <w:t>Date</w:t>
      </w:r>
      <w:r w:rsidR="00657054" w:rsidRPr="00D3437B">
        <w:rPr>
          <w:rFonts w:ascii="Avenir Book" w:hAnsi="Avenir Book"/>
        </w:rPr>
        <w:t xml:space="preserve">:    </w:t>
      </w:r>
      <w:r w:rsidRPr="00D3437B">
        <w:rPr>
          <w:rFonts w:ascii="Avenir Book" w:hAnsi="Avenir Book"/>
        </w:rPr>
        <w:t xml:space="preserve"> </w:t>
      </w:r>
      <w:r w:rsidR="00657054" w:rsidRPr="00D3437B">
        <w:rPr>
          <w:rFonts w:ascii="Avenir Book" w:hAnsi="Avenir Book"/>
        </w:rPr>
        <w:t>08/05/17</w:t>
      </w:r>
    </w:p>
    <w:p w14:paraId="21BE4AFD" w14:textId="77777777" w:rsidR="00AF61DC" w:rsidRPr="00D3437B" w:rsidRDefault="00AF61DC" w:rsidP="004C12FA">
      <w:pPr>
        <w:rPr>
          <w:rFonts w:ascii="Avenir Book" w:hAnsi="Avenir Book"/>
        </w:rPr>
      </w:pPr>
    </w:p>
    <w:p w14:paraId="1C4F8096" w14:textId="77777777" w:rsidR="0009699F" w:rsidRPr="00D3437B" w:rsidRDefault="0009699F" w:rsidP="0009699F">
      <w:pPr>
        <w:pStyle w:val="NormalWeb"/>
        <w:spacing w:after="0"/>
        <w:rPr>
          <w:rFonts w:ascii="Avenir Book" w:hAnsi="Avenir Book"/>
        </w:rPr>
      </w:pPr>
    </w:p>
    <w:p w14:paraId="3104C892" w14:textId="77777777" w:rsidR="0009699F" w:rsidRPr="00D3437B" w:rsidRDefault="0009699F" w:rsidP="0009699F">
      <w:pPr>
        <w:pStyle w:val="NormalWeb"/>
        <w:spacing w:after="0"/>
        <w:rPr>
          <w:rFonts w:ascii="Avenir Book" w:hAnsi="Avenir Book"/>
        </w:rPr>
      </w:pPr>
    </w:p>
    <w:p w14:paraId="1F8F46DB" w14:textId="77777777" w:rsidR="00E61859" w:rsidRPr="00D3437B" w:rsidRDefault="007A3E41" w:rsidP="00A304C2">
      <w:pPr>
        <w:jc w:val="center"/>
        <w:rPr>
          <w:rFonts w:ascii="Avenir Book" w:hAnsi="Avenir Book"/>
          <w:b/>
          <w:sz w:val="28"/>
          <w:szCs w:val="28"/>
        </w:rPr>
      </w:pPr>
      <w:r w:rsidRPr="00D3437B">
        <w:rPr>
          <w:rFonts w:ascii="Avenir Book" w:hAnsi="Avenir Book"/>
        </w:rPr>
        <w:br w:type="page"/>
      </w:r>
      <w:r w:rsidR="00E61859" w:rsidRPr="008E3FE5">
        <w:rPr>
          <w:rFonts w:ascii="Avenir Book" w:hAnsi="Avenir Book"/>
          <w:b/>
          <w:color w:val="0070C0"/>
          <w:sz w:val="28"/>
          <w:szCs w:val="28"/>
        </w:rPr>
        <w:lastRenderedPageBreak/>
        <w:t>Acknowledgements</w:t>
      </w:r>
    </w:p>
    <w:p w14:paraId="7BE38E99" w14:textId="77777777" w:rsidR="00E42397" w:rsidRPr="00D3437B" w:rsidRDefault="00E42397" w:rsidP="004C12FA">
      <w:pPr>
        <w:rPr>
          <w:rFonts w:ascii="Avenir Book" w:hAnsi="Avenir Book"/>
        </w:rPr>
      </w:pPr>
    </w:p>
    <w:p w14:paraId="63E277CB" w14:textId="637408E7" w:rsidR="00E42397" w:rsidRDefault="00657054" w:rsidP="008E3FE5">
      <w:pPr>
        <w:jc w:val="both"/>
        <w:rPr>
          <w:rFonts w:ascii="Avenir Book" w:hAnsi="Avenir Book"/>
        </w:rPr>
      </w:pPr>
      <w:r w:rsidRPr="00D3437B">
        <w:rPr>
          <w:rFonts w:ascii="Avenir Book" w:hAnsi="Avenir Book"/>
        </w:rPr>
        <w:t>A debt of gratitude is owed</w:t>
      </w:r>
      <w:r w:rsidR="00DB3BC0" w:rsidRPr="00D3437B">
        <w:rPr>
          <w:rFonts w:ascii="Avenir Book" w:hAnsi="Avenir Book"/>
        </w:rPr>
        <w:t xml:space="preserve"> t</w:t>
      </w:r>
      <w:r w:rsidRPr="00D3437B">
        <w:rPr>
          <w:rFonts w:ascii="Avenir Book" w:hAnsi="Avenir Book"/>
        </w:rPr>
        <w:t xml:space="preserve">o Christine </w:t>
      </w:r>
      <w:proofErr w:type="spellStart"/>
      <w:r w:rsidRPr="00D3437B">
        <w:rPr>
          <w:rFonts w:ascii="Avenir Book" w:hAnsi="Avenir Book"/>
        </w:rPr>
        <w:t>Zarges</w:t>
      </w:r>
      <w:proofErr w:type="spellEnd"/>
      <w:r w:rsidRPr="00D3437B">
        <w:rPr>
          <w:rFonts w:ascii="Avenir Book" w:hAnsi="Avenir Book"/>
        </w:rPr>
        <w:t xml:space="preserve"> </w:t>
      </w:r>
      <w:r w:rsidR="00D3437B">
        <w:rPr>
          <w:rFonts w:ascii="Avenir Book" w:hAnsi="Avenir Book"/>
        </w:rPr>
        <w:t xml:space="preserve">for her </w:t>
      </w:r>
      <w:r w:rsidR="00993C4A">
        <w:rPr>
          <w:rFonts w:ascii="Avenir Book" w:hAnsi="Avenir Book"/>
        </w:rPr>
        <w:t xml:space="preserve">consistent </w:t>
      </w:r>
      <w:r w:rsidR="00D3437B">
        <w:rPr>
          <w:rFonts w:ascii="Avenir Book" w:hAnsi="Avenir Book"/>
        </w:rPr>
        <w:t xml:space="preserve">support </w:t>
      </w:r>
      <w:r w:rsidR="00993C4A">
        <w:rPr>
          <w:rFonts w:ascii="Avenir Book" w:hAnsi="Avenir Book"/>
        </w:rPr>
        <w:t>and motivation. Without her</w:t>
      </w:r>
      <w:r w:rsidR="00E42397">
        <w:rPr>
          <w:rFonts w:ascii="Avenir Book" w:hAnsi="Avenir Book"/>
        </w:rPr>
        <w:t xml:space="preserve"> expertise</w:t>
      </w:r>
      <w:r w:rsidR="00993C4A">
        <w:rPr>
          <w:rFonts w:ascii="Avenir Book" w:hAnsi="Avenir Book"/>
        </w:rPr>
        <w:t xml:space="preserve">, I would not have been able to submit a </w:t>
      </w:r>
      <w:r w:rsidR="00E42397">
        <w:rPr>
          <w:rFonts w:ascii="Avenir Book" w:hAnsi="Avenir Book"/>
        </w:rPr>
        <w:t>working game</w:t>
      </w:r>
      <w:r w:rsidRPr="00D3437B">
        <w:rPr>
          <w:rFonts w:ascii="Avenir Book" w:hAnsi="Avenir Book"/>
        </w:rPr>
        <w:t xml:space="preserve">. </w:t>
      </w:r>
    </w:p>
    <w:p w14:paraId="021A9C76" w14:textId="77777777" w:rsidR="00E42397" w:rsidRPr="00D3437B" w:rsidRDefault="00E42397" w:rsidP="008E3FE5">
      <w:pPr>
        <w:jc w:val="both"/>
        <w:rPr>
          <w:rFonts w:ascii="Avenir Book" w:hAnsi="Avenir Book"/>
        </w:rPr>
      </w:pPr>
    </w:p>
    <w:p w14:paraId="22BCE0FE" w14:textId="47EC0B07" w:rsidR="008E3FE5" w:rsidRDefault="00E42397" w:rsidP="008E3FE5">
      <w:pPr>
        <w:jc w:val="both"/>
        <w:rPr>
          <w:rFonts w:ascii="Avenir Book" w:hAnsi="Avenir Book"/>
        </w:rPr>
      </w:pPr>
      <w:r>
        <w:rPr>
          <w:rFonts w:ascii="Avenir Book" w:hAnsi="Avenir Book"/>
        </w:rPr>
        <w:t>I woul</w:t>
      </w:r>
      <w:r w:rsidR="00657054" w:rsidRPr="00D3437B">
        <w:rPr>
          <w:rFonts w:ascii="Avenir Book" w:hAnsi="Avenir Book"/>
        </w:rPr>
        <w:t>d</w:t>
      </w:r>
      <w:r>
        <w:rPr>
          <w:rFonts w:ascii="Avenir Book" w:hAnsi="Avenir Book"/>
        </w:rPr>
        <w:t xml:space="preserve"> also</w:t>
      </w:r>
      <w:r w:rsidR="00657054" w:rsidRPr="00D3437B">
        <w:rPr>
          <w:rFonts w:ascii="Avenir Book" w:hAnsi="Avenir Book"/>
        </w:rPr>
        <w:t xml:space="preserve"> like to thank Jamie </w:t>
      </w:r>
      <w:proofErr w:type="spellStart"/>
      <w:r w:rsidR="00657054" w:rsidRPr="00D3437B">
        <w:rPr>
          <w:rFonts w:ascii="Avenir Book" w:hAnsi="Avenir Book"/>
        </w:rPr>
        <w:t>Bonnett</w:t>
      </w:r>
      <w:proofErr w:type="spellEnd"/>
      <w:r w:rsidR="004F6DBD">
        <w:rPr>
          <w:rFonts w:ascii="Avenir Book" w:hAnsi="Avenir Book"/>
        </w:rPr>
        <w:t>,</w:t>
      </w:r>
      <w:r w:rsidR="00657054" w:rsidRPr="00D3437B">
        <w:rPr>
          <w:rFonts w:ascii="Avenir Book" w:hAnsi="Avenir Book"/>
        </w:rPr>
        <w:t xml:space="preserve"> </w:t>
      </w:r>
      <w:r w:rsidR="00292F65" w:rsidRPr="00D3437B">
        <w:rPr>
          <w:rFonts w:ascii="Avenir Book" w:hAnsi="Avenir Book"/>
        </w:rPr>
        <w:t>for testi</w:t>
      </w:r>
      <w:r w:rsidR="004F6DBD">
        <w:rPr>
          <w:rFonts w:ascii="Avenir Book" w:hAnsi="Avenir Book"/>
        </w:rPr>
        <w:t xml:space="preserve">ng my application and giving me </w:t>
      </w:r>
      <w:r w:rsidR="00292F65" w:rsidRPr="00D3437B">
        <w:rPr>
          <w:rFonts w:ascii="Avenir Book" w:hAnsi="Avenir Book"/>
        </w:rPr>
        <w:t xml:space="preserve">constructive criticism to </w:t>
      </w:r>
      <w:r w:rsidR="004F6DBD">
        <w:rPr>
          <w:rFonts w:ascii="Avenir Book" w:hAnsi="Avenir Book"/>
        </w:rPr>
        <w:t>work upon.</w:t>
      </w:r>
      <w:r w:rsidR="00292F65" w:rsidRPr="00D3437B">
        <w:rPr>
          <w:rFonts w:ascii="Avenir Book" w:hAnsi="Avenir Book"/>
        </w:rPr>
        <w:t xml:space="preserve"> </w:t>
      </w:r>
      <w:r w:rsidR="004F6DBD">
        <w:rPr>
          <w:rFonts w:ascii="Avenir Book" w:hAnsi="Avenir Book"/>
        </w:rPr>
        <w:t>Also</w:t>
      </w:r>
      <w:r w:rsidR="00292F65">
        <w:rPr>
          <w:rFonts w:ascii="Avenir Book" w:hAnsi="Avenir Book"/>
        </w:rPr>
        <w:t xml:space="preserve">, </w:t>
      </w:r>
      <w:r>
        <w:rPr>
          <w:rFonts w:ascii="Avenir Book" w:hAnsi="Avenir Book"/>
        </w:rPr>
        <w:t>being the light at the end of the tunnel and letting me talk through any problems</w:t>
      </w:r>
      <w:r w:rsidR="00292F65">
        <w:rPr>
          <w:rFonts w:ascii="Avenir Book" w:hAnsi="Avenir Book"/>
        </w:rPr>
        <w:t xml:space="preserve"> that occurred</w:t>
      </w:r>
      <w:r w:rsidR="00E90536">
        <w:rPr>
          <w:rFonts w:ascii="Avenir Book" w:hAnsi="Avenir Book"/>
        </w:rPr>
        <w:t>,</w:t>
      </w:r>
      <w:r w:rsidR="00292F65">
        <w:rPr>
          <w:rFonts w:ascii="Avenir Book" w:hAnsi="Avenir Book"/>
        </w:rPr>
        <w:t xml:space="preserve"> be that in the project or in life</w:t>
      </w:r>
      <w:r>
        <w:rPr>
          <w:rFonts w:ascii="Avenir Book" w:hAnsi="Avenir Book"/>
        </w:rPr>
        <w:t xml:space="preserve">. </w:t>
      </w:r>
    </w:p>
    <w:p w14:paraId="43102493" w14:textId="77777777" w:rsidR="008E3FE5" w:rsidRDefault="008E3FE5" w:rsidP="008E3FE5">
      <w:pPr>
        <w:jc w:val="both"/>
        <w:rPr>
          <w:rFonts w:ascii="Avenir Book" w:hAnsi="Avenir Book"/>
        </w:rPr>
      </w:pPr>
    </w:p>
    <w:p w14:paraId="4AD1EB62" w14:textId="3A371C8B" w:rsidR="00DB3BC0" w:rsidRDefault="004F6DBD" w:rsidP="008E3FE5">
      <w:pPr>
        <w:jc w:val="both"/>
        <w:rPr>
          <w:rFonts w:ascii="Avenir Book" w:hAnsi="Avenir Book"/>
        </w:rPr>
      </w:pPr>
      <w:r>
        <w:rPr>
          <w:rFonts w:ascii="Avenir Book" w:hAnsi="Avenir Book"/>
        </w:rPr>
        <w:t>Next</w:t>
      </w:r>
      <w:r w:rsidR="00E42397">
        <w:rPr>
          <w:rFonts w:ascii="Avenir Book" w:hAnsi="Avenir Book"/>
        </w:rPr>
        <w:t xml:space="preserve"> to</w:t>
      </w:r>
      <w:r w:rsidR="00657054" w:rsidRPr="00D3437B">
        <w:rPr>
          <w:rFonts w:ascii="Avenir Book" w:hAnsi="Avenir Book"/>
        </w:rPr>
        <w:t xml:space="preserve"> </w:t>
      </w:r>
      <w:r w:rsidR="008E3FE5">
        <w:rPr>
          <w:rFonts w:ascii="Avenir Book" w:hAnsi="Avenir Book"/>
        </w:rPr>
        <w:t xml:space="preserve">my girlfriend, </w:t>
      </w:r>
      <w:proofErr w:type="spellStart"/>
      <w:r w:rsidR="00657054" w:rsidRPr="00D3437B">
        <w:rPr>
          <w:rFonts w:ascii="Avenir Book" w:hAnsi="Avenir Book"/>
        </w:rPr>
        <w:t>Angharad</w:t>
      </w:r>
      <w:proofErr w:type="spellEnd"/>
      <w:r w:rsidR="00657054" w:rsidRPr="00D3437B">
        <w:rPr>
          <w:rFonts w:ascii="Avenir Book" w:hAnsi="Avenir Book"/>
        </w:rPr>
        <w:t xml:space="preserve"> Bache</w:t>
      </w:r>
      <w:r w:rsidR="008E3FE5">
        <w:rPr>
          <w:rFonts w:ascii="Avenir Book" w:hAnsi="Avenir Book"/>
        </w:rPr>
        <w:t>,</w:t>
      </w:r>
      <w:r w:rsidR="00657054" w:rsidRPr="00D3437B">
        <w:rPr>
          <w:rFonts w:ascii="Avenir Book" w:hAnsi="Avenir Book"/>
        </w:rPr>
        <w:t xml:space="preserve"> </w:t>
      </w:r>
      <w:r w:rsidR="008E3FE5">
        <w:rPr>
          <w:rFonts w:ascii="Avenir Book" w:hAnsi="Avenir Book"/>
        </w:rPr>
        <w:t xml:space="preserve">for </w:t>
      </w:r>
      <w:r>
        <w:rPr>
          <w:rFonts w:ascii="Avenir Book" w:hAnsi="Avenir Book"/>
        </w:rPr>
        <w:t>testing the application, making me enough cups of tea to sink a ship, and for putting up with my incessant, unending musings</w:t>
      </w:r>
      <w:r w:rsidR="008E3FE5">
        <w:rPr>
          <w:rFonts w:ascii="Avenir Book" w:hAnsi="Avenir Book"/>
        </w:rPr>
        <w:t xml:space="preserve"> about computers </w:t>
      </w:r>
      <w:r>
        <w:rPr>
          <w:rFonts w:ascii="Avenir Book" w:hAnsi="Avenir Book"/>
        </w:rPr>
        <w:t xml:space="preserve">and games </w:t>
      </w:r>
      <w:r w:rsidR="008E3FE5">
        <w:rPr>
          <w:rFonts w:ascii="Avenir Book" w:hAnsi="Avenir Book"/>
        </w:rPr>
        <w:t xml:space="preserve">for the last three years. </w:t>
      </w:r>
    </w:p>
    <w:p w14:paraId="75866932" w14:textId="77777777" w:rsidR="008E3FE5" w:rsidRPr="00E90536" w:rsidRDefault="008E3FE5" w:rsidP="008E3FE5">
      <w:pPr>
        <w:jc w:val="both"/>
        <w:rPr>
          <w:rFonts w:ascii="Avenir Book" w:hAnsi="Avenir Book"/>
          <w14:props3d w14:extrusionH="0" w14:contourW="0" w14:prstMaterial="matte"/>
        </w:rPr>
      </w:pPr>
    </w:p>
    <w:p w14:paraId="407E96DB" w14:textId="42A70843" w:rsidR="008E3FE5" w:rsidRPr="00D3437B" w:rsidRDefault="008E3FE5" w:rsidP="008E3FE5">
      <w:pPr>
        <w:jc w:val="both"/>
        <w:rPr>
          <w:rFonts w:ascii="Avenir Book" w:hAnsi="Avenir Book"/>
        </w:rPr>
      </w:pPr>
      <w:r>
        <w:rPr>
          <w:rFonts w:ascii="Avenir Book" w:hAnsi="Avenir Book"/>
        </w:rPr>
        <w:t>Finally, to Aberystwyth University for giving me the</w:t>
      </w:r>
      <w:r w:rsidR="00E26FBA">
        <w:rPr>
          <w:rFonts w:ascii="Avenir Book" w:hAnsi="Avenir Book"/>
        </w:rPr>
        <w:t xml:space="preserve"> skills necessary to complete </w:t>
      </w:r>
      <w:r w:rsidR="004F6DBD">
        <w:rPr>
          <w:rFonts w:ascii="Avenir Book" w:hAnsi="Avenir Book"/>
        </w:rPr>
        <w:t xml:space="preserve">this </w:t>
      </w:r>
      <w:r>
        <w:rPr>
          <w:rFonts w:ascii="Avenir Book" w:hAnsi="Avenir Book"/>
        </w:rPr>
        <w:t xml:space="preserve">project. </w:t>
      </w:r>
    </w:p>
    <w:p w14:paraId="723FFC4B" w14:textId="77777777" w:rsidR="00E61859" w:rsidRPr="00D3437B" w:rsidRDefault="00E61859" w:rsidP="004C12FA">
      <w:pPr>
        <w:rPr>
          <w:rFonts w:ascii="Avenir Book" w:hAnsi="Avenir Book"/>
          <w:szCs w:val="22"/>
        </w:rPr>
      </w:pPr>
      <w:r w:rsidRPr="00D3437B">
        <w:rPr>
          <w:rFonts w:ascii="Avenir Book" w:hAnsi="Avenir Book"/>
        </w:rPr>
        <w:br w:type="page"/>
      </w:r>
    </w:p>
    <w:p w14:paraId="1BBEC674" w14:textId="77777777" w:rsidR="001B2546" w:rsidRPr="008E3FE5" w:rsidRDefault="00E61859" w:rsidP="00A304C2">
      <w:pPr>
        <w:jc w:val="center"/>
        <w:rPr>
          <w:rFonts w:ascii="Avenir Book" w:hAnsi="Avenir Book"/>
          <w:b/>
          <w:color w:val="0070C0"/>
          <w:sz w:val="28"/>
        </w:rPr>
      </w:pPr>
      <w:r w:rsidRPr="008E3FE5">
        <w:rPr>
          <w:rFonts w:ascii="Avenir Book" w:hAnsi="Avenir Book"/>
          <w:b/>
          <w:color w:val="0070C0"/>
          <w:sz w:val="28"/>
        </w:rPr>
        <w:lastRenderedPageBreak/>
        <w:t>Abstract</w:t>
      </w:r>
    </w:p>
    <w:p w14:paraId="00D017B4" w14:textId="77777777" w:rsidR="001B2546" w:rsidRPr="00D3437B" w:rsidRDefault="001B2546" w:rsidP="004C12FA">
      <w:pPr>
        <w:rPr>
          <w:rFonts w:ascii="Avenir Book" w:hAnsi="Avenir Book"/>
        </w:rPr>
      </w:pPr>
    </w:p>
    <w:p w14:paraId="4A29F369" w14:textId="4AFE8973" w:rsidR="002A211B" w:rsidRPr="00D3437B" w:rsidRDefault="008E6034" w:rsidP="0056406B">
      <w:pPr>
        <w:jc w:val="both"/>
        <w:rPr>
          <w:rFonts w:ascii="Avenir Book" w:hAnsi="Avenir Book"/>
        </w:rPr>
      </w:pPr>
      <w:r>
        <w:rPr>
          <w:rFonts w:ascii="Avenir Book" w:hAnsi="Avenir Book"/>
        </w:rPr>
        <w:t>The product I have produced is a playable game of th</w:t>
      </w:r>
      <w:r w:rsidR="007A6F9D">
        <w:rPr>
          <w:rFonts w:ascii="Avenir Book" w:hAnsi="Avenir Book"/>
        </w:rPr>
        <w:t xml:space="preserve">e popular television game show </w:t>
      </w:r>
      <w:r w:rsidR="007A6F9D" w:rsidRPr="007A6F9D">
        <w:rPr>
          <w:rFonts w:ascii="Avenir Book" w:hAnsi="Avenir Book"/>
          <w:i/>
        </w:rPr>
        <w:t>Countdown Numbers</w:t>
      </w:r>
      <w:r w:rsidR="007A6F9D">
        <w:rPr>
          <w:rFonts w:ascii="Avenir Book" w:hAnsi="Avenir Book"/>
        </w:rPr>
        <w:t xml:space="preserve"> which is derivative </w:t>
      </w:r>
      <w:r w:rsidR="00F57D39">
        <w:rPr>
          <w:rFonts w:ascii="Avenir Book" w:hAnsi="Avenir Book"/>
        </w:rPr>
        <w:t>of</w:t>
      </w:r>
      <w:r w:rsidR="007A6F9D">
        <w:rPr>
          <w:rFonts w:ascii="Avenir Book" w:hAnsi="Avenir Book"/>
        </w:rPr>
        <w:t xml:space="preserve"> the game </w:t>
      </w:r>
      <w:r w:rsidR="007A6F9D" w:rsidRPr="007A6F9D">
        <w:rPr>
          <w:rFonts w:ascii="Avenir Book" w:hAnsi="Avenir Book"/>
          <w:i/>
        </w:rPr>
        <w:t>Countdown</w:t>
      </w:r>
      <w:r w:rsidR="007A6F9D">
        <w:rPr>
          <w:rFonts w:ascii="Avenir Book" w:hAnsi="Avenir Book"/>
        </w:rPr>
        <w:t xml:space="preserve">. The show, originally broadcasted on Channel 4, is based off the French </w:t>
      </w:r>
      <w:proofErr w:type="gramStart"/>
      <w:r w:rsidR="007A6F9D">
        <w:rPr>
          <w:rFonts w:ascii="Avenir Book" w:hAnsi="Avenir Book"/>
        </w:rPr>
        <w:t>gameshow</w:t>
      </w:r>
      <w:proofErr w:type="gramEnd"/>
      <w:r w:rsidR="007A6F9D">
        <w:rPr>
          <w:rFonts w:ascii="Avenir Book" w:hAnsi="Avenir Book"/>
        </w:rPr>
        <w:t xml:space="preserve"> </w:t>
      </w:r>
      <w:r w:rsidR="002A211B" w:rsidRPr="007A6F9D">
        <w:rPr>
          <w:rFonts w:ascii="Avenir Book" w:hAnsi="Avenir Book"/>
          <w:i/>
        </w:rPr>
        <w:t xml:space="preserve">Des </w:t>
      </w:r>
      <w:proofErr w:type="spellStart"/>
      <w:r w:rsidR="002A211B" w:rsidRPr="007A6F9D">
        <w:rPr>
          <w:rFonts w:ascii="Avenir Book" w:hAnsi="Avenir Book"/>
          <w:i/>
        </w:rPr>
        <w:t>chiffres</w:t>
      </w:r>
      <w:proofErr w:type="spellEnd"/>
      <w:r w:rsidR="002A211B" w:rsidRPr="007A6F9D">
        <w:rPr>
          <w:rFonts w:ascii="Avenir Book" w:hAnsi="Avenir Book"/>
          <w:i/>
        </w:rPr>
        <w:t xml:space="preserve"> et des</w:t>
      </w:r>
      <w:r w:rsidR="002A211B" w:rsidRPr="00D3437B">
        <w:rPr>
          <w:rFonts w:ascii="Avenir Book" w:hAnsi="Avenir Book"/>
        </w:rPr>
        <w:t xml:space="preserve"> </w:t>
      </w:r>
      <w:proofErr w:type="spellStart"/>
      <w:r w:rsidR="002A211B" w:rsidRPr="00D3437B">
        <w:rPr>
          <w:rFonts w:ascii="Avenir Book" w:hAnsi="Avenir Book"/>
        </w:rPr>
        <w:t>lettres</w:t>
      </w:r>
      <w:proofErr w:type="spellEnd"/>
      <w:r w:rsidR="002A211B" w:rsidRPr="00D3437B">
        <w:rPr>
          <w:rFonts w:ascii="Avenir Book" w:hAnsi="Avenir Book"/>
        </w:rPr>
        <w:t xml:space="preserve"> (Numbers and Letters). </w:t>
      </w:r>
    </w:p>
    <w:p w14:paraId="1FB9ED95" w14:textId="77777777" w:rsidR="0090297B" w:rsidRDefault="0090297B" w:rsidP="0056406B">
      <w:pPr>
        <w:jc w:val="both"/>
        <w:rPr>
          <w:rFonts w:ascii="Avenir Book" w:hAnsi="Avenir Book"/>
        </w:rPr>
      </w:pPr>
    </w:p>
    <w:p w14:paraId="342EBF7E" w14:textId="5A14FF46" w:rsidR="002A211B" w:rsidRPr="00D3437B" w:rsidRDefault="002A211B" w:rsidP="0056406B">
      <w:pPr>
        <w:jc w:val="both"/>
        <w:rPr>
          <w:rFonts w:ascii="Avenir Book" w:hAnsi="Avenir Book"/>
        </w:rPr>
      </w:pPr>
      <w:r w:rsidRPr="00D3437B">
        <w:rPr>
          <w:rFonts w:ascii="Avenir Book" w:hAnsi="Avenir Book"/>
        </w:rPr>
        <w:t>The reason why I have chosen to develop this project is due to</w:t>
      </w:r>
      <w:r w:rsidR="00563035">
        <w:rPr>
          <w:rFonts w:ascii="Avenir Book" w:hAnsi="Avenir Book"/>
        </w:rPr>
        <w:t xml:space="preserve"> an influence early in my life</w:t>
      </w:r>
      <w:r w:rsidRPr="00D3437B">
        <w:rPr>
          <w:rFonts w:ascii="Avenir Book" w:hAnsi="Avenir Book"/>
        </w:rPr>
        <w:t xml:space="preserve"> at Sandroyd School in southern England. At the school, Coundown</w:t>
      </w:r>
      <w:r w:rsidR="008C36F3">
        <w:rPr>
          <w:rFonts w:ascii="Avenir Book" w:hAnsi="Avenir Book"/>
        </w:rPr>
        <w:t>:</w:t>
      </w:r>
      <w:r w:rsidRPr="00D3437B">
        <w:rPr>
          <w:rFonts w:ascii="Avenir Book" w:hAnsi="Avenir Book"/>
        </w:rPr>
        <w:t xml:space="preserve"> Number Round was used as an exercise by one of </w:t>
      </w:r>
      <w:r w:rsidR="00563035">
        <w:rPr>
          <w:rFonts w:ascii="Avenir Book" w:hAnsi="Avenir Book"/>
        </w:rPr>
        <w:t>the</w:t>
      </w:r>
      <w:r w:rsidRPr="00D3437B">
        <w:rPr>
          <w:rFonts w:ascii="Avenir Book" w:hAnsi="Avenir Book"/>
        </w:rPr>
        <w:t xml:space="preserve"> teachers to practice our </w:t>
      </w:r>
      <w:r w:rsidR="00563035">
        <w:rPr>
          <w:rFonts w:ascii="Avenir Book" w:hAnsi="Avenir Book"/>
        </w:rPr>
        <w:t>mental arithmetic,</w:t>
      </w:r>
      <w:r w:rsidRPr="00D3437B">
        <w:rPr>
          <w:rFonts w:ascii="Avenir Book" w:hAnsi="Avenir Book"/>
        </w:rPr>
        <w:t xml:space="preserve"> as well as a game that everyone could enjoy.</w:t>
      </w:r>
      <w:r w:rsidR="009E2543">
        <w:rPr>
          <w:rFonts w:ascii="Avenir Book" w:hAnsi="Avenir Book"/>
        </w:rPr>
        <w:t xml:space="preserve"> The competitive element disguised the by-product of learning and a</w:t>
      </w:r>
      <w:r w:rsidRPr="00D3437B">
        <w:rPr>
          <w:rFonts w:ascii="Avenir Book" w:hAnsi="Avenir Book"/>
        </w:rPr>
        <w:t>s a result of this</w:t>
      </w:r>
      <w:r w:rsidR="00563035">
        <w:rPr>
          <w:rFonts w:ascii="Avenir Book" w:hAnsi="Avenir Book"/>
        </w:rPr>
        <w:t>,</w:t>
      </w:r>
      <w:r w:rsidRPr="00D3437B">
        <w:rPr>
          <w:rFonts w:ascii="Avenir Book" w:hAnsi="Avenir Book"/>
        </w:rPr>
        <w:t xml:space="preserve"> I</w:t>
      </w:r>
      <w:r w:rsidR="00834E46">
        <w:rPr>
          <w:rFonts w:ascii="Avenir Book" w:hAnsi="Avenir Book"/>
        </w:rPr>
        <w:t xml:space="preserve"> have fond memories of the game. </w:t>
      </w:r>
      <w:r w:rsidR="0026659A">
        <w:rPr>
          <w:rFonts w:ascii="Avenir Book" w:hAnsi="Avenir Book"/>
        </w:rPr>
        <w:t xml:space="preserve">I became not only obsessed with winning but the process that goes with it. </w:t>
      </w:r>
      <w:r w:rsidR="00834E46">
        <w:rPr>
          <w:rFonts w:ascii="Avenir Book" w:hAnsi="Avenir Book"/>
        </w:rPr>
        <w:t xml:space="preserve">This is the fire that </w:t>
      </w:r>
      <w:r w:rsidR="005D185B">
        <w:rPr>
          <w:rFonts w:ascii="Avenir Book" w:hAnsi="Avenir Book"/>
        </w:rPr>
        <w:t>captivated</w:t>
      </w:r>
      <w:r w:rsidR="00834E46">
        <w:rPr>
          <w:rFonts w:ascii="Avenir Book" w:hAnsi="Avenir Book"/>
        </w:rPr>
        <w:t xml:space="preserve"> me i</w:t>
      </w:r>
      <w:r w:rsidRPr="00D3437B">
        <w:rPr>
          <w:rFonts w:ascii="Avenir Book" w:hAnsi="Avenir Book"/>
        </w:rPr>
        <w:t>nto implementing an algorithm that could solve the game as well.</w:t>
      </w:r>
    </w:p>
    <w:p w14:paraId="007517CC" w14:textId="77777777" w:rsidR="0056406B" w:rsidRDefault="0056406B" w:rsidP="002A211B">
      <w:pPr>
        <w:rPr>
          <w:rFonts w:ascii="Avenir Book" w:hAnsi="Avenir Book"/>
        </w:rPr>
      </w:pPr>
    </w:p>
    <w:p w14:paraId="7E27DEEA" w14:textId="77777777" w:rsidR="005D185B" w:rsidRPr="00D3437B" w:rsidRDefault="005D185B" w:rsidP="002A211B">
      <w:pPr>
        <w:rPr>
          <w:rFonts w:ascii="Avenir Book" w:hAnsi="Avenir Book"/>
        </w:rPr>
      </w:pPr>
    </w:p>
    <w:p w14:paraId="271EAA7A" w14:textId="77777777" w:rsidR="0056406B" w:rsidRPr="00D3437B" w:rsidRDefault="0056406B" w:rsidP="002A211B">
      <w:pPr>
        <w:rPr>
          <w:rFonts w:ascii="Avenir Book" w:hAnsi="Avenir Book"/>
        </w:rPr>
      </w:pPr>
    </w:p>
    <w:p w14:paraId="5E7EDB18" w14:textId="77777777" w:rsidR="00D379CF" w:rsidRPr="00D3437B" w:rsidRDefault="00D379CF" w:rsidP="00D61D84">
      <w:pPr>
        <w:jc w:val="both"/>
        <w:rPr>
          <w:rFonts w:ascii="Avenir Book" w:hAnsi="Avenir Book"/>
        </w:rPr>
      </w:pPr>
    </w:p>
    <w:p w14:paraId="43A805B7" w14:textId="77777777" w:rsidR="00E61859" w:rsidRPr="00D3437B" w:rsidRDefault="00E61859" w:rsidP="00D61D84">
      <w:pPr>
        <w:jc w:val="both"/>
        <w:rPr>
          <w:rFonts w:ascii="Avenir Book" w:hAnsi="Avenir Book"/>
        </w:rPr>
      </w:pPr>
      <w:r w:rsidRPr="00D3437B">
        <w:rPr>
          <w:rFonts w:ascii="Avenir Book" w:hAnsi="Avenir Book"/>
        </w:rPr>
        <w:br w:type="page"/>
      </w:r>
    </w:p>
    <w:p w14:paraId="1FF0257C" w14:textId="77777777" w:rsidR="007A3E41" w:rsidRPr="00D3437B" w:rsidRDefault="007A3E41" w:rsidP="004C12FA">
      <w:pPr>
        <w:rPr>
          <w:rFonts w:ascii="Avenir Book" w:hAnsi="Avenir Book"/>
        </w:rPr>
      </w:pPr>
    </w:p>
    <w:p w14:paraId="5ADABE04" w14:textId="77777777" w:rsidR="007A3E41" w:rsidRPr="00E90536" w:rsidRDefault="007A3E41" w:rsidP="00A304C2">
      <w:pPr>
        <w:jc w:val="center"/>
        <w:rPr>
          <w:rFonts w:ascii="Avenir Book" w:hAnsi="Avenir Book"/>
          <w:color w:val="0070C0"/>
          <w:sz w:val="28"/>
        </w:rPr>
      </w:pPr>
      <w:r w:rsidRPr="00E90536">
        <w:rPr>
          <w:rFonts w:ascii="Avenir Book" w:hAnsi="Avenir Book"/>
          <w:b/>
          <w:color w:val="0070C0"/>
          <w:sz w:val="28"/>
        </w:rPr>
        <w:t>Contents</w:t>
      </w:r>
    </w:p>
    <w:p w14:paraId="14B89398" w14:textId="77777777" w:rsidR="002E3E4F" w:rsidRPr="00D3437B" w:rsidRDefault="002E3E4F" w:rsidP="004C12FA">
      <w:pPr>
        <w:rPr>
          <w:rFonts w:ascii="Avenir Book" w:hAnsi="Avenir Book"/>
        </w:rPr>
      </w:pPr>
    </w:p>
    <w:p w14:paraId="7172B1EE" w14:textId="77777777" w:rsidR="0046473A"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rsidRPr="00D3437B">
        <w:rPr>
          <w:rFonts w:ascii="Avenir Book" w:hAnsi="Avenir Book"/>
        </w:rPr>
        <w:fldChar w:fldCharType="begin"/>
      </w:r>
      <w:r w:rsidRPr="00D3437B">
        <w:rPr>
          <w:rFonts w:ascii="Avenir Book" w:hAnsi="Avenir Book"/>
        </w:rPr>
        <w:instrText xml:space="preserve"> TOC \o "1-3" </w:instrText>
      </w:r>
      <w:r w:rsidRPr="00D3437B">
        <w:rPr>
          <w:rFonts w:ascii="Avenir Book" w:hAnsi="Avenir Book"/>
        </w:rPr>
        <w:fldChar w:fldCharType="separate"/>
      </w:r>
      <w:r w:rsidR="0046473A" w:rsidRPr="00A86D47">
        <w:rPr>
          <w:rFonts w:ascii="Avenir Book" w:hAnsi="Avenir Book"/>
          <w:noProof/>
          <w:color w:val="0070C0"/>
        </w:rPr>
        <w:t>1.</w:t>
      </w:r>
      <w:r w:rsidR="0046473A">
        <w:rPr>
          <w:rFonts w:asciiTheme="minorHAnsi" w:hAnsiTheme="minorHAnsi" w:cstheme="minorBidi"/>
          <w:b w:val="0"/>
          <w:caps w:val="0"/>
          <w:noProof/>
          <w:sz w:val="24"/>
          <w:szCs w:val="24"/>
          <w:lang w:val="en-US" w:eastAsia="en-US"/>
        </w:rPr>
        <w:tab/>
      </w:r>
      <w:r w:rsidR="0046473A" w:rsidRPr="00A86D47">
        <w:rPr>
          <w:rFonts w:ascii="Avenir Book" w:hAnsi="Avenir Book"/>
          <w:noProof/>
          <w:color w:val="0070C0"/>
        </w:rPr>
        <w:t>Background, Analysis &amp; Process</w:t>
      </w:r>
      <w:r w:rsidR="0046473A">
        <w:rPr>
          <w:noProof/>
        </w:rPr>
        <w:tab/>
      </w:r>
      <w:r w:rsidR="0046473A">
        <w:rPr>
          <w:noProof/>
        </w:rPr>
        <w:fldChar w:fldCharType="begin"/>
      </w:r>
      <w:r w:rsidR="0046473A">
        <w:rPr>
          <w:noProof/>
        </w:rPr>
        <w:instrText xml:space="preserve"> PAGEREF _Toc482020962 \h </w:instrText>
      </w:r>
      <w:r w:rsidR="0046473A">
        <w:rPr>
          <w:noProof/>
        </w:rPr>
      </w:r>
      <w:r w:rsidR="0046473A">
        <w:rPr>
          <w:noProof/>
        </w:rPr>
        <w:fldChar w:fldCharType="separate"/>
      </w:r>
      <w:r w:rsidR="0046473A">
        <w:rPr>
          <w:noProof/>
        </w:rPr>
        <w:t>6</w:t>
      </w:r>
      <w:r w:rsidR="0046473A">
        <w:rPr>
          <w:noProof/>
        </w:rPr>
        <w:fldChar w:fldCharType="end"/>
      </w:r>
    </w:p>
    <w:p w14:paraId="5820F4D1"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1.1.</w:t>
      </w:r>
      <w:r>
        <w:rPr>
          <w:rFonts w:asciiTheme="minorHAnsi" w:hAnsiTheme="minorHAnsi" w:cstheme="minorBidi"/>
          <w:smallCaps w:val="0"/>
          <w:noProof/>
          <w:sz w:val="24"/>
          <w:szCs w:val="24"/>
          <w:lang w:val="en-US" w:eastAsia="en-US"/>
        </w:rPr>
        <w:tab/>
      </w:r>
      <w:r w:rsidRPr="00A86D47">
        <w:rPr>
          <w:rFonts w:ascii="Avenir Book" w:hAnsi="Avenir Book"/>
          <w:noProof/>
          <w:color w:val="0070C0"/>
        </w:rPr>
        <w:t>Background</w:t>
      </w:r>
      <w:r>
        <w:rPr>
          <w:noProof/>
        </w:rPr>
        <w:tab/>
      </w:r>
      <w:r>
        <w:rPr>
          <w:noProof/>
        </w:rPr>
        <w:fldChar w:fldCharType="begin"/>
      </w:r>
      <w:r>
        <w:rPr>
          <w:noProof/>
        </w:rPr>
        <w:instrText xml:space="preserve"> PAGEREF _Toc482020963 \h </w:instrText>
      </w:r>
      <w:r>
        <w:rPr>
          <w:noProof/>
        </w:rPr>
      </w:r>
      <w:r>
        <w:rPr>
          <w:noProof/>
        </w:rPr>
        <w:fldChar w:fldCharType="separate"/>
      </w:r>
      <w:r>
        <w:rPr>
          <w:noProof/>
        </w:rPr>
        <w:t>6</w:t>
      </w:r>
      <w:r>
        <w:rPr>
          <w:noProof/>
        </w:rPr>
        <w:fldChar w:fldCharType="end"/>
      </w:r>
    </w:p>
    <w:p w14:paraId="035CCB6C"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1.2.</w:t>
      </w:r>
      <w:r>
        <w:rPr>
          <w:rFonts w:asciiTheme="minorHAnsi" w:hAnsiTheme="minorHAnsi" w:cstheme="minorBidi"/>
          <w:smallCaps w:val="0"/>
          <w:noProof/>
          <w:sz w:val="24"/>
          <w:szCs w:val="24"/>
          <w:lang w:val="en-US" w:eastAsia="en-US"/>
        </w:rPr>
        <w:tab/>
      </w:r>
      <w:r w:rsidRPr="00A86D47">
        <w:rPr>
          <w:rFonts w:ascii="Avenir Book" w:hAnsi="Avenir Book"/>
          <w:noProof/>
          <w:color w:val="0070C0"/>
        </w:rPr>
        <w:t>Analysis</w:t>
      </w:r>
      <w:r>
        <w:rPr>
          <w:noProof/>
        </w:rPr>
        <w:tab/>
      </w:r>
      <w:r>
        <w:rPr>
          <w:noProof/>
        </w:rPr>
        <w:fldChar w:fldCharType="begin"/>
      </w:r>
      <w:r>
        <w:rPr>
          <w:noProof/>
        </w:rPr>
        <w:instrText xml:space="preserve"> PAGEREF _Toc482020964 \h </w:instrText>
      </w:r>
      <w:r>
        <w:rPr>
          <w:noProof/>
        </w:rPr>
      </w:r>
      <w:r>
        <w:rPr>
          <w:noProof/>
        </w:rPr>
        <w:fldChar w:fldCharType="separate"/>
      </w:r>
      <w:r>
        <w:rPr>
          <w:noProof/>
        </w:rPr>
        <w:t>7</w:t>
      </w:r>
      <w:r>
        <w:rPr>
          <w:noProof/>
        </w:rPr>
        <w:fldChar w:fldCharType="end"/>
      </w:r>
    </w:p>
    <w:p w14:paraId="19F4AB61"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1.3.</w:t>
      </w:r>
      <w:r>
        <w:rPr>
          <w:rFonts w:asciiTheme="minorHAnsi" w:hAnsiTheme="minorHAnsi" w:cstheme="minorBidi"/>
          <w:smallCaps w:val="0"/>
          <w:noProof/>
          <w:sz w:val="24"/>
          <w:szCs w:val="24"/>
          <w:lang w:val="en-US" w:eastAsia="en-US"/>
        </w:rPr>
        <w:tab/>
      </w:r>
      <w:r w:rsidRPr="00A86D47">
        <w:rPr>
          <w:rFonts w:ascii="Avenir Book" w:hAnsi="Avenir Book"/>
          <w:noProof/>
          <w:color w:val="0070C0"/>
        </w:rPr>
        <w:t>Process</w:t>
      </w:r>
      <w:r>
        <w:rPr>
          <w:noProof/>
        </w:rPr>
        <w:tab/>
      </w:r>
      <w:r>
        <w:rPr>
          <w:noProof/>
        </w:rPr>
        <w:fldChar w:fldCharType="begin"/>
      </w:r>
      <w:r>
        <w:rPr>
          <w:noProof/>
        </w:rPr>
        <w:instrText xml:space="preserve"> PAGEREF _Toc482020965 \h </w:instrText>
      </w:r>
      <w:r>
        <w:rPr>
          <w:noProof/>
        </w:rPr>
      </w:r>
      <w:r>
        <w:rPr>
          <w:noProof/>
        </w:rPr>
        <w:fldChar w:fldCharType="separate"/>
      </w:r>
      <w:r>
        <w:rPr>
          <w:noProof/>
        </w:rPr>
        <w:t>8</w:t>
      </w:r>
      <w:r>
        <w:rPr>
          <w:noProof/>
        </w:rPr>
        <w:fldChar w:fldCharType="end"/>
      </w:r>
    </w:p>
    <w:p w14:paraId="5A5F641B"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rFonts w:ascii="Avenir Book" w:hAnsi="Avenir Book"/>
          <w:noProof/>
          <w:color w:val="0070C0"/>
        </w:rPr>
        <w:t>2.</w:t>
      </w:r>
      <w:r>
        <w:rPr>
          <w:rFonts w:asciiTheme="minorHAnsi" w:hAnsiTheme="minorHAnsi" w:cstheme="minorBidi"/>
          <w:b w:val="0"/>
          <w:caps w:val="0"/>
          <w:noProof/>
          <w:sz w:val="24"/>
          <w:szCs w:val="24"/>
          <w:lang w:val="en-US" w:eastAsia="en-US"/>
        </w:rPr>
        <w:tab/>
      </w:r>
      <w:r w:rsidRPr="00A86D47">
        <w:rPr>
          <w:rFonts w:ascii="Avenir Book" w:hAnsi="Avenir Book"/>
          <w:noProof/>
          <w:color w:val="0070C0"/>
        </w:rPr>
        <w:t>Design</w:t>
      </w:r>
      <w:r>
        <w:rPr>
          <w:noProof/>
        </w:rPr>
        <w:tab/>
      </w:r>
      <w:r>
        <w:rPr>
          <w:noProof/>
        </w:rPr>
        <w:fldChar w:fldCharType="begin"/>
      </w:r>
      <w:r>
        <w:rPr>
          <w:noProof/>
        </w:rPr>
        <w:instrText xml:space="preserve"> PAGEREF _Toc482020966 \h </w:instrText>
      </w:r>
      <w:r>
        <w:rPr>
          <w:noProof/>
        </w:rPr>
      </w:r>
      <w:r>
        <w:rPr>
          <w:noProof/>
        </w:rPr>
        <w:fldChar w:fldCharType="separate"/>
      </w:r>
      <w:r>
        <w:rPr>
          <w:noProof/>
        </w:rPr>
        <w:t>10</w:t>
      </w:r>
      <w:r>
        <w:rPr>
          <w:noProof/>
        </w:rPr>
        <w:fldChar w:fldCharType="end"/>
      </w:r>
    </w:p>
    <w:p w14:paraId="18903EAC"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2.1.</w:t>
      </w:r>
      <w:r>
        <w:rPr>
          <w:rFonts w:asciiTheme="minorHAnsi" w:hAnsiTheme="minorHAnsi" w:cstheme="minorBidi"/>
          <w:smallCaps w:val="0"/>
          <w:noProof/>
          <w:sz w:val="24"/>
          <w:szCs w:val="24"/>
          <w:lang w:val="en-US" w:eastAsia="en-US"/>
        </w:rPr>
        <w:tab/>
      </w:r>
      <w:r w:rsidRPr="00A86D47">
        <w:rPr>
          <w:rFonts w:ascii="Avenir Book" w:hAnsi="Avenir Book"/>
          <w:noProof/>
          <w:color w:val="0070C0"/>
        </w:rPr>
        <w:t>Overall Architecture</w:t>
      </w:r>
      <w:r>
        <w:rPr>
          <w:noProof/>
        </w:rPr>
        <w:tab/>
      </w:r>
      <w:r>
        <w:rPr>
          <w:noProof/>
        </w:rPr>
        <w:fldChar w:fldCharType="begin"/>
      </w:r>
      <w:r>
        <w:rPr>
          <w:noProof/>
        </w:rPr>
        <w:instrText xml:space="preserve"> PAGEREF _Toc482020967 \h </w:instrText>
      </w:r>
      <w:r>
        <w:rPr>
          <w:noProof/>
        </w:rPr>
      </w:r>
      <w:r>
        <w:rPr>
          <w:noProof/>
        </w:rPr>
        <w:fldChar w:fldCharType="separate"/>
      </w:r>
      <w:r>
        <w:rPr>
          <w:noProof/>
        </w:rPr>
        <w:t>10</w:t>
      </w:r>
      <w:r>
        <w:rPr>
          <w:noProof/>
        </w:rPr>
        <w:fldChar w:fldCharType="end"/>
      </w:r>
    </w:p>
    <w:p w14:paraId="70C0FE4F"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2.2.</w:t>
      </w:r>
      <w:r>
        <w:rPr>
          <w:rFonts w:asciiTheme="minorHAnsi" w:hAnsiTheme="minorHAnsi" w:cstheme="minorBidi"/>
          <w:smallCaps w:val="0"/>
          <w:noProof/>
          <w:sz w:val="24"/>
          <w:szCs w:val="24"/>
          <w:lang w:val="en-US" w:eastAsia="en-US"/>
        </w:rPr>
        <w:tab/>
      </w:r>
      <w:r w:rsidRPr="00A86D47">
        <w:rPr>
          <w:rFonts w:ascii="Avenir Book" w:hAnsi="Avenir Book"/>
          <w:noProof/>
          <w:color w:val="0070C0"/>
        </w:rPr>
        <w:t>Detailed Design</w:t>
      </w:r>
      <w:r>
        <w:rPr>
          <w:noProof/>
        </w:rPr>
        <w:tab/>
      </w:r>
      <w:r>
        <w:rPr>
          <w:noProof/>
        </w:rPr>
        <w:fldChar w:fldCharType="begin"/>
      </w:r>
      <w:r>
        <w:rPr>
          <w:noProof/>
        </w:rPr>
        <w:instrText xml:space="preserve"> PAGEREF _Toc482020968 \h </w:instrText>
      </w:r>
      <w:r>
        <w:rPr>
          <w:noProof/>
        </w:rPr>
      </w:r>
      <w:r>
        <w:rPr>
          <w:noProof/>
        </w:rPr>
        <w:fldChar w:fldCharType="separate"/>
      </w:r>
      <w:r>
        <w:rPr>
          <w:noProof/>
        </w:rPr>
        <w:t>10</w:t>
      </w:r>
      <w:r>
        <w:rPr>
          <w:noProof/>
        </w:rPr>
        <w:fldChar w:fldCharType="end"/>
      </w:r>
    </w:p>
    <w:p w14:paraId="36E914E3" w14:textId="77777777" w:rsidR="0046473A" w:rsidRDefault="0046473A">
      <w:pPr>
        <w:pStyle w:val="TOC3"/>
        <w:rPr>
          <w:rFonts w:asciiTheme="minorHAnsi" w:hAnsiTheme="minorHAnsi" w:cstheme="minorBidi"/>
          <w:i w:val="0"/>
          <w:noProof/>
          <w:sz w:val="24"/>
          <w:szCs w:val="24"/>
          <w:lang w:val="en-US" w:eastAsia="en-US"/>
        </w:rPr>
      </w:pPr>
      <w:r w:rsidRPr="00A86D47">
        <w:rPr>
          <w:rFonts w:ascii="Avenir Book" w:hAnsi="Avenir Book"/>
          <w:noProof/>
          <w:color w:val="0070C0"/>
        </w:rPr>
        <w:t>2.2.1.</w:t>
      </w:r>
      <w:r>
        <w:rPr>
          <w:rFonts w:asciiTheme="minorHAnsi" w:hAnsiTheme="minorHAnsi" w:cstheme="minorBidi"/>
          <w:i w:val="0"/>
          <w:noProof/>
          <w:sz w:val="24"/>
          <w:szCs w:val="24"/>
          <w:lang w:val="en-US" w:eastAsia="en-US"/>
        </w:rPr>
        <w:tab/>
      </w:r>
      <w:r w:rsidRPr="00A86D47">
        <w:rPr>
          <w:rFonts w:ascii="Avenir Book" w:hAnsi="Avenir Book"/>
          <w:noProof/>
          <w:color w:val="0070C0"/>
        </w:rPr>
        <w:t>Even More Detail</w:t>
      </w:r>
      <w:r>
        <w:rPr>
          <w:noProof/>
        </w:rPr>
        <w:tab/>
      </w:r>
      <w:r>
        <w:rPr>
          <w:noProof/>
        </w:rPr>
        <w:fldChar w:fldCharType="begin"/>
      </w:r>
      <w:r>
        <w:rPr>
          <w:noProof/>
        </w:rPr>
        <w:instrText xml:space="preserve"> PAGEREF _Toc482020969 \h </w:instrText>
      </w:r>
      <w:r>
        <w:rPr>
          <w:noProof/>
        </w:rPr>
      </w:r>
      <w:r>
        <w:rPr>
          <w:noProof/>
        </w:rPr>
        <w:fldChar w:fldCharType="separate"/>
      </w:r>
      <w:r>
        <w:rPr>
          <w:noProof/>
        </w:rPr>
        <w:t>11</w:t>
      </w:r>
      <w:r>
        <w:rPr>
          <w:noProof/>
        </w:rPr>
        <w:fldChar w:fldCharType="end"/>
      </w:r>
    </w:p>
    <w:p w14:paraId="26D3096E"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2.3.</w:t>
      </w:r>
      <w:r>
        <w:rPr>
          <w:rFonts w:asciiTheme="minorHAnsi" w:hAnsiTheme="minorHAnsi" w:cstheme="minorBidi"/>
          <w:smallCaps w:val="0"/>
          <w:noProof/>
          <w:sz w:val="24"/>
          <w:szCs w:val="24"/>
          <w:lang w:val="en-US" w:eastAsia="en-US"/>
        </w:rPr>
        <w:tab/>
      </w:r>
      <w:r w:rsidRPr="00A86D47">
        <w:rPr>
          <w:rFonts w:ascii="Avenir Book" w:hAnsi="Avenir Book"/>
          <w:noProof/>
          <w:color w:val="0070C0"/>
        </w:rPr>
        <w:t>User Interface Design</w:t>
      </w:r>
      <w:r>
        <w:rPr>
          <w:noProof/>
        </w:rPr>
        <w:tab/>
      </w:r>
      <w:r>
        <w:rPr>
          <w:noProof/>
        </w:rPr>
        <w:fldChar w:fldCharType="begin"/>
      </w:r>
      <w:r>
        <w:rPr>
          <w:noProof/>
        </w:rPr>
        <w:instrText xml:space="preserve"> PAGEREF _Toc482020970 \h </w:instrText>
      </w:r>
      <w:r>
        <w:rPr>
          <w:noProof/>
        </w:rPr>
      </w:r>
      <w:r>
        <w:rPr>
          <w:noProof/>
        </w:rPr>
        <w:fldChar w:fldCharType="separate"/>
      </w:r>
      <w:r>
        <w:rPr>
          <w:noProof/>
        </w:rPr>
        <w:t>12</w:t>
      </w:r>
      <w:r>
        <w:rPr>
          <w:noProof/>
        </w:rPr>
        <w:fldChar w:fldCharType="end"/>
      </w:r>
    </w:p>
    <w:p w14:paraId="091D86F3"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rFonts w:ascii="Avenir Book" w:hAnsi="Avenir Book"/>
          <w:noProof/>
          <w:color w:val="0070C0"/>
        </w:rPr>
        <w:t>3.</w:t>
      </w:r>
      <w:r>
        <w:rPr>
          <w:rFonts w:asciiTheme="minorHAnsi" w:hAnsiTheme="minorHAnsi" w:cstheme="minorBidi"/>
          <w:b w:val="0"/>
          <w:caps w:val="0"/>
          <w:noProof/>
          <w:sz w:val="24"/>
          <w:szCs w:val="24"/>
          <w:lang w:val="en-US" w:eastAsia="en-US"/>
        </w:rPr>
        <w:tab/>
      </w:r>
      <w:r w:rsidRPr="00A86D47">
        <w:rPr>
          <w:rFonts w:ascii="Avenir Book" w:hAnsi="Avenir Book"/>
          <w:noProof/>
          <w:color w:val="0070C0"/>
        </w:rPr>
        <w:t>Implementation</w:t>
      </w:r>
      <w:r>
        <w:rPr>
          <w:noProof/>
        </w:rPr>
        <w:tab/>
      </w:r>
      <w:r>
        <w:rPr>
          <w:noProof/>
        </w:rPr>
        <w:fldChar w:fldCharType="begin"/>
      </w:r>
      <w:r>
        <w:rPr>
          <w:noProof/>
        </w:rPr>
        <w:instrText xml:space="preserve"> PAGEREF _Toc482020971 \h </w:instrText>
      </w:r>
      <w:r>
        <w:rPr>
          <w:noProof/>
        </w:rPr>
      </w:r>
      <w:r>
        <w:rPr>
          <w:noProof/>
        </w:rPr>
        <w:fldChar w:fldCharType="separate"/>
      </w:r>
      <w:r>
        <w:rPr>
          <w:noProof/>
        </w:rPr>
        <w:t>16</w:t>
      </w:r>
      <w:r>
        <w:rPr>
          <w:noProof/>
        </w:rPr>
        <w:fldChar w:fldCharType="end"/>
      </w:r>
    </w:p>
    <w:p w14:paraId="4CCEBE6A"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3.1.</w:t>
      </w:r>
      <w:r>
        <w:rPr>
          <w:rFonts w:asciiTheme="minorHAnsi" w:hAnsiTheme="minorHAnsi" w:cstheme="minorBidi"/>
          <w:smallCaps w:val="0"/>
          <w:noProof/>
          <w:sz w:val="24"/>
          <w:szCs w:val="24"/>
          <w:lang w:val="en-US" w:eastAsia="en-US"/>
        </w:rPr>
        <w:tab/>
      </w:r>
      <w:r w:rsidRPr="00A86D47">
        <w:rPr>
          <w:rFonts w:ascii="Avenir Book" w:hAnsi="Avenir Book"/>
          <w:noProof/>
          <w:color w:val="0070C0"/>
        </w:rPr>
        <w:t>The Base Game</w:t>
      </w:r>
      <w:r>
        <w:rPr>
          <w:noProof/>
        </w:rPr>
        <w:tab/>
      </w:r>
      <w:r>
        <w:rPr>
          <w:noProof/>
        </w:rPr>
        <w:fldChar w:fldCharType="begin"/>
      </w:r>
      <w:r>
        <w:rPr>
          <w:noProof/>
        </w:rPr>
        <w:instrText xml:space="preserve"> PAGEREF _Toc482020972 \h </w:instrText>
      </w:r>
      <w:r>
        <w:rPr>
          <w:noProof/>
        </w:rPr>
      </w:r>
      <w:r>
        <w:rPr>
          <w:noProof/>
        </w:rPr>
        <w:fldChar w:fldCharType="separate"/>
      </w:r>
      <w:r>
        <w:rPr>
          <w:noProof/>
        </w:rPr>
        <w:t>16</w:t>
      </w:r>
      <w:r>
        <w:rPr>
          <w:noProof/>
        </w:rPr>
        <w:fldChar w:fldCharType="end"/>
      </w:r>
    </w:p>
    <w:p w14:paraId="326BD3CE"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3.2.</w:t>
      </w:r>
      <w:r>
        <w:rPr>
          <w:rFonts w:asciiTheme="minorHAnsi" w:hAnsiTheme="minorHAnsi" w:cstheme="minorBidi"/>
          <w:smallCaps w:val="0"/>
          <w:noProof/>
          <w:sz w:val="24"/>
          <w:szCs w:val="24"/>
          <w:lang w:val="en-US" w:eastAsia="en-US"/>
        </w:rPr>
        <w:tab/>
      </w:r>
      <w:r w:rsidRPr="00A86D47">
        <w:rPr>
          <w:rFonts w:ascii="Avenir Book" w:hAnsi="Avenir Book"/>
          <w:noProof/>
          <w:color w:val="0070C0"/>
        </w:rPr>
        <w:t>The Algorithm</w:t>
      </w:r>
      <w:r>
        <w:rPr>
          <w:noProof/>
        </w:rPr>
        <w:tab/>
      </w:r>
      <w:r>
        <w:rPr>
          <w:noProof/>
        </w:rPr>
        <w:fldChar w:fldCharType="begin"/>
      </w:r>
      <w:r>
        <w:rPr>
          <w:noProof/>
        </w:rPr>
        <w:instrText xml:space="preserve"> PAGEREF _Toc482020973 \h </w:instrText>
      </w:r>
      <w:r>
        <w:rPr>
          <w:noProof/>
        </w:rPr>
      </w:r>
      <w:r>
        <w:rPr>
          <w:noProof/>
        </w:rPr>
        <w:fldChar w:fldCharType="separate"/>
      </w:r>
      <w:r>
        <w:rPr>
          <w:noProof/>
        </w:rPr>
        <w:t>18</w:t>
      </w:r>
      <w:r>
        <w:rPr>
          <w:noProof/>
        </w:rPr>
        <w:fldChar w:fldCharType="end"/>
      </w:r>
    </w:p>
    <w:p w14:paraId="6DA963DE"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rFonts w:ascii="Avenir Book" w:hAnsi="Avenir Book"/>
          <w:noProof/>
          <w:color w:val="0070C0"/>
        </w:rPr>
        <w:t>4.</w:t>
      </w:r>
      <w:r>
        <w:rPr>
          <w:rFonts w:asciiTheme="minorHAnsi" w:hAnsiTheme="minorHAnsi" w:cstheme="minorBidi"/>
          <w:b w:val="0"/>
          <w:caps w:val="0"/>
          <w:noProof/>
          <w:sz w:val="24"/>
          <w:szCs w:val="24"/>
          <w:lang w:val="en-US" w:eastAsia="en-US"/>
        </w:rPr>
        <w:tab/>
      </w:r>
      <w:r w:rsidRPr="00A86D47">
        <w:rPr>
          <w:rFonts w:ascii="Avenir Book" w:hAnsi="Avenir Book"/>
          <w:noProof/>
          <w:color w:val="0070C0"/>
        </w:rPr>
        <w:t>Testing</w:t>
      </w:r>
      <w:r>
        <w:rPr>
          <w:noProof/>
        </w:rPr>
        <w:tab/>
      </w:r>
      <w:r>
        <w:rPr>
          <w:noProof/>
        </w:rPr>
        <w:fldChar w:fldCharType="begin"/>
      </w:r>
      <w:r>
        <w:rPr>
          <w:noProof/>
        </w:rPr>
        <w:instrText xml:space="preserve"> PAGEREF _Toc482020974 \h </w:instrText>
      </w:r>
      <w:r>
        <w:rPr>
          <w:noProof/>
        </w:rPr>
      </w:r>
      <w:r>
        <w:rPr>
          <w:noProof/>
        </w:rPr>
        <w:fldChar w:fldCharType="separate"/>
      </w:r>
      <w:r>
        <w:rPr>
          <w:noProof/>
        </w:rPr>
        <w:t>22</w:t>
      </w:r>
      <w:r>
        <w:rPr>
          <w:noProof/>
        </w:rPr>
        <w:fldChar w:fldCharType="end"/>
      </w:r>
    </w:p>
    <w:p w14:paraId="16693A48"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lang w:val="en-US"/>
        </w:rPr>
        <w:t>4.1.</w:t>
      </w:r>
      <w:r>
        <w:rPr>
          <w:rFonts w:asciiTheme="minorHAnsi" w:hAnsiTheme="minorHAnsi" w:cstheme="minorBidi"/>
          <w:smallCaps w:val="0"/>
          <w:noProof/>
          <w:sz w:val="24"/>
          <w:szCs w:val="24"/>
          <w:lang w:val="en-US" w:eastAsia="en-US"/>
        </w:rPr>
        <w:tab/>
      </w:r>
      <w:r w:rsidRPr="00A86D47">
        <w:rPr>
          <w:rFonts w:ascii="Avenir Book" w:hAnsi="Avenir Book"/>
          <w:noProof/>
          <w:color w:val="0070C0"/>
          <w:lang w:val="en-US"/>
        </w:rPr>
        <w:t>Overall Approach to Testing</w:t>
      </w:r>
      <w:r>
        <w:rPr>
          <w:noProof/>
        </w:rPr>
        <w:tab/>
      </w:r>
      <w:r>
        <w:rPr>
          <w:noProof/>
        </w:rPr>
        <w:fldChar w:fldCharType="begin"/>
      </w:r>
      <w:r>
        <w:rPr>
          <w:noProof/>
        </w:rPr>
        <w:instrText xml:space="preserve"> PAGEREF _Toc482020975 \h </w:instrText>
      </w:r>
      <w:r>
        <w:rPr>
          <w:noProof/>
        </w:rPr>
      </w:r>
      <w:r>
        <w:rPr>
          <w:noProof/>
        </w:rPr>
        <w:fldChar w:fldCharType="separate"/>
      </w:r>
      <w:r>
        <w:rPr>
          <w:noProof/>
        </w:rPr>
        <w:t>22</w:t>
      </w:r>
      <w:r>
        <w:rPr>
          <w:noProof/>
        </w:rPr>
        <w:fldChar w:fldCharType="end"/>
      </w:r>
    </w:p>
    <w:p w14:paraId="5DED8EBB"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lang w:val="en-US"/>
        </w:rPr>
        <w:t>4.2.</w:t>
      </w:r>
      <w:r>
        <w:rPr>
          <w:rFonts w:asciiTheme="minorHAnsi" w:hAnsiTheme="minorHAnsi" w:cstheme="minorBidi"/>
          <w:smallCaps w:val="0"/>
          <w:noProof/>
          <w:sz w:val="24"/>
          <w:szCs w:val="24"/>
          <w:lang w:val="en-US" w:eastAsia="en-US"/>
        </w:rPr>
        <w:tab/>
      </w:r>
      <w:r w:rsidRPr="00A86D47">
        <w:rPr>
          <w:rFonts w:ascii="Avenir Book" w:hAnsi="Avenir Book"/>
          <w:noProof/>
          <w:color w:val="0070C0"/>
          <w:lang w:val="en-US"/>
        </w:rPr>
        <w:t>Automated Testing</w:t>
      </w:r>
      <w:r>
        <w:rPr>
          <w:noProof/>
        </w:rPr>
        <w:tab/>
      </w:r>
      <w:r>
        <w:rPr>
          <w:noProof/>
        </w:rPr>
        <w:fldChar w:fldCharType="begin"/>
      </w:r>
      <w:r>
        <w:rPr>
          <w:noProof/>
        </w:rPr>
        <w:instrText xml:space="preserve"> PAGEREF _Toc482020976 \h </w:instrText>
      </w:r>
      <w:r>
        <w:rPr>
          <w:noProof/>
        </w:rPr>
      </w:r>
      <w:r>
        <w:rPr>
          <w:noProof/>
        </w:rPr>
        <w:fldChar w:fldCharType="separate"/>
      </w:r>
      <w:r>
        <w:rPr>
          <w:noProof/>
        </w:rPr>
        <w:t>22</w:t>
      </w:r>
      <w:r>
        <w:rPr>
          <w:noProof/>
        </w:rPr>
        <w:fldChar w:fldCharType="end"/>
      </w:r>
    </w:p>
    <w:p w14:paraId="7D898D12" w14:textId="77777777" w:rsidR="0046473A" w:rsidRDefault="0046473A">
      <w:pPr>
        <w:pStyle w:val="TOC3"/>
        <w:rPr>
          <w:rFonts w:asciiTheme="minorHAnsi" w:hAnsiTheme="minorHAnsi" w:cstheme="minorBidi"/>
          <w:i w:val="0"/>
          <w:noProof/>
          <w:sz w:val="24"/>
          <w:szCs w:val="24"/>
          <w:lang w:val="en-US" w:eastAsia="en-US"/>
        </w:rPr>
      </w:pPr>
      <w:r w:rsidRPr="00A86D47">
        <w:rPr>
          <w:rFonts w:ascii="Avenir Book" w:hAnsi="Avenir Book"/>
          <w:noProof/>
          <w:color w:val="0070C0"/>
          <w:lang w:val="en-US"/>
        </w:rPr>
        <w:t>4.2.1.</w:t>
      </w:r>
      <w:r>
        <w:rPr>
          <w:rFonts w:asciiTheme="minorHAnsi" w:hAnsiTheme="minorHAnsi" w:cstheme="minorBidi"/>
          <w:i w:val="0"/>
          <w:noProof/>
          <w:sz w:val="24"/>
          <w:szCs w:val="24"/>
          <w:lang w:val="en-US" w:eastAsia="en-US"/>
        </w:rPr>
        <w:tab/>
      </w:r>
      <w:r w:rsidRPr="00A86D47">
        <w:rPr>
          <w:rFonts w:ascii="Avenir Book" w:hAnsi="Avenir Book"/>
          <w:noProof/>
          <w:color w:val="0070C0"/>
          <w:lang w:val="en-US"/>
        </w:rPr>
        <w:t>User Interface Testing</w:t>
      </w:r>
      <w:r>
        <w:rPr>
          <w:noProof/>
        </w:rPr>
        <w:tab/>
      </w:r>
      <w:r>
        <w:rPr>
          <w:noProof/>
        </w:rPr>
        <w:fldChar w:fldCharType="begin"/>
      </w:r>
      <w:r>
        <w:rPr>
          <w:noProof/>
        </w:rPr>
        <w:instrText xml:space="preserve"> PAGEREF _Toc482020977 \h </w:instrText>
      </w:r>
      <w:r>
        <w:rPr>
          <w:noProof/>
        </w:rPr>
      </w:r>
      <w:r>
        <w:rPr>
          <w:noProof/>
        </w:rPr>
        <w:fldChar w:fldCharType="separate"/>
      </w:r>
      <w:r>
        <w:rPr>
          <w:noProof/>
        </w:rPr>
        <w:t>22</w:t>
      </w:r>
      <w:r>
        <w:rPr>
          <w:noProof/>
        </w:rPr>
        <w:fldChar w:fldCharType="end"/>
      </w:r>
    </w:p>
    <w:p w14:paraId="20F5F662" w14:textId="77777777" w:rsidR="0046473A" w:rsidRDefault="0046473A">
      <w:pPr>
        <w:pStyle w:val="TOC3"/>
        <w:rPr>
          <w:rFonts w:asciiTheme="minorHAnsi" w:hAnsiTheme="minorHAnsi" w:cstheme="minorBidi"/>
          <w:i w:val="0"/>
          <w:noProof/>
          <w:sz w:val="24"/>
          <w:szCs w:val="24"/>
          <w:lang w:val="en-US" w:eastAsia="en-US"/>
        </w:rPr>
      </w:pPr>
      <w:r w:rsidRPr="00A86D47">
        <w:rPr>
          <w:rFonts w:ascii="Avenir Book" w:hAnsi="Avenir Book"/>
          <w:noProof/>
          <w:color w:val="0070C0"/>
          <w:lang w:val="en-US"/>
        </w:rPr>
        <w:t>4.2.2.</w:t>
      </w:r>
      <w:r>
        <w:rPr>
          <w:rFonts w:asciiTheme="minorHAnsi" w:hAnsiTheme="minorHAnsi" w:cstheme="minorBidi"/>
          <w:i w:val="0"/>
          <w:noProof/>
          <w:sz w:val="24"/>
          <w:szCs w:val="24"/>
          <w:lang w:val="en-US" w:eastAsia="en-US"/>
        </w:rPr>
        <w:tab/>
      </w:r>
      <w:r w:rsidRPr="00A86D47">
        <w:rPr>
          <w:rFonts w:ascii="Avenir Book" w:hAnsi="Avenir Book"/>
          <w:noProof/>
          <w:color w:val="0070C0"/>
          <w:lang w:val="en-US"/>
        </w:rPr>
        <w:t>Stress Testing</w:t>
      </w:r>
      <w:r>
        <w:rPr>
          <w:noProof/>
        </w:rPr>
        <w:tab/>
      </w:r>
      <w:r>
        <w:rPr>
          <w:noProof/>
        </w:rPr>
        <w:fldChar w:fldCharType="begin"/>
      </w:r>
      <w:r>
        <w:rPr>
          <w:noProof/>
        </w:rPr>
        <w:instrText xml:space="preserve"> PAGEREF _Toc482020978 \h </w:instrText>
      </w:r>
      <w:r>
        <w:rPr>
          <w:noProof/>
        </w:rPr>
      </w:r>
      <w:r>
        <w:rPr>
          <w:noProof/>
        </w:rPr>
        <w:fldChar w:fldCharType="separate"/>
      </w:r>
      <w:r>
        <w:rPr>
          <w:noProof/>
        </w:rPr>
        <w:t>23</w:t>
      </w:r>
      <w:r>
        <w:rPr>
          <w:noProof/>
        </w:rPr>
        <w:fldChar w:fldCharType="end"/>
      </w:r>
    </w:p>
    <w:p w14:paraId="16F9D769"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lang w:val="en-US"/>
        </w:rPr>
        <w:t>4.3.</w:t>
      </w:r>
      <w:r>
        <w:rPr>
          <w:rFonts w:asciiTheme="minorHAnsi" w:hAnsiTheme="minorHAnsi" w:cstheme="minorBidi"/>
          <w:smallCaps w:val="0"/>
          <w:noProof/>
          <w:sz w:val="24"/>
          <w:szCs w:val="24"/>
          <w:lang w:val="en-US" w:eastAsia="en-US"/>
        </w:rPr>
        <w:tab/>
      </w:r>
      <w:r w:rsidRPr="00A86D47">
        <w:rPr>
          <w:rFonts w:ascii="Avenir Book" w:hAnsi="Avenir Book"/>
          <w:noProof/>
          <w:color w:val="0070C0"/>
          <w:lang w:val="en-US"/>
        </w:rPr>
        <w:t>User Testing</w:t>
      </w:r>
      <w:r>
        <w:rPr>
          <w:noProof/>
        </w:rPr>
        <w:tab/>
      </w:r>
      <w:r>
        <w:rPr>
          <w:noProof/>
        </w:rPr>
        <w:fldChar w:fldCharType="begin"/>
      </w:r>
      <w:r>
        <w:rPr>
          <w:noProof/>
        </w:rPr>
        <w:instrText xml:space="preserve"> PAGEREF _Toc482020979 \h </w:instrText>
      </w:r>
      <w:r>
        <w:rPr>
          <w:noProof/>
        </w:rPr>
      </w:r>
      <w:r>
        <w:rPr>
          <w:noProof/>
        </w:rPr>
        <w:fldChar w:fldCharType="separate"/>
      </w:r>
      <w:r>
        <w:rPr>
          <w:noProof/>
        </w:rPr>
        <w:t>23</w:t>
      </w:r>
      <w:r>
        <w:rPr>
          <w:noProof/>
        </w:rPr>
        <w:fldChar w:fldCharType="end"/>
      </w:r>
    </w:p>
    <w:p w14:paraId="09C98767"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rFonts w:ascii="Avenir Book" w:hAnsi="Avenir Book"/>
          <w:noProof/>
          <w:color w:val="0070C0"/>
        </w:rPr>
        <w:t>5.</w:t>
      </w:r>
      <w:r>
        <w:rPr>
          <w:rFonts w:asciiTheme="minorHAnsi" w:hAnsiTheme="minorHAnsi" w:cstheme="minorBidi"/>
          <w:b w:val="0"/>
          <w:caps w:val="0"/>
          <w:noProof/>
          <w:sz w:val="24"/>
          <w:szCs w:val="24"/>
          <w:lang w:val="en-US" w:eastAsia="en-US"/>
        </w:rPr>
        <w:tab/>
      </w:r>
      <w:r w:rsidRPr="00A86D47">
        <w:rPr>
          <w:rFonts w:ascii="Avenir Book" w:hAnsi="Avenir Book"/>
          <w:noProof/>
          <w:color w:val="0070C0"/>
        </w:rPr>
        <w:t>Critical Evaluation</w:t>
      </w:r>
      <w:r>
        <w:rPr>
          <w:noProof/>
        </w:rPr>
        <w:tab/>
      </w:r>
      <w:r>
        <w:rPr>
          <w:noProof/>
        </w:rPr>
        <w:fldChar w:fldCharType="begin"/>
      </w:r>
      <w:r>
        <w:rPr>
          <w:noProof/>
        </w:rPr>
        <w:instrText xml:space="preserve"> PAGEREF _Toc482020980 \h </w:instrText>
      </w:r>
      <w:r>
        <w:rPr>
          <w:noProof/>
        </w:rPr>
      </w:r>
      <w:r>
        <w:rPr>
          <w:noProof/>
        </w:rPr>
        <w:fldChar w:fldCharType="separate"/>
      </w:r>
      <w:r>
        <w:rPr>
          <w:noProof/>
        </w:rPr>
        <w:t>25</w:t>
      </w:r>
      <w:r>
        <w:rPr>
          <w:noProof/>
        </w:rPr>
        <w:fldChar w:fldCharType="end"/>
      </w:r>
    </w:p>
    <w:p w14:paraId="135C2CFF"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5.1.</w:t>
      </w:r>
      <w:r>
        <w:rPr>
          <w:rFonts w:asciiTheme="minorHAnsi" w:hAnsiTheme="minorHAnsi" w:cstheme="minorBidi"/>
          <w:smallCaps w:val="0"/>
          <w:noProof/>
          <w:sz w:val="24"/>
          <w:szCs w:val="24"/>
          <w:lang w:val="en-US" w:eastAsia="en-US"/>
        </w:rPr>
        <w:tab/>
      </w:r>
      <w:r w:rsidRPr="00A86D47">
        <w:rPr>
          <w:rFonts w:ascii="Avenir Book" w:hAnsi="Avenir Book"/>
          <w:noProof/>
          <w:color w:val="0070C0"/>
        </w:rPr>
        <w:t>Were the requirements correctly identified?</w:t>
      </w:r>
      <w:r>
        <w:rPr>
          <w:noProof/>
        </w:rPr>
        <w:tab/>
      </w:r>
      <w:r>
        <w:rPr>
          <w:noProof/>
        </w:rPr>
        <w:fldChar w:fldCharType="begin"/>
      </w:r>
      <w:r>
        <w:rPr>
          <w:noProof/>
        </w:rPr>
        <w:instrText xml:space="preserve"> PAGEREF _Toc482020981 \h </w:instrText>
      </w:r>
      <w:r>
        <w:rPr>
          <w:noProof/>
        </w:rPr>
      </w:r>
      <w:r>
        <w:rPr>
          <w:noProof/>
        </w:rPr>
        <w:fldChar w:fldCharType="separate"/>
      </w:r>
      <w:r>
        <w:rPr>
          <w:noProof/>
        </w:rPr>
        <w:t>25</w:t>
      </w:r>
      <w:r>
        <w:rPr>
          <w:noProof/>
        </w:rPr>
        <w:fldChar w:fldCharType="end"/>
      </w:r>
    </w:p>
    <w:p w14:paraId="5236FD6A"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5.2.</w:t>
      </w:r>
      <w:r>
        <w:rPr>
          <w:rFonts w:asciiTheme="minorHAnsi" w:hAnsiTheme="minorHAnsi" w:cstheme="minorBidi"/>
          <w:smallCaps w:val="0"/>
          <w:noProof/>
          <w:sz w:val="24"/>
          <w:szCs w:val="24"/>
          <w:lang w:val="en-US" w:eastAsia="en-US"/>
        </w:rPr>
        <w:tab/>
      </w:r>
      <w:r w:rsidRPr="00A86D47">
        <w:rPr>
          <w:rFonts w:ascii="Avenir Book" w:hAnsi="Avenir Book"/>
          <w:noProof/>
          <w:color w:val="0070C0"/>
        </w:rPr>
        <w:t>Were the design decisions correct?</w:t>
      </w:r>
      <w:r>
        <w:rPr>
          <w:noProof/>
        </w:rPr>
        <w:tab/>
      </w:r>
      <w:r>
        <w:rPr>
          <w:noProof/>
        </w:rPr>
        <w:fldChar w:fldCharType="begin"/>
      </w:r>
      <w:r>
        <w:rPr>
          <w:noProof/>
        </w:rPr>
        <w:instrText xml:space="preserve"> PAGEREF _Toc482020982 \h </w:instrText>
      </w:r>
      <w:r>
        <w:rPr>
          <w:noProof/>
        </w:rPr>
      </w:r>
      <w:r>
        <w:rPr>
          <w:noProof/>
        </w:rPr>
        <w:fldChar w:fldCharType="separate"/>
      </w:r>
      <w:r>
        <w:rPr>
          <w:noProof/>
        </w:rPr>
        <w:t>25</w:t>
      </w:r>
      <w:r>
        <w:rPr>
          <w:noProof/>
        </w:rPr>
        <w:fldChar w:fldCharType="end"/>
      </w:r>
    </w:p>
    <w:p w14:paraId="22A4AFFD"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5.3.</w:t>
      </w:r>
      <w:r>
        <w:rPr>
          <w:rFonts w:asciiTheme="minorHAnsi" w:hAnsiTheme="minorHAnsi" w:cstheme="minorBidi"/>
          <w:smallCaps w:val="0"/>
          <w:noProof/>
          <w:sz w:val="24"/>
          <w:szCs w:val="24"/>
          <w:lang w:val="en-US" w:eastAsia="en-US"/>
        </w:rPr>
        <w:tab/>
      </w:r>
      <w:r w:rsidRPr="00A86D47">
        <w:rPr>
          <w:rFonts w:ascii="Avenir Book" w:hAnsi="Avenir Book"/>
          <w:noProof/>
          <w:color w:val="0070C0"/>
        </w:rPr>
        <w:t>Could a more suitable set of tools have been chosen?</w:t>
      </w:r>
      <w:r>
        <w:rPr>
          <w:noProof/>
        </w:rPr>
        <w:tab/>
      </w:r>
      <w:r>
        <w:rPr>
          <w:noProof/>
        </w:rPr>
        <w:fldChar w:fldCharType="begin"/>
      </w:r>
      <w:r>
        <w:rPr>
          <w:noProof/>
        </w:rPr>
        <w:instrText xml:space="preserve"> PAGEREF _Toc482020983 \h </w:instrText>
      </w:r>
      <w:r>
        <w:rPr>
          <w:noProof/>
        </w:rPr>
      </w:r>
      <w:r>
        <w:rPr>
          <w:noProof/>
        </w:rPr>
        <w:fldChar w:fldCharType="separate"/>
      </w:r>
      <w:r>
        <w:rPr>
          <w:noProof/>
        </w:rPr>
        <w:t>25</w:t>
      </w:r>
      <w:r>
        <w:rPr>
          <w:noProof/>
        </w:rPr>
        <w:fldChar w:fldCharType="end"/>
      </w:r>
    </w:p>
    <w:p w14:paraId="230046A4"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5.4.</w:t>
      </w:r>
      <w:r>
        <w:rPr>
          <w:rFonts w:asciiTheme="minorHAnsi" w:hAnsiTheme="minorHAnsi" w:cstheme="minorBidi"/>
          <w:smallCaps w:val="0"/>
          <w:noProof/>
          <w:sz w:val="24"/>
          <w:szCs w:val="24"/>
          <w:lang w:val="en-US" w:eastAsia="en-US"/>
        </w:rPr>
        <w:tab/>
      </w:r>
      <w:r w:rsidRPr="00A86D47">
        <w:rPr>
          <w:rFonts w:ascii="Avenir Book" w:hAnsi="Avenir Book"/>
          <w:noProof/>
          <w:color w:val="0070C0"/>
        </w:rPr>
        <w:t>How well did the software meet the needs of those who were expecting to use it?</w:t>
      </w:r>
      <w:r>
        <w:rPr>
          <w:noProof/>
        </w:rPr>
        <w:tab/>
      </w:r>
      <w:r>
        <w:rPr>
          <w:noProof/>
        </w:rPr>
        <w:fldChar w:fldCharType="begin"/>
      </w:r>
      <w:r>
        <w:rPr>
          <w:noProof/>
        </w:rPr>
        <w:instrText xml:space="preserve"> PAGEREF _Toc482020984 \h </w:instrText>
      </w:r>
      <w:r>
        <w:rPr>
          <w:noProof/>
        </w:rPr>
      </w:r>
      <w:r>
        <w:rPr>
          <w:noProof/>
        </w:rPr>
        <w:fldChar w:fldCharType="separate"/>
      </w:r>
      <w:r>
        <w:rPr>
          <w:noProof/>
        </w:rPr>
        <w:t>26</w:t>
      </w:r>
      <w:r>
        <w:rPr>
          <w:noProof/>
        </w:rPr>
        <w:fldChar w:fldCharType="end"/>
      </w:r>
    </w:p>
    <w:p w14:paraId="5CA2D13A"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5.5.</w:t>
      </w:r>
      <w:r>
        <w:rPr>
          <w:rFonts w:asciiTheme="minorHAnsi" w:hAnsiTheme="minorHAnsi" w:cstheme="minorBidi"/>
          <w:smallCaps w:val="0"/>
          <w:noProof/>
          <w:sz w:val="24"/>
          <w:szCs w:val="24"/>
          <w:lang w:val="en-US" w:eastAsia="en-US"/>
        </w:rPr>
        <w:tab/>
      </w:r>
      <w:r w:rsidRPr="00A86D47">
        <w:rPr>
          <w:rFonts w:ascii="Avenir Book" w:hAnsi="Avenir Book"/>
          <w:noProof/>
          <w:color w:val="0070C0"/>
        </w:rPr>
        <w:t>How well were any other project aims achieved?</w:t>
      </w:r>
      <w:r>
        <w:rPr>
          <w:noProof/>
        </w:rPr>
        <w:tab/>
      </w:r>
      <w:r>
        <w:rPr>
          <w:noProof/>
        </w:rPr>
        <w:fldChar w:fldCharType="begin"/>
      </w:r>
      <w:r>
        <w:rPr>
          <w:noProof/>
        </w:rPr>
        <w:instrText xml:space="preserve"> PAGEREF _Toc482020985 \h </w:instrText>
      </w:r>
      <w:r>
        <w:rPr>
          <w:noProof/>
        </w:rPr>
      </w:r>
      <w:r>
        <w:rPr>
          <w:noProof/>
        </w:rPr>
        <w:fldChar w:fldCharType="separate"/>
      </w:r>
      <w:r>
        <w:rPr>
          <w:noProof/>
        </w:rPr>
        <w:t>26</w:t>
      </w:r>
      <w:r>
        <w:rPr>
          <w:noProof/>
        </w:rPr>
        <w:fldChar w:fldCharType="end"/>
      </w:r>
    </w:p>
    <w:p w14:paraId="6D417B21"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5.6.</w:t>
      </w:r>
      <w:r>
        <w:rPr>
          <w:rFonts w:asciiTheme="minorHAnsi" w:hAnsiTheme="minorHAnsi" w:cstheme="minorBidi"/>
          <w:smallCaps w:val="0"/>
          <w:noProof/>
          <w:sz w:val="24"/>
          <w:szCs w:val="24"/>
          <w:lang w:val="en-US" w:eastAsia="en-US"/>
        </w:rPr>
        <w:tab/>
      </w:r>
      <w:r w:rsidRPr="00A86D47">
        <w:rPr>
          <w:rFonts w:ascii="Avenir Book" w:hAnsi="Avenir Book"/>
          <w:noProof/>
          <w:color w:val="0070C0"/>
        </w:rPr>
        <w:t>If I were starting again, what would I do differently?</w:t>
      </w:r>
      <w:r>
        <w:rPr>
          <w:noProof/>
        </w:rPr>
        <w:tab/>
      </w:r>
      <w:r>
        <w:rPr>
          <w:noProof/>
        </w:rPr>
        <w:fldChar w:fldCharType="begin"/>
      </w:r>
      <w:r>
        <w:rPr>
          <w:noProof/>
        </w:rPr>
        <w:instrText xml:space="preserve"> PAGEREF _Toc482020986 \h </w:instrText>
      </w:r>
      <w:r>
        <w:rPr>
          <w:noProof/>
        </w:rPr>
      </w:r>
      <w:r>
        <w:rPr>
          <w:noProof/>
        </w:rPr>
        <w:fldChar w:fldCharType="separate"/>
      </w:r>
      <w:r>
        <w:rPr>
          <w:noProof/>
        </w:rPr>
        <w:t>27</w:t>
      </w:r>
      <w:r>
        <w:rPr>
          <w:noProof/>
        </w:rPr>
        <w:fldChar w:fldCharType="end"/>
      </w:r>
    </w:p>
    <w:p w14:paraId="041D91C2"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rFonts w:ascii="Avenir Book" w:hAnsi="Avenir Book"/>
          <w:noProof/>
          <w:color w:val="0070C0"/>
        </w:rPr>
        <w:t>6.</w:t>
      </w:r>
      <w:r>
        <w:rPr>
          <w:rFonts w:asciiTheme="minorHAnsi" w:hAnsiTheme="minorHAnsi" w:cstheme="minorBidi"/>
          <w:b w:val="0"/>
          <w:caps w:val="0"/>
          <w:noProof/>
          <w:sz w:val="24"/>
          <w:szCs w:val="24"/>
          <w:lang w:val="en-US" w:eastAsia="en-US"/>
        </w:rPr>
        <w:tab/>
      </w:r>
      <w:r w:rsidRPr="00A86D47">
        <w:rPr>
          <w:rFonts w:ascii="Avenir Book" w:hAnsi="Avenir Book"/>
          <w:noProof/>
          <w:color w:val="0070C0"/>
        </w:rPr>
        <w:t>Appendices</w:t>
      </w:r>
      <w:r>
        <w:rPr>
          <w:noProof/>
        </w:rPr>
        <w:tab/>
      </w:r>
      <w:r>
        <w:rPr>
          <w:noProof/>
        </w:rPr>
        <w:fldChar w:fldCharType="begin"/>
      </w:r>
      <w:r>
        <w:rPr>
          <w:noProof/>
        </w:rPr>
        <w:instrText xml:space="preserve"> PAGEREF _Toc482020987 \h </w:instrText>
      </w:r>
      <w:r>
        <w:rPr>
          <w:noProof/>
        </w:rPr>
      </w:r>
      <w:r>
        <w:rPr>
          <w:noProof/>
        </w:rPr>
        <w:fldChar w:fldCharType="separate"/>
      </w:r>
      <w:r>
        <w:rPr>
          <w:noProof/>
        </w:rPr>
        <w:t>29</w:t>
      </w:r>
      <w:r>
        <w:rPr>
          <w:noProof/>
        </w:rPr>
        <w:fldChar w:fldCharType="end"/>
      </w:r>
    </w:p>
    <w:p w14:paraId="7D6D812F"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A.</w:t>
      </w:r>
      <w:r>
        <w:rPr>
          <w:rFonts w:asciiTheme="minorHAnsi" w:hAnsiTheme="minorHAnsi" w:cstheme="minorBidi"/>
          <w:smallCaps w:val="0"/>
          <w:noProof/>
          <w:sz w:val="24"/>
          <w:szCs w:val="24"/>
          <w:lang w:val="en-US" w:eastAsia="en-US"/>
        </w:rPr>
        <w:tab/>
      </w:r>
      <w:r w:rsidRPr="00A86D47">
        <w:rPr>
          <w:rFonts w:ascii="Avenir Book" w:hAnsi="Avenir Book"/>
          <w:noProof/>
          <w:color w:val="0070C0"/>
        </w:rPr>
        <w:t>Third-Party Code and Libraries</w:t>
      </w:r>
      <w:r>
        <w:rPr>
          <w:noProof/>
        </w:rPr>
        <w:tab/>
      </w:r>
      <w:r>
        <w:rPr>
          <w:noProof/>
        </w:rPr>
        <w:fldChar w:fldCharType="begin"/>
      </w:r>
      <w:r>
        <w:rPr>
          <w:noProof/>
        </w:rPr>
        <w:instrText xml:space="preserve"> PAGEREF _Toc482020988 \h </w:instrText>
      </w:r>
      <w:r>
        <w:rPr>
          <w:noProof/>
        </w:rPr>
      </w:r>
      <w:r>
        <w:rPr>
          <w:noProof/>
        </w:rPr>
        <w:fldChar w:fldCharType="separate"/>
      </w:r>
      <w:r>
        <w:rPr>
          <w:noProof/>
        </w:rPr>
        <w:t>29</w:t>
      </w:r>
      <w:r>
        <w:rPr>
          <w:noProof/>
        </w:rPr>
        <w:fldChar w:fldCharType="end"/>
      </w:r>
    </w:p>
    <w:p w14:paraId="6D01F3BD"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B.</w:t>
      </w:r>
      <w:r>
        <w:rPr>
          <w:rFonts w:asciiTheme="minorHAnsi" w:hAnsiTheme="minorHAnsi" w:cstheme="minorBidi"/>
          <w:smallCaps w:val="0"/>
          <w:noProof/>
          <w:sz w:val="24"/>
          <w:szCs w:val="24"/>
          <w:lang w:val="en-US" w:eastAsia="en-US"/>
        </w:rPr>
        <w:tab/>
      </w:r>
      <w:r w:rsidRPr="00A86D47">
        <w:rPr>
          <w:rFonts w:ascii="Avenir Book" w:hAnsi="Avenir Book"/>
          <w:noProof/>
          <w:color w:val="0070C0"/>
        </w:rPr>
        <w:t>Ethics Submission</w:t>
      </w:r>
      <w:r>
        <w:rPr>
          <w:noProof/>
        </w:rPr>
        <w:tab/>
      </w:r>
      <w:r>
        <w:rPr>
          <w:noProof/>
        </w:rPr>
        <w:fldChar w:fldCharType="begin"/>
      </w:r>
      <w:r>
        <w:rPr>
          <w:noProof/>
        </w:rPr>
        <w:instrText xml:space="preserve"> PAGEREF _Toc482020989 \h </w:instrText>
      </w:r>
      <w:r>
        <w:rPr>
          <w:noProof/>
        </w:rPr>
      </w:r>
      <w:r>
        <w:rPr>
          <w:noProof/>
        </w:rPr>
        <w:fldChar w:fldCharType="separate"/>
      </w:r>
      <w:r>
        <w:rPr>
          <w:noProof/>
        </w:rPr>
        <w:t>30</w:t>
      </w:r>
      <w:r>
        <w:rPr>
          <w:noProof/>
        </w:rPr>
        <w:fldChar w:fldCharType="end"/>
      </w:r>
    </w:p>
    <w:p w14:paraId="7EF089AD" w14:textId="77777777" w:rsidR="0046473A" w:rsidRDefault="0046473A">
      <w:pPr>
        <w:pStyle w:val="TOC2"/>
        <w:tabs>
          <w:tab w:val="left" w:pos="880"/>
          <w:tab w:val="right" w:leader="dot" w:pos="8290"/>
        </w:tabs>
        <w:rPr>
          <w:rFonts w:asciiTheme="minorHAnsi" w:hAnsiTheme="minorHAnsi" w:cstheme="minorBidi"/>
          <w:smallCaps w:val="0"/>
          <w:noProof/>
          <w:sz w:val="24"/>
          <w:szCs w:val="24"/>
          <w:lang w:val="en-US" w:eastAsia="en-US"/>
        </w:rPr>
      </w:pPr>
      <w:r w:rsidRPr="00A86D47">
        <w:rPr>
          <w:rFonts w:ascii="Avenir Book" w:hAnsi="Avenir Book"/>
          <w:noProof/>
          <w:color w:val="0070C0"/>
        </w:rPr>
        <w:t>C.</w:t>
      </w:r>
      <w:r>
        <w:rPr>
          <w:rFonts w:asciiTheme="minorHAnsi" w:hAnsiTheme="minorHAnsi" w:cstheme="minorBidi"/>
          <w:smallCaps w:val="0"/>
          <w:noProof/>
          <w:sz w:val="24"/>
          <w:szCs w:val="24"/>
          <w:lang w:val="en-US" w:eastAsia="en-US"/>
        </w:rPr>
        <w:tab/>
      </w:r>
      <w:r w:rsidRPr="00A86D47">
        <w:rPr>
          <w:rFonts w:ascii="Avenir Book" w:hAnsi="Avenir Book"/>
          <w:noProof/>
          <w:color w:val="0070C0"/>
        </w:rPr>
        <w:t>Code Samples</w:t>
      </w:r>
      <w:r>
        <w:rPr>
          <w:noProof/>
        </w:rPr>
        <w:tab/>
      </w:r>
      <w:r>
        <w:rPr>
          <w:noProof/>
        </w:rPr>
        <w:fldChar w:fldCharType="begin"/>
      </w:r>
      <w:r>
        <w:rPr>
          <w:noProof/>
        </w:rPr>
        <w:instrText xml:space="preserve"> PAGEREF _Toc482020990 \h </w:instrText>
      </w:r>
      <w:r>
        <w:rPr>
          <w:noProof/>
        </w:rPr>
      </w:r>
      <w:r>
        <w:rPr>
          <w:noProof/>
        </w:rPr>
        <w:fldChar w:fldCharType="separate"/>
      </w:r>
      <w:r>
        <w:rPr>
          <w:noProof/>
        </w:rPr>
        <w:t>32</w:t>
      </w:r>
      <w:r>
        <w:rPr>
          <w:noProof/>
        </w:rPr>
        <w:fldChar w:fldCharType="end"/>
      </w:r>
    </w:p>
    <w:p w14:paraId="6CDEA0F7" w14:textId="77777777" w:rsidR="0046473A" w:rsidRDefault="0046473A">
      <w:pPr>
        <w:pStyle w:val="TOC1"/>
        <w:tabs>
          <w:tab w:val="left" w:pos="440"/>
          <w:tab w:val="right" w:leader="dot" w:pos="8290"/>
        </w:tabs>
        <w:rPr>
          <w:rFonts w:asciiTheme="minorHAnsi" w:hAnsiTheme="minorHAnsi" w:cstheme="minorBidi"/>
          <w:b w:val="0"/>
          <w:caps w:val="0"/>
          <w:noProof/>
          <w:sz w:val="24"/>
          <w:szCs w:val="24"/>
          <w:lang w:val="en-US" w:eastAsia="en-US"/>
        </w:rPr>
      </w:pPr>
      <w:r w:rsidRPr="00A86D47">
        <w:rPr>
          <w:noProof/>
          <w:color w:val="0070C0"/>
        </w:rPr>
        <w:t>7.</w:t>
      </w:r>
      <w:r>
        <w:rPr>
          <w:rFonts w:asciiTheme="minorHAnsi" w:hAnsiTheme="minorHAnsi" w:cstheme="minorBidi"/>
          <w:b w:val="0"/>
          <w:caps w:val="0"/>
          <w:noProof/>
          <w:sz w:val="24"/>
          <w:szCs w:val="24"/>
          <w:lang w:val="en-US" w:eastAsia="en-US"/>
        </w:rPr>
        <w:tab/>
      </w:r>
      <w:r w:rsidRPr="00A86D47">
        <w:rPr>
          <w:noProof/>
          <w:color w:val="0070C0"/>
        </w:rPr>
        <w:t>Annotated Bibliography</w:t>
      </w:r>
      <w:r>
        <w:rPr>
          <w:noProof/>
        </w:rPr>
        <w:tab/>
      </w:r>
      <w:r>
        <w:rPr>
          <w:noProof/>
        </w:rPr>
        <w:fldChar w:fldCharType="begin"/>
      </w:r>
      <w:r>
        <w:rPr>
          <w:noProof/>
        </w:rPr>
        <w:instrText xml:space="preserve"> PAGEREF _Toc482020991 \h </w:instrText>
      </w:r>
      <w:r>
        <w:rPr>
          <w:noProof/>
        </w:rPr>
      </w:r>
      <w:r>
        <w:rPr>
          <w:noProof/>
        </w:rPr>
        <w:fldChar w:fldCharType="separate"/>
      </w:r>
      <w:r>
        <w:rPr>
          <w:noProof/>
        </w:rPr>
        <w:t>33</w:t>
      </w:r>
      <w:r>
        <w:rPr>
          <w:noProof/>
        </w:rPr>
        <w:fldChar w:fldCharType="end"/>
      </w:r>
    </w:p>
    <w:p w14:paraId="07CF5636" w14:textId="77777777" w:rsidR="007A3E41" w:rsidRPr="00D3437B" w:rsidRDefault="004C12FA" w:rsidP="004C12FA">
      <w:pPr>
        <w:rPr>
          <w:rFonts w:ascii="Avenir Book" w:hAnsi="Avenir Book"/>
        </w:rPr>
      </w:pPr>
      <w:r w:rsidRPr="00D3437B">
        <w:rPr>
          <w:rFonts w:ascii="Avenir Book" w:hAnsi="Avenir Book"/>
        </w:rPr>
        <w:fldChar w:fldCharType="end"/>
      </w:r>
    </w:p>
    <w:p w14:paraId="382AFA8F" w14:textId="77777777" w:rsidR="00740C6B" w:rsidRPr="00D3437B" w:rsidRDefault="00740C6B" w:rsidP="004C12FA">
      <w:pPr>
        <w:rPr>
          <w:rFonts w:ascii="Avenir Book" w:hAnsi="Avenir Book"/>
        </w:rPr>
      </w:pPr>
      <w:r w:rsidRPr="00D3437B">
        <w:rPr>
          <w:rFonts w:ascii="Avenir Book" w:hAnsi="Avenir Book"/>
        </w:rPr>
        <w:br w:type="page"/>
      </w:r>
    </w:p>
    <w:p w14:paraId="63DB087A" w14:textId="77777777" w:rsidR="001C4206" w:rsidRPr="00E90536" w:rsidRDefault="004C12FA" w:rsidP="007F6E1D">
      <w:pPr>
        <w:pStyle w:val="Heading1"/>
        <w:rPr>
          <w:rFonts w:ascii="Avenir Book" w:hAnsi="Avenir Book"/>
          <w:color w:val="0070C0"/>
        </w:rPr>
      </w:pPr>
      <w:bookmarkStart w:id="0" w:name="_Toc192777705"/>
      <w:bookmarkStart w:id="1" w:name="_Toc222978592"/>
      <w:bookmarkStart w:id="2" w:name="_Toc482020962"/>
      <w:r w:rsidRPr="00E90536">
        <w:rPr>
          <w:rFonts w:ascii="Avenir Book" w:hAnsi="Avenir Book"/>
          <w:color w:val="0070C0"/>
        </w:rPr>
        <w:lastRenderedPageBreak/>
        <w:t xml:space="preserve">Background, Analysis </w:t>
      </w:r>
      <w:r w:rsidR="00711DBE" w:rsidRPr="00E90536">
        <w:rPr>
          <w:rFonts w:ascii="Avenir Book" w:hAnsi="Avenir Book"/>
          <w:color w:val="0070C0"/>
        </w:rPr>
        <w:t xml:space="preserve">&amp; </w:t>
      </w:r>
      <w:bookmarkEnd w:id="0"/>
      <w:bookmarkEnd w:id="1"/>
      <w:r w:rsidRPr="00E90536">
        <w:rPr>
          <w:rFonts w:ascii="Avenir Book" w:hAnsi="Avenir Book"/>
          <w:color w:val="0070C0"/>
        </w:rPr>
        <w:t>Process</w:t>
      </w:r>
      <w:bookmarkEnd w:id="2"/>
    </w:p>
    <w:p w14:paraId="3F65494B" w14:textId="77777777" w:rsidR="004C12FA" w:rsidRDefault="004C12FA" w:rsidP="00D61D84">
      <w:pPr>
        <w:pStyle w:val="Heading2"/>
        <w:jc w:val="both"/>
        <w:rPr>
          <w:rFonts w:ascii="Avenir Book" w:hAnsi="Avenir Book"/>
          <w:color w:val="0070C0"/>
        </w:rPr>
      </w:pPr>
      <w:bookmarkStart w:id="3" w:name="_Toc192777706"/>
      <w:bookmarkStart w:id="4" w:name="_Toc482020963"/>
      <w:r w:rsidRPr="00E90536">
        <w:rPr>
          <w:rFonts w:ascii="Avenir Book" w:hAnsi="Avenir Book"/>
          <w:color w:val="0070C0"/>
        </w:rPr>
        <w:t>Background</w:t>
      </w:r>
      <w:bookmarkEnd w:id="4"/>
      <w:r w:rsidR="008A08A1" w:rsidRPr="00E90536">
        <w:rPr>
          <w:rFonts w:ascii="Avenir Book" w:hAnsi="Avenir Book"/>
          <w:color w:val="0070C0"/>
        </w:rPr>
        <w:t xml:space="preserve"> </w:t>
      </w:r>
    </w:p>
    <w:p w14:paraId="0C47D7BE" w14:textId="77777777" w:rsidR="00681582" w:rsidRDefault="00681582" w:rsidP="00681582"/>
    <w:p w14:paraId="1930E50F" w14:textId="32BF0C21" w:rsidR="00DB2AA6" w:rsidRDefault="00DB2AA6" w:rsidP="00DB2AA6">
      <w:pPr>
        <w:jc w:val="both"/>
        <w:rPr>
          <w:rFonts w:ascii="Avenir Book" w:hAnsi="Avenir Book"/>
        </w:rPr>
      </w:pPr>
      <w:r w:rsidRPr="00DB2AA6">
        <w:rPr>
          <w:rFonts w:ascii="Avenir Book" w:hAnsi="Avenir Book"/>
        </w:rPr>
        <w:t>Games as we know them today take their origins from</w:t>
      </w:r>
      <w:r>
        <w:rPr>
          <w:rFonts w:ascii="Avenir Book" w:hAnsi="Avenir Book"/>
        </w:rPr>
        <w:t xml:space="preserve"> the</w:t>
      </w:r>
      <w:r w:rsidRPr="00DB2AA6">
        <w:rPr>
          <w:rFonts w:ascii="Avenir Book" w:hAnsi="Avenir Book"/>
        </w:rPr>
        <w:t xml:space="preserve"> pre-historic roots of dice. </w:t>
      </w:r>
      <w:r>
        <w:rPr>
          <w:rFonts w:ascii="Avenir Book" w:hAnsi="Avenir Book"/>
        </w:rPr>
        <w:t xml:space="preserve">Dice existed before man </w:t>
      </w:r>
      <w:r w:rsidR="00E74784">
        <w:rPr>
          <w:rFonts w:ascii="Avenir Book" w:hAnsi="Avenir Book"/>
        </w:rPr>
        <w:t>had</w:t>
      </w:r>
      <w:r>
        <w:rPr>
          <w:rFonts w:ascii="Avenir Book" w:hAnsi="Avenir Book"/>
        </w:rPr>
        <w:t xml:space="preserve"> </w:t>
      </w:r>
      <w:r w:rsidR="00E74784">
        <w:rPr>
          <w:rFonts w:ascii="Avenir Book" w:hAnsi="Avenir Book"/>
        </w:rPr>
        <w:t>even</w:t>
      </w:r>
      <w:r>
        <w:rPr>
          <w:rFonts w:ascii="Avenir Book" w:hAnsi="Avenir Book"/>
        </w:rPr>
        <w:t xml:space="preserve"> completed their</w:t>
      </w:r>
      <w:r w:rsidR="00501F7C">
        <w:rPr>
          <w:rFonts w:ascii="Avenir Book" w:hAnsi="Avenir Book"/>
        </w:rPr>
        <w:t xml:space="preserve"> </w:t>
      </w:r>
      <w:r>
        <w:rPr>
          <w:rFonts w:ascii="Avenir Book" w:hAnsi="Avenir Book"/>
        </w:rPr>
        <w:t>foundation for language, ‘</w:t>
      </w:r>
      <w:r w:rsidRPr="00DB2AA6">
        <w:rPr>
          <w:rFonts w:ascii="Avenir Book" w:hAnsi="Avenir Book"/>
        </w:rPr>
        <w:t xml:space="preserve">A series of 49 small carved painted stones were found at the 5,000-year-old </w:t>
      </w:r>
      <w:proofErr w:type="spellStart"/>
      <w:r w:rsidRPr="00DB2AA6">
        <w:rPr>
          <w:rFonts w:ascii="Avenir Book" w:hAnsi="Avenir Book"/>
        </w:rPr>
        <w:t>Başur</w:t>
      </w:r>
      <w:proofErr w:type="spellEnd"/>
      <w:r w:rsidRPr="00DB2AA6">
        <w:rPr>
          <w:rFonts w:ascii="Avenir Book" w:hAnsi="Avenir Book"/>
        </w:rPr>
        <w:t xml:space="preserve"> </w:t>
      </w:r>
      <w:proofErr w:type="spellStart"/>
      <w:r w:rsidRPr="00DB2AA6">
        <w:rPr>
          <w:rFonts w:ascii="Avenir Book" w:hAnsi="Avenir Book"/>
        </w:rPr>
        <w:t>Höyük</w:t>
      </w:r>
      <w:proofErr w:type="spellEnd"/>
      <w:r w:rsidRPr="00DB2AA6">
        <w:rPr>
          <w:rFonts w:ascii="Avenir Book" w:hAnsi="Avenir Book"/>
        </w:rPr>
        <w:t xml:space="preserve"> burial mound in southeast Turkey. These are the earliest gaming pieces ever found.</w:t>
      </w:r>
      <w:r>
        <w:rPr>
          <w:rFonts w:ascii="Avenir Book" w:hAnsi="Avenir Book"/>
        </w:rPr>
        <w:t>’</w:t>
      </w:r>
      <w:r>
        <w:rPr>
          <w:rStyle w:val="FootnoteReference"/>
          <w:rFonts w:ascii="Avenir Book" w:hAnsi="Avenir Book"/>
        </w:rPr>
        <w:footnoteReference w:id="1"/>
      </w:r>
      <w:r>
        <w:rPr>
          <w:rFonts w:ascii="Avenir Book" w:hAnsi="Avenir Book"/>
        </w:rPr>
        <w:t xml:space="preserve"> </w:t>
      </w:r>
      <w:r w:rsidR="00501F7C">
        <w:rPr>
          <w:rFonts w:ascii="Avenir Book" w:hAnsi="Avenir Book"/>
        </w:rPr>
        <w:t xml:space="preserve"> </w:t>
      </w:r>
      <w:r w:rsidR="00CC687D">
        <w:rPr>
          <w:rFonts w:ascii="Avenir Book" w:hAnsi="Avenir Book"/>
        </w:rPr>
        <w:t xml:space="preserve">It shows that the link between numbers and games have been hand in hand since the inception of humanity. </w:t>
      </w:r>
      <w:r w:rsidR="00C83BAF">
        <w:rPr>
          <w:rFonts w:ascii="Avenir Book" w:hAnsi="Avenir Book"/>
        </w:rPr>
        <w:t>However, the mathematical logic that accompanied</w:t>
      </w:r>
      <w:r w:rsidR="00CF0E15">
        <w:rPr>
          <w:rFonts w:ascii="Avenir Book" w:hAnsi="Avenir Book"/>
        </w:rPr>
        <w:t xml:space="preserve"> the dice was </w:t>
      </w:r>
      <w:r w:rsidR="004D66A2">
        <w:rPr>
          <w:rFonts w:ascii="Avenir Book" w:hAnsi="Avenir Book"/>
        </w:rPr>
        <w:t>misrepresented</w:t>
      </w:r>
      <w:r w:rsidR="00CF0E15">
        <w:rPr>
          <w:rFonts w:ascii="Avenir Book" w:hAnsi="Avenir Book"/>
        </w:rPr>
        <w:t xml:space="preserve"> over time into </w:t>
      </w:r>
      <w:r w:rsidR="004D66A2">
        <w:rPr>
          <w:rFonts w:ascii="Avenir Book" w:hAnsi="Avenir Book"/>
        </w:rPr>
        <w:t xml:space="preserve">perceptions of fate and divine intervention. A notion that is carried to modern day through gambling and the term ‘lucky’. </w:t>
      </w:r>
      <w:r w:rsidR="00A4514F">
        <w:rPr>
          <w:rFonts w:ascii="Avenir Book" w:hAnsi="Avenir Book"/>
        </w:rPr>
        <w:t>To steer as far away as possible from that concept,</w:t>
      </w:r>
      <w:r w:rsidR="000E112B">
        <w:rPr>
          <w:rFonts w:ascii="Avenir Book" w:hAnsi="Avenir Book"/>
        </w:rPr>
        <w:t xml:space="preserve"> I planned for my game to be won by skill rather than probabilities. </w:t>
      </w:r>
    </w:p>
    <w:p w14:paraId="03D03F34" w14:textId="77777777" w:rsidR="00DB2AA6" w:rsidRPr="00DB2AA6" w:rsidRDefault="00DB2AA6" w:rsidP="00DB2AA6">
      <w:pPr>
        <w:jc w:val="both"/>
        <w:rPr>
          <w:rFonts w:ascii="Avenir Book" w:hAnsi="Avenir Book"/>
        </w:rPr>
      </w:pPr>
    </w:p>
    <w:p w14:paraId="2BB997BE" w14:textId="375AA4D2" w:rsidR="007F6E1D" w:rsidRPr="00D3437B" w:rsidRDefault="007F6E1D" w:rsidP="00D66308">
      <w:pPr>
        <w:jc w:val="both"/>
        <w:rPr>
          <w:rFonts w:ascii="Avenir Book" w:hAnsi="Avenir Book"/>
        </w:rPr>
      </w:pPr>
      <w:r w:rsidRPr="00DB2AA6">
        <w:rPr>
          <w:rFonts w:ascii="Avenir Book" w:hAnsi="Avenir Book"/>
        </w:rPr>
        <w:t>To prepare for the upcoming project</w:t>
      </w:r>
      <w:r w:rsidR="00A842A4">
        <w:rPr>
          <w:rFonts w:ascii="Avenir Book" w:hAnsi="Avenir Book"/>
        </w:rPr>
        <w:t>,</w:t>
      </w:r>
      <w:r w:rsidRPr="00DB2AA6">
        <w:rPr>
          <w:rFonts w:ascii="Avenir Book" w:hAnsi="Avenir Book"/>
        </w:rPr>
        <w:t xml:space="preserve"> I made myself familiar with the rules of</w:t>
      </w:r>
      <w:r w:rsidR="00A842A4">
        <w:rPr>
          <w:rFonts w:ascii="Avenir Book" w:hAnsi="Avenir Book"/>
        </w:rPr>
        <w:t xml:space="preserve"> Countdown: numbers. I read a variety of </w:t>
      </w:r>
      <w:r w:rsidRPr="00D3437B">
        <w:rPr>
          <w:rFonts w:ascii="Avenir Book" w:hAnsi="Avenir Book"/>
        </w:rPr>
        <w:t xml:space="preserve">sections </w:t>
      </w:r>
      <w:r w:rsidR="00A842A4">
        <w:rPr>
          <w:rFonts w:ascii="Avenir Book" w:hAnsi="Avenir Book"/>
        </w:rPr>
        <w:t>from</w:t>
      </w:r>
      <w:r w:rsidR="0050524B">
        <w:rPr>
          <w:rFonts w:ascii="Avenir Book" w:hAnsi="Avenir Book"/>
        </w:rPr>
        <w:t xml:space="preserve"> ‘Countdown Spreading the Word</w:t>
      </w:r>
      <w:r w:rsidR="0050524B">
        <w:rPr>
          <w:rStyle w:val="FootnoteReference"/>
          <w:rFonts w:ascii="Avenir Book" w:hAnsi="Avenir Book"/>
        </w:rPr>
        <w:footnoteReference w:id="2"/>
      </w:r>
      <w:r w:rsidR="0050524B">
        <w:rPr>
          <w:rFonts w:ascii="Avenir Book" w:hAnsi="Avenir Book"/>
        </w:rPr>
        <w:t>’</w:t>
      </w:r>
      <w:r w:rsidRPr="00D3437B">
        <w:rPr>
          <w:rFonts w:ascii="Avenir Book" w:hAnsi="Avenir Book"/>
        </w:rPr>
        <w:t xml:space="preserve">. This book </w:t>
      </w:r>
      <w:r w:rsidR="0050524B">
        <w:rPr>
          <w:rFonts w:ascii="Avenir Book" w:hAnsi="Avenir Book"/>
        </w:rPr>
        <w:t xml:space="preserve">describes each, and every, detail </w:t>
      </w:r>
      <w:r w:rsidRPr="00D3437B">
        <w:rPr>
          <w:rFonts w:ascii="Avenir Book" w:hAnsi="Avenir Book"/>
        </w:rPr>
        <w:t xml:space="preserve">of the game so I would be </w:t>
      </w:r>
      <w:r w:rsidR="0050524B">
        <w:rPr>
          <w:rFonts w:ascii="Avenir Book" w:hAnsi="Avenir Book"/>
        </w:rPr>
        <w:t>prepared for</w:t>
      </w:r>
      <w:r w:rsidRPr="00D3437B">
        <w:rPr>
          <w:rFonts w:ascii="Avenir Book" w:hAnsi="Avenir Book"/>
        </w:rPr>
        <w:t xml:space="preserve"> what the requirements </w:t>
      </w:r>
      <w:r w:rsidR="0050524B">
        <w:rPr>
          <w:rFonts w:ascii="Avenir Book" w:hAnsi="Avenir Book"/>
        </w:rPr>
        <w:t>would need to be</w:t>
      </w:r>
      <w:r w:rsidRPr="00D3437B">
        <w:rPr>
          <w:rFonts w:ascii="Avenir Book" w:hAnsi="Avenir Book"/>
        </w:rPr>
        <w:t>. This in turn</w:t>
      </w:r>
      <w:r w:rsidR="0050524B">
        <w:rPr>
          <w:rFonts w:ascii="Avenir Book" w:hAnsi="Avenir Book"/>
        </w:rPr>
        <w:t>,</w:t>
      </w:r>
      <w:r w:rsidRPr="00D3437B">
        <w:rPr>
          <w:rFonts w:ascii="Avenir Book" w:hAnsi="Avenir Book"/>
        </w:rPr>
        <w:t xml:space="preserve"> allowed me to make my algorithm more efficient, this will be explained further on in the report.</w:t>
      </w:r>
    </w:p>
    <w:p w14:paraId="63329218" w14:textId="77777777" w:rsidR="003559AF" w:rsidRPr="00D3437B" w:rsidRDefault="003559AF" w:rsidP="00D66308">
      <w:pPr>
        <w:jc w:val="both"/>
        <w:rPr>
          <w:rFonts w:ascii="Avenir Book" w:hAnsi="Avenir Book"/>
        </w:rPr>
      </w:pPr>
    </w:p>
    <w:p w14:paraId="261B88B3" w14:textId="05C7B95F" w:rsidR="003559AF" w:rsidRPr="00D3437B" w:rsidRDefault="00B85AD5" w:rsidP="00D66308">
      <w:pPr>
        <w:jc w:val="both"/>
        <w:rPr>
          <w:rFonts w:ascii="Avenir Book" w:hAnsi="Avenir Book"/>
        </w:rPr>
      </w:pPr>
      <w:r w:rsidRPr="00D3437B">
        <w:rPr>
          <w:rFonts w:ascii="Avenir Book" w:hAnsi="Avenir Book"/>
        </w:rPr>
        <w:t>I also watc</w:t>
      </w:r>
      <w:bookmarkStart w:id="5" w:name="_GoBack"/>
      <w:bookmarkEnd w:id="5"/>
      <w:r w:rsidRPr="00D3437B">
        <w:rPr>
          <w:rFonts w:ascii="Avenir Book" w:hAnsi="Avenir Book"/>
        </w:rPr>
        <w:t>hed a few epi</w:t>
      </w:r>
      <w:r w:rsidR="00D94105">
        <w:rPr>
          <w:rFonts w:ascii="Avenir Book" w:hAnsi="Avenir Book"/>
        </w:rPr>
        <w:t xml:space="preserve">sodes of </w:t>
      </w:r>
      <w:r w:rsidR="00D94105" w:rsidRPr="00D94105">
        <w:rPr>
          <w:rFonts w:ascii="Avenir Book" w:hAnsi="Avenir Book"/>
          <w:i/>
        </w:rPr>
        <w:t>Countdown Numbers</w:t>
      </w:r>
      <w:r w:rsidRPr="00D3437B">
        <w:rPr>
          <w:rFonts w:ascii="Avenir Book" w:hAnsi="Avenir Book"/>
        </w:rPr>
        <w:t xml:space="preserve"> to see how it is laid out and </w:t>
      </w:r>
      <w:r w:rsidR="00D94105">
        <w:rPr>
          <w:rFonts w:ascii="Avenir Book" w:hAnsi="Avenir Book"/>
        </w:rPr>
        <w:t xml:space="preserve">get a better grasp of </w:t>
      </w:r>
      <w:r w:rsidRPr="00D3437B">
        <w:rPr>
          <w:rFonts w:ascii="Avenir Book" w:hAnsi="Avenir Book"/>
        </w:rPr>
        <w:t>how it is played</w:t>
      </w:r>
      <w:r w:rsidR="00D94105">
        <w:rPr>
          <w:rFonts w:ascii="Avenir Book" w:hAnsi="Avenir Book"/>
        </w:rPr>
        <w:t xml:space="preserve"> on television</w:t>
      </w:r>
      <w:r w:rsidRPr="00D3437B">
        <w:rPr>
          <w:rFonts w:ascii="Avenir Book" w:hAnsi="Avenir Book"/>
        </w:rPr>
        <w:t xml:space="preserve">. </w:t>
      </w:r>
      <w:r w:rsidR="00E93E09" w:rsidRPr="00D3437B">
        <w:rPr>
          <w:rFonts w:ascii="Avenir Book" w:hAnsi="Avenir Book"/>
        </w:rPr>
        <w:t xml:space="preserve">I used this as </w:t>
      </w:r>
      <w:r w:rsidR="00CE7423" w:rsidRPr="00D3437B">
        <w:rPr>
          <w:rFonts w:ascii="Avenir Book" w:hAnsi="Avenir Book"/>
        </w:rPr>
        <w:t>motivation</w:t>
      </w:r>
      <w:r w:rsidR="00E93E09" w:rsidRPr="00D3437B">
        <w:rPr>
          <w:rFonts w:ascii="Avenir Book" w:hAnsi="Avenir Book"/>
        </w:rPr>
        <w:t xml:space="preserve"> for my project </w:t>
      </w:r>
      <w:r w:rsidR="00CE7423">
        <w:rPr>
          <w:rFonts w:ascii="Avenir Book" w:hAnsi="Avenir Book"/>
        </w:rPr>
        <w:t xml:space="preserve">and took away the </w:t>
      </w:r>
      <w:r w:rsidR="00E93E09" w:rsidRPr="00D3437B">
        <w:rPr>
          <w:rFonts w:ascii="Avenir Book" w:hAnsi="Avenir Book"/>
        </w:rPr>
        <w:t>colour scheme</w:t>
      </w:r>
      <w:r w:rsidR="00CE7423">
        <w:rPr>
          <w:rFonts w:ascii="Avenir Book" w:hAnsi="Avenir Book"/>
        </w:rPr>
        <w:t xml:space="preserve"> and </w:t>
      </w:r>
      <w:r w:rsidR="00E93E09" w:rsidRPr="00D3437B">
        <w:rPr>
          <w:rFonts w:ascii="Avenir Book" w:hAnsi="Avenir Book"/>
        </w:rPr>
        <w:t>design of the logo</w:t>
      </w:r>
      <w:r w:rsidR="00CE7423">
        <w:rPr>
          <w:rFonts w:ascii="Avenir Book" w:hAnsi="Avenir Book"/>
        </w:rPr>
        <w:t xml:space="preserve"> for inspiration</w:t>
      </w:r>
      <w:r w:rsidR="00E93E09" w:rsidRPr="00D3437B">
        <w:rPr>
          <w:rFonts w:ascii="Avenir Book" w:hAnsi="Avenir Book"/>
        </w:rPr>
        <w:t>.</w:t>
      </w:r>
    </w:p>
    <w:p w14:paraId="680C9DC1" w14:textId="77777777" w:rsidR="00653809" w:rsidRPr="00D3437B" w:rsidRDefault="00653809" w:rsidP="00D66308">
      <w:pPr>
        <w:jc w:val="both"/>
        <w:rPr>
          <w:rFonts w:ascii="Avenir Book" w:hAnsi="Avenir Book"/>
        </w:rPr>
      </w:pPr>
    </w:p>
    <w:p w14:paraId="470CEF3F" w14:textId="7CE77BC3" w:rsidR="00653809" w:rsidRPr="00D3437B" w:rsidRDefault="00653809" w:rsidP="00D66308">
      <w:pPr>
        <w:jc w:val="both"/>
        <w:rPr>
          <w:rFonts w:ascii="Avenir Book" w:hAnsi="Avenir Book"/>
        </w:rPr>
      </w:pPr>
      <w:r w:rsidRPr="00D3437B">
        <w:rPr>
          <w:rFonts w:ascii="Avenir Book" w:hAnsi="Avenir Book"/>
        </w:rPr>
        <w:t>I have always enjoyed Countdown Nu</w:t>
      </w:r>
      <w:r w:rsidR="006739FD" w:rsidRPr="00D3437B">
        <w:rPr>
          <w:rFonts w:ascii="Avenir Book" w:hAnsi="Avenir Book"/>
        </w:rPr>
        <w:t>mber Round, both because I find the concept great fun, but also because my mental m</w:t>
      </w:r>
      <w:r w:rsidR="00061303" w:rsidRPr="00D3437B">
        <w:rPr>
          <w:rFonts w:ascii="Avenir Book" w:hAnsi="Avenir Book"/>
        </w:rPr>
        <w:t xml:space="preserve">ath is one of my more developed abilities. </w:t>
      </w:r>
      <w:r w:rsidR="00D52FAB" w:rsidRPr="00D3437B">
        <w:rPr>
          <w:rFonts w:ascii="Avenir Book" w:hAnsi="Avenir Book"/>
        </w:rPr>
        <w:t xml:space="preserve">As a result, the option to create Countdown Number Round made a lot of sense for topic for me to choose. </w:t>
      </w:r>
    </w:p>
    <w:p w14:paraId="1EC5E184" w14:textId="77777777" w:rsidR="00642A41" w:rsidRPr="00D3437B" w:rsidRDefault="00642A41" w:rsidP="00D66308">
      <w:pPr>
        <w:jc w:val="both"/>
        <w:rPr>
          <w:rFonts w:ascii="Avenir Book" w:hAnsi="Avenir Book"/>
        </w:rPr>
      </w:pPr>
    </w:p>
    <w:p w14:paraId="0CDA5EA8" w14:textId="6DDA9BCC" w:rsidR="00CA709A" w:rsidRPr="00D3437B" w:rsidRDefault="00BF2CA1" w:rsidP="00D66308">
      <w:pPr>
        <w:jc w:val="both"/>
        <w:rPr>
          <w:rFonts w:ascii="Avenir Book" w:hAnsi="Avenir Book"/>
        </w:rPr>
      </w:pPr>
      <w:r w:rsidRPr="00D3437B">
        <w:rPr>
          <w:rFonts w:ascii="Avenir Book" w:hAnsi="Avenir Book"/>
        </w:rPr>
        <w:t>Choosing a language was difficult,</w:t>
      </w:r>
      <w:r w:rsidR="002E3F4B" w:rsidRPr="00D3437B">
        <w:rPr>
          <w:rFonts w:ascii="Avenir Book" w:hAnsi="Avenir Book"/>
        </w:rPr>
        <w:t xml:space="preserve"> I looked at Java, C++ and JavaScript as I am familiar with all of these language</w:t>
      </w:r>
      <w:r w:rsidR="00F06249" w:rsidRPr="00D3437B">
        <w:rPr>
          <w:rFonts w:ascii="Avenir Book" w:hAnsi="Avenir Book"/>
        </w:rPr>
        <w:t>s. Java and C have the benefit of being more powerful languages some completing the goal would be slightly easier. However, I am better at developing Graphical User Interfaces (GUIs) in JavaScript.</w:t>
      </w:r>
    </w:p>
    <w:p w14:paraId="29F9D711" w14:textId="77777777" w:rsidR="00D27F6D" w:rsidRPr="00D3437B" w:rsidRDefault="00D27F6D" w:rsidP="00D66308">
      <w:pPr>
        <w:jc w:val="both"/>
        <w:rPr>
          <w:rFonts w:ascii="Avenir Book" w:hAnsi="Avenir Book"/>
        </w:rPr>
      </w:pPr>
    </w:p>
    <w:p w14:paraId="70BC667D" w14:textId="2B95EF77" w:rsidR="00D27F6D" w:rsidRPr="00D3437B" w:rsidRDefault="00D27F6D" w:rsidP="00D66308">
      <w:pPr>
        <w:jc w:val="both"/>
        <w:rPr>
          <w:rFonts w:ascii="Avenir Book" w:hAnsi="Avenir Book"/>
        </w:rPr>
      </w:pPr>
      <w:r w:rsidRPr="00D3437B">
        <w:rPr>
          <w:rFonts w:ascii="Avenir Book" w:hAnsi="Avenir Book"/>
        </w:rPr>
        <w:t xml:space="preserve">I first decided to use Java, this is because I am most familiar with Java and I know it is more than capable of completing the task. </w:t>
      </w:r>
      <w:r w:rsidR="00035AB8" w:rsidRPr="00D3437B">
        <w:rPr>
          <w:rFonts w:ascii="Avenir Book" w:hAnsi="Avenir Book"/>
        </w:rPr>
        <w:t>Nevertheless</w:t>
      </w:r>
      <w:r w:rsidR="006739FD" w:rsidRPr="00D3437B">
        <w:rPr>
          <w:rFonts w:ascii="Avenir Book" w:hAnsi="Avenir Book"/>
        </w:rPr>
        <w:t>,</w:t>
      </w:r>
      <w:r w:rsidRPr="00D3437B">
        <w:rPr>
          <w:rFonts w:ascii="Avenir Book" w:hAnsi="Avenir Book"/>
        </w:rPr>
        <w:t xml:space="preserve"> I ran into an issue further down the line that required I changed languages or set up my GUI in Java Swing. My issue is that I have never really used Java Swing so it could cause more problems </w:t>
      </w:r>
      <w:r w:rsidRPr="00D3437B">
        <w:rPr>
          <w:rFonts w:ascii="Avenir Book" w:hAnsi="Avenir Book"/>
        </w:rPr>
        <w:lastRenderedPageBreak/>
        <w:t xml:space="preserve">later. Because JavaScript is so similar to Java, it was a fairly simple swap to convert all of my work that I had already completed over. </w:t>
      </w:r>
    </w:p>
    <w:p w14:paraId="2A5BD42C" w14:textId="77777777" w:rsidR="00F06249" w:rsidRPr="00D3437B" w:rsidRDefault="00F06249" w:rsidP="00D66308">
      <w:pPr>
        <w:jc w:val="both"/>
        <w:rPr>
          <w:rFonts w:ascii="Avenir Book" w:hAnsi="Avenir Book"/>
        </w:rPr>
      </w:pPr>
    </w:p>
    <w:p w14:paraId="0AB1B315" w14:textId="6493D6DA" w:rsidR="00F06249" w:rsidRPr="00D3437B" w:rsidRDefault="00D27F6D" w:rsidP="00D66308">
      <w:pPr>
        <w:jc w:val="both"/>
        <w:rPr>
          <w:rFonts w:ascii="Avenir Book" w:hAnsi="Avenir Book"/>
        </w:rPr>
      </w:pPr>
      <w:r w:rsidRPr="00D3437B">
        <w:rPr>
          <w:rFonts w:ascii="Avenir Book" w:hAnsi="Avenir Book"/>
        </w:rPr>
        <w:t>I ran into an issue using JavaScript when I wanted to use it, and that was I wanted to make a desktop application instead of having to make it like a website. B</w:t>
      </w:r>
      <w:r w:rsidR="009E2396" w:rsidRPr="00D3437B">
        <w:rPr>
          <w:rFonts w:ascii="Avenir Book" w:hAnsi="Avenir Book"/>
        </w:rPr>
        <w:t>ecause I wanted to develop it to run like a des</w:t>
      </w:r>
      <w:r w:rsidR="001C293E" w:rsidRPr="00D3437B">
        <w:rPr>
          <w:rFonts w:ascii="Avenir Book" w:hAnsi="Avenir Book"/>
        </w:rPr>
        <w:t xml:space="preserve">ktop program, I needed to use </w:t>
      </w:r>
      <w:r w:rsidR="00230FC4" w:rsidRPr="00D3437B">
        <w:rPr>
          <w:rFonts w:ascii="Avenir Book" w:hAnsi="Avenir Book"/>
        </w:rPr>
        <w:t>a framework that would allow me to run a desktop style app in JavaScript. Electron is a new software that has been taken to by storm, allowing users to make use of Chromium to create their own cross-platform desktop applications. It uses both Chromium and Node.js to do this.</w:t>
      </w:r>
      <w:r w:rsidR="00A90A3F" w:rsidRPr="00D3437B">
        <w:rPr>
          <w:rFonts w:ascii="Avenir Book" w:hAnsi="Avenir Book"/>
        </w:rPr>
        <w:t xml:space="preserve"> It is cross platform so </w:t>
      </w:r>
      <w:r w:rsidR="00675ECD" w:rsidRPr="00D3437B">
        <w:rPr>
          <w:rFonts w:ascii="Avenir Book" w:hAnsi="Avenir Book"/>
        </w:rPr>
        <w:t>it would be usable on Mac, Windows and Linux.</w:t>
      </w:r>
    </w:p>
    <w:p w14:paraId="18CE0FEB" w14:textId="77777777" w:rsidR="00BE7DC7" w:rsidRPr="00D3437B" w:rsidRDefault="00BE7DC7" w:rsidP="00D66308">
      <w:pPr>
        <w:jc w:val="both"/>
        <w:rPr>
          <w:rFonts w:ascii="Avenir Book" w:hAnsi="Avenir Book"/>
        </w:rPr>
      </w:pPr>
    </w:p>
    <w:p w14:paraId="34456BEF" w14:textId="58BF269A" w:rsidR="00BE7DC7" w:rsidRPr="00D3437B" w:rsidRDefault="00D27F6D" w:rsidP="00D66308">
      <w:pPr>
        <w:jc w:val="both"/>
        <w:rPr>
          <w:rFonts w:ascii="Avenir Book" w:hAnsi="Avenir Book"/>
        </w:rPr>
      </w:pPr>
      <w:r w:rsidRPr="00D3437B">
        <w:rPr>
          <w:rFonts w:ascii="Avenir Book" w:hAnsi="Avenir Book"/>
        </w:rPr>
        <w:t xml:space="preserve">Electron is used by a few successful applications already, one of these is Discord. Discord is a program that allows users to voice chat, it allows you to be part of many different channels and to change channels quickly. Although not a new concept, it is still more efficient than many other forms of communication such as Skype and </w:t>
      </w:r>
      <w:proofErr w:type="spellStart"/>
      <w:r w:rsidRPr="00D3437B">
        <w:rPr>
          <w:rFonts w:ascii="Avenir Book" w:hAnsi="Avenir Book"/>
        </w:rPr>
        <w:t>Teamspeak</w:t>
      </w:r>
      <w:proofErr w:type="spellEnd"/>
      <w:r w:rsidRPr="00D3437B">
        <w:rPr>
          <w:rFonts w:ascii="Avenir Book" w:hAnsi="Avenir Book"/>
        </w:rPr>
        <w:t>. Also, because it is done in electron rather than a standard program, it is cross platform so there are not too many different versions of it. Some programs will be tailored only to one operating system.</w:t>
      </w:r>
    </w:p>
    <w:p w14:paraId="09FF112B" w14:textId="77777777" w:rsidR="007F6E1D" w:rsidRPr="00D3437B" w:rsidRDefault="007F6E1D" w:rsidP="00D66308">
      <w:pPr>
        <w:jc w:val="both"/>
        <w:rPr>
          <w:rFonts w:ascii="Avenir Book" w:hAnsi="Avenir Book"/>
        </w:rPr>
      </w:pPr>
    </w:p>
    <w:p w14:paraId="19425A7E" w14:textId="77777777" w:rsidR="00776F9C" w:rsidRPr="00D3437B" w:rsidRDefault="008A08A1" w:rsidP="00D66308">
      <w:pPr>
        <w:jc w:val="both"/>
        <w:rPr>
          <w:rFonts w:ascii="Avenir Book" w:hAnsi="Avenir Book"/>
        </w:rPr>
      </w:pPr>
      <w:r w:rsidRPr="00D3437B">
        <w:rPr>
          <w:rFonts w:ascii="Avenir Book" w:hAnsi="Avenir Book"/>
        </w:rPr>
        <w:t xml:space="preserve">What was your background preparation for the project? </w:t>
      </w:r>
      <w:r w:rsidR="00B95712" w:rsidRPr="00D3437B">
        <w:rPr>
          <w:rFonts w:ascii="Avenir Book" w:hAnsi="Avenir Book"/>
        </w:rPr>
        <w:t>What similar systems did you assess?</w:t>
      </w:r>
      <w:r w:rsidR="00776F9C" w:rsidRPr="00D3437B">
        <w:rPr>
          <w:rFonts w:ascii="Avenir Book" w:hAnsi="Avenir Book"/>
        </w:rPr>
        <w:t xml:space="preserve"> </w:t>
      </w:r>
      <w:r w:rsidR="00345CD6" w:rsidRPr="00D3437B">
        <w:rPr>
          <w:rFonts w:ascii="Avenir Book" w:hAnsi="Avenir Book"/>
        </w:rPr>
        <w:t xml:space="preserve">What was your motivation and interest in this project? </w:t>
      </w:r>
    </w:p>
    <w:p w14:paraId="21964C46" w14:textId="77777777" w:rsidR="004C12FA" w:rsidRPr="00E90536" w:rsidRDefault="004C12FA" w:rsidP="00D66308">
      <w:pPr>
        <w:pStyle w:val="Heading2"/>
        <w:jc w:val="both"/>
        <w:rPr>
          <w:rFonts w:ascii="Avenir Book" w:hAnsi="Avenir Book"/>
          <w:color w:val="0070C0"/>
        </w:rPr>
      </w:pPr>
      <w:bookmarkStart w:id="6" w:name="_Toc482020964"/>
      <w:r w:rsidRPr="00E90536">
        <w:rPr>
          <w:rFonts w:ascii="Avenir Book" w:hAnsi="Avenir Book"/>
          <w:color w:val="0070C0"/>
        </w:rPr>
        <w:t>Analysis</w:t>
      </w:r>
      <w:bookmarkEnd w:id="6"/>
      <w:r w:rsidRPr="00E90536">
        <w:rPr>
          <w:rFonts w:ascii="Avenir Book" w:hAnsi="Avenir Book"/>
          <w:color w:val="0070C0"/>
        </w:rPr>
        <w:t xml:space="preserve"> </w:t>
      </w:r>
    </w:p>
    <w:p w14:paraId="1DF8CB42" w14:textId="5E522EAE" w:rsidR="007F6E1D" w:rsidRPr="00D3437B" w:rsidRDefault="007F6E1D" w:rsidP="00D66308">
      <w:pPr>
        <w:jc w:val="both"/>
        <w:rPr>
          <w:rFonts w:ascii="Avenir Book" w:hAnsi="Avenir Book"/>
        </w:rPr>
      </w:pPr>
      <w:r w:rsidRPr="00D3437B">
        <w:rPr>
          <w:rFonts w:ascii="Avenir Book" w:hAnsi="Avenir Book"/>
        </w:rPr>
        <w:t>The problem I have been set with is that after the user has had their numbers</w:t>
      </w:r>
      <w:r w:rsidR="00D33D60" w:rsidRPr="00D3437B">
        <w:rPr>
          <w:rFonts w:ascii="Avenir Book" w:hAnsi="Avenir Book"/>
        </w:rPr>
        <w:t>,</w:t>
      </w:r>
      <w:r w:rsidRPr="00D3437B">
        <w:rPr>
          <w:rFonts w:ascii="Avenir Book" w:hAnsi="Avenir Book"/>
        </w:rPr>
        <w:t xml:space="preserve"> </w:t>
      </w:r>
      <w:r w:rsidR="00D33D60" w:rsidRPr="00D3437B">
        <w:rPr>
          <w:rFonts w:ascii="Avenir Book" w:hAnsi="Avenir Book"/>
        </w:rPr>
        <w:t xml:space="preserve">and the target number </w:t>
      </w:r>
      <w:r w:rsidRPr="00D3437B">
        <w:rPr>
          <w:rFonts w:ascii="Avenir Book" w:hAnsi="Avenir Book"/>
        </w:rPr>
        <w:t>generated</w:t>
      </w:r>
      <w:r w:rsidR="00D33D60" w:rsidRPr="00D3437B">
        <w:rPr>
          <w:rFonts w:ascii="Avenir Book" w:hAnsi="Avenir Book"/>
        </w:rPr>
        <w:t xml:space="preserve">, </w:t>
      </w:r>
      <w:r w:rsidRPr="00D3437B">
        <w:rPr>
          <w:rFonts w:ascii="Avenir Book" w:hAnsi="Avenir Book"/>
        </w:rPr>
        <w:t>a solution</w:t>
      </w:r>
      <w:r w:rsidR="00D33D60" w:rsidRPr="00D3437B">
        <w:rPr>
          <w:rFonts w:ascii="Avenir Book" w:hAnsi="Avenir Book"/>
        </w:rPr>
        <w:t xml:space="preserve"> had to be found</w:t>
      </w:r>
      <w:r w:rsidRPr="00D3437B">
        <w:rPr>
          <w:rFonts w:ascii="Avenir Book" w:hAnsi="Avenir Book"/>
        </w:rPr>
        <w:t>. The solution must utilise the user’s numbers to find the closest possible answer to the target number, and how many ways it can reach that number. Another thing to note is that a user does not need to use all of their numbers to reach the target number. For example; if the user had to create the target number of 150, and the user had a 50 and a 3 in their selection of numbers, they could solve this problem with just one turn. It is very rare that this happens, however it does need to be accounted for.</w:t>
      </w:r>
    </w:p>
    <w:p w14:paraId="6C9A74CC" w14:textId="77777777" w:rsidR="007F6E1D" w:rsidRPr="00D3437B" w:rsidRDefault="007F6E1D" w:rsidP="00D66308">
      <w:pPr>
        <w:jc w:val="both"/>
        <w:rPr>
          <w:rFonts w:ascii="Avenir Book" w:hAnsi="Avenir Book"/>
        </w:rPr>
      </w:pPr>
    </w:p>
    <w:p w14:paraId="7C7F9D6F" w14:textId="77777777" w:rsidR="007F6E1D" w:rsidRPr="00D3437B" w:rsidRDefault="007F6E1D" w:rsidP="00D66308">
      <w:pPr>
        <w:jc w:val="both"/>
        <w:rPr>
          <w:rFonts w:ascii="Avenir Book" w:hAnsi="Avenir Book"/>
        </w:rPr>
      </w:pPr>
      <w:r w:rsidRPr="00D3437B">
        <w:rPr>
          <w:rFonts w:ascii="Avenir Book" w:hAnsi="Avenir Book"/>
        </w:rPr>
        <w:t>My original idea to solve this issue was to use A* search. It is a shortest path algorithm that would be implemented after already plotting all possible numbers. The numbers would be placed into a tree with all the possible combinations, and A* search would find the quickest way to the number. Although all ways of getting to the answer are recorded, it is best to print off a best solution. The reason why I chose A* search originally was because it is one of the most efficient shortest path algorithms to date. It is used in many different scenarios, including video games. The reason why it is so efficient, is because you can tailor the algorithm to what you need it to do by adding heuristics.</w:t>
      </w:r>
    </w:p>
    <w:p w14:paraId="46C797BF" w14:textId="77777777" w:rsidR="007F6E1D" w:rsidRPr="00D3437B" w:rsidRDefault="007F6E1D" w:rsidP="00D66308">
      <w:pPr>
        <w:jc w:val="both"/>
        <w:rPr>
          <w:rFonts w:ascii="Avenir Book" w:hAnsi="Avenir Book"/>
        </w:rPr>
      </w:pPr>
    </w:p>
    <w:p w14:paraId="2CE9F1FD" w14:textId="75D6CE6A" w:rsidR="00666999" w:rsidRPr="00D3437B" w:rsidRDefault="00666999" w:rsidP="00D66308">
      <w:pPr>
        <w:jc w:val="both"/>
        <w:rPr>
          <w:rFonts w:ascii="Avenir Book" w:hAnsi="Avenir Book"/>
        </w:rPr>
      </w:pPr>
      <w:r w:rsidRPr="00D3437B">
        <w:rPr>
          <w:rFonts w:ascii="Avenir Book" w:hAnsi="Avenir Book"/>
        </w:rPr>
        <w:t xml:space="preserve">To implement A* search I would first need to create a tree out of all the possible user number combinations and then use A* search to find the shortest path down </w:t>
      </w:r>
      <w:r w:rsidRPr="00D3437B">
        <w:rPr>
          <w:rFonts w:ascii="Avenir Book" w:hAnsi="Avenir Book"/>
        </w:rPr>
        <w:lastRenderedPageBreak/>
        <w:t>the tree. This would find the solution with the least number of moves to display to the user once they had submitted their answer.</w:t>
      </w:r>
    </w:p>
    <w:p w14:paraId="25F549B5" w14:textId="77777777" w:rsidR="00666999" w:rsidRPr="00D3437B" w:rsidRDefault="00666999" w:rsidP="00D66308">
      <w:pPr>
        <w:jc w:val="both"/>
        <w:rPr>
          <w:rFonts w:ascii="Avenir Book" w:hAnsi="Avenir Book"/>
        </w:rPr>
      </w:pPr>
    </w:p>
    <w:p w14:paraId="365B919B" w14:textId="04723D10" w:rsidR="007F6E1D" w:rsidRPr="00D3437B" w:rsidRDefault="00E537F1" w:rsidP="00D66308">
      <w:pPr>
        <w:jc w:val="both"/>
        <w:rPr>
          <w:rFonts w:ascii="Avenir Book" w:hAnsi="Avenir Book"/>
        </w:rPr>
      </w:pPr>
      <w:r w:rsidRPr="00D3437B">
        <w:rPr>
          <w:rFonts w:ascii="Avenir Book" w:hAnsi="Avenir Book"/>
        </w:rPr>
        <w:t>After completing my research my first thought was to create a standard program that will generate the target number by using the user’s numbers in a random operation. There were however parameters to stop results that would be unreasonable. First off all</w:t>
      </w:r>
      <w:r w:rsidR="00BA3048" w:rsidRPr="00D3437B">
        <w:rPr>
          <w:rFonts w:ascii="Avenir Book" w:hAnsi="Avenir Book"/>
        </w:rPr>
        <w:t>,</w:t>
      </w:r>
      <w:r w:rsidRPr="00D3437B">
        <w:rPr>
          <w:rFonts w:ascii="Avenir Book" w:hAnsi="Avenir Book"/>
        </w:rPr>
        <w:t xml:space="preserve"> I needed to make sure that the target number could not reach a negative number</w:t>
      </w:r>
      <w:r w:rsidR="00BA3048" w:rsidRPr="00D3437B">
        <w:rPr>
          <w:rFonts w:ascii="Avenir Book" w:hAnsi="Avenir Book"/>
        </w:rPr>
        <w:t xml:space="preserve"> as countdown prohibits any negative numbers. Countdown also </w:t>
      </w:r>
      <w:r w:rsidR="00B40853" w:rsidRPr="00D3437B">
        <w:rPr>
          <w:rFonts w:ascii="Avenir Book" w:hAnsi="Avenir Book"/>
        </w:rPr>
        <w:t>prohibits</w:t>
      </w:r>
      <w:r w:rsidR="00622E92" w:rsidRPr="00D3437B">
        <w:rPr>
          <w:rFonts w:ascii="Avenir Book" w:hAnsi="Avenir Book"/>
        </w:rPr>
        <w:t xml:space="preserve"> decimals, so using modu</w:t>
      </w:r>
      <w:r w:rsidR="003B3754" w:rsidRPr="00D3437B">
        <w:rPr>
          <w:rFonts w:ascii="Avenir Book" w:hAnsi="Avenir Book"/>
        </w:rPr>
        <w:t>lus worked well here. The final parameter I needed to implement w</w:t>
      </w:r>
      <w:r w:rsidR="000C63B6" w:rsidRPr="00D3437B">
        <w:rPr>
          <w:rFonts w:ascii="Avenir Book" w:hAnsi="Avenir Book"/>
        </w:rPr>
        <w:t>as to make sure that the target number stays above 100 and below 999. This was simply done by placing the construction of the target number in a while loop.</w:t>
      </w:r>
      <w:r w:rsidR="002F0B99" w:rsidRPr="00D3437B">
        <w:rPr>
          <w:rFonts w:ascii="Avenir Book" w:hAnsi="Avenir Book"/>
        </w:rPr>
        <w:t xml:space="preserve"> </w:t>
      </w:r>
    </w:p>
    <w:p w14:paraId="71EDC1BF" w14:textId="65D43656" w:rsidR="008E4B06" w:rsidRPr="00D3437B" w:rsidRDefault="008E4B06" w:rsidP="00D66308">
      <w:pPr>
        <w:jc w:val="both"/>
        <w:rPr>
          <w:rFonts w:ascii="Avenir Book" w:hAnsi="Avenir Book"/>
        </w:rPr>
      </w:pPr>
    </w:p>
    <w:p w14:paraId="1EAA54E8" w14:textId="12048F03" w:rsidR="00EB5751" w:rsidRPr="00D3437B" w:rsidRDefault="00E6467B" w:rsidP="00D66308">
      <w:pPr>
        <w:jc w:val="both"/>
        <w:rPr>
          <w:rFonts w:ascii="Avenir Book" w:hAnsi="Avenir Book"/>
        </w:rPr>
      </w:pPr>
      <w:r w:rsidRPr="00D3437B">
        <w:rPr>
          <w:rFonts w:ascii="Avenir Book" w:hAnsi="Avenir Book"/>
        </w:rPr>
        <w:t>The analysis I made helped me decompose the problem by not only deciding on which algorithm would be best implemented</w:t>
      </w:r>
      <w:r w:rsidR="00762F15" w:rsidRPr="00D3437B">
        <w:rPr>
          <w:rFonts w:ascii="Avenir Book" w:hAnsi="Avenir Book"/>
        </w:rPr>
        <w:t xml:space="preserve"> to solve the issue, but ways of making it more efficient as well. Finding the nearest possible answer could be difficult especially with the amount of numbers that can be made.</w:t>
      </w:r>
      <w:r w:rsidR="00F520CB" w:rsidRPr="00D3437B">
        <w:rPr>
          <w:rFonts w:ascii="Avenir Book" w:hAnsi="Avenir Book"/>
        </w:rPr>
        <w:t xml:space="preserve"> </w:t>
      </w:r>
      <w:r w:rsidR="00E7110D" w:rsidRPr="00D3437B">
        <w:rPr>
          <w:rFonts w:ascii="Avenir Book" w:hAnsi="Avenir Book"/>
        </w:rPr>
        <w:t xml:space="preserve">Using factorial </w:t>
      </w:r>
      <w:r w:rsidR="0059532D" w:rsidRPr="00D3437B">
        <w:rPr>
          <w:rFonts w:ascii="Avenir Book" w:hAnsi="Avenir Book"/>
        </w:rPr>
        <w:t>function,</w:t>
      </w:r>
      <w:r w:rsidR="00E7110D" w:rsidRPr="00D3437B">
        <w:rPr>
          <w:rFonts w:ascii="Avenir Book" w:hAnsi="Avenir Book"/>
        </w:rPr>
        <w:t xml:space="preserve"> it is easy to see just how many possibilities </w:t>
      </w:r>
      <w:r w:rsidR="00D24B11" w:rsidRPr="00D3437B">
        <w:rPr>
          <w:rFonts w:ascii="Avenir Book" w:hAnsi="Avenir Book"/>
        </w:rPr>
        <w:t xml:space="preserve">there are, however </w:t>
      </w:r>
      <w:r w:rsidR="0059532D" w:rsidRPr="00D3437B">
        <w:rPr>
          <w:rFonts w:ascii="Avenir Book" w:hAnsi="Avenir Book"/>
        </w:rPr>
        <w:t>permutation without repetition</w:t>
      </w:r>
      <w:r w:rsidR="00D24B11" w:rsidRPr="00D3437B">
        <w:rPr>
          <w:rFonts w:ascii="Avenir Book" w:hAnsi="Avenir Book"/>
        </w:rPr>
        <w:t xml:space="preserve"> must be used</w:t>
      </w:r>
      <w:r w:rsidR="0059532D" w:rsidRPr="00D3437B">
        <w:rPr>
          <w:rFonts w:ascii="Avenir Book" w:hAnsi="Avenir Book"/>
        </w:rPr>
        <w:t xml:space="preserve">, as you can </w:t>
      </w:r>
      <w:r w:rsidR="00D24B11" w:rsidRPr="00D3437B">
        <w:rPr>
          <w:rFonts w:ascii="Avenir Book" w:hAnsi="Avenir Book"/>
        </w:rPr>
        <w:t>you cannot use the same number twice.</w:t>
      </w:r>
      <w:r w:rsidR="00625186" w:rsidRPr="00D3437B">
        <w:rPr>
          <w:rFonts w:ascii="Avenir Book" w:hAnsi="Avenir Book"/>
        </w:rPr>
        <w:t xml:space="preserve"> </w:t>
      </w:r>
    </w:p>
    <w:p w14:paraId="64EFFCD9" w14:textId="3017BCFF" w:rsidR="001F35A4" w:rsidRPr="00E90536" w:rsidRDefault="004C12FA" w:rsidP="00D66308">
      <w:pPr>
        <w:pStyle w:val="Heading2"/>
        <w:jc w:val="both"/>
        <w:rPr>
          <w:rFonts w:ascii="Avenir Book" w:hAnsi="Avenir Book"/>
          <w:color w:val="0070C0"/>
        </w:rPr>
      </w:pPr>
      <w:bookmarkStart w:id="7" w:name="_Toc482020965"/>
      <w:r w:rsidRPr="00E90536">
        <w:rPr>
          <w:rFonts w:ascii="Avenir Book" w:hAnsi="Avenir Book"/>
          <w:color w:val="0070C0"/>
        </w:rPr>
        <w:t>Process</w:t>
      </w:r>
      <w:bookmarkEnd w:id="7"/>
      <w:r w:rsidRPr="00E90536">
        <w:rPr>
          <w:rFonts w:ascii="Avenir Book" w:hAnsi="Avenir Book"/>
          <w:color w:val="0070C0"/>
        </w:rPr>
        <w:t xml:space="preserve"> </w:t>
      </w:r>
    </w:p>
    <w:p w14:paraId="0A19D934" w14:textId="16D2147C" w:rsidR="00B56AE1" w:rsidRPr="00D3437B" w:rsidRDefault="00B56AE1" w:rsidP="00D66308">
      <w:pPr>
        <w:jc w:val="both"/>
        <w:rPr>
          <w:rFonts w:ascii="Avenir Book" w:hAnsi="Avenir Book"/>
          <w:lang w:val="en-US"/>
        </w:rPr>
      </w:pPr>
    </w:p>
    <w:p w14:paraId="28495315" w14:textId="19BA3D3C" w:rsidR="00597AD9" w:rsidRPr="00D3437B" w:rsidRDefault="00212558" w:rsidP="00D66308">
      <w:pPr>
        <w:jc w:val="both"/>
        <w:rPr>
          <w:rFonts w:ascii="Avenir Book" w:hAnsi="Avenir Book"/>
          <w:lang w:val="en-US"/>
        </w:rPr>
      </w:pPr>
      <w:r w:rsidRPr="00D3437B">
        <w:rPr>
          <w:rFonts w:ascii="Avenir Book" w:hAnsi="Avenir Book"/>
          <w:noProof/>
          <w:lang w:val="en-US" w:eastAsia="en-US"/>
        </w:rPr>
        <mc:AlternateContent>
          <mc:Choice Requires="wpg">
            <w:drawing>
              <wp:anchor distT="0" distB="0" distL="114300" distR="114300" simplePos="0" relativeHeight="251654144" behindDoc="0" locked="0" layoutInCell="1" allowOverlap="1" wp14:anchorId="6694B2D8" wp14:editId="7B94D002">
                <wp:simplePos x="0" y="0"/>
                <wp:positionH relativeFrom="column">
                  <wp:posOffset>1998980</wp:posOffset>
                </wp:positionH>
                <wp:positionV relativeFrom="paragraph">
                  <wp:posOffset>73025</wp:posOffset>
                </wp:positionV>
                <wp:extent cx="4229100" cy="2743200"/>
                <wp:effectExtent l="0" t="0" r="0" b="0"/>
                <wp:wrapThrough wrapText="bothSides">
                  <wp:wrapPolygon edited="0">
                    <wp:start x="0" y="0"/>
                    <wp:lineTo x="0" y="19600"/>
                    <wp:lineTo x="130" y="21400"/>
                    <wp:lineTo x="21276" y="21400"/>
                    <wp:lineTo x="2127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4229100" cy="2743200"/>
                          <a:chOff x="0" y="0"/>
                          <a:chExt cx="5372735" cy="3317240"/>
                        </a:xfrm>
                      </wpg:grpSpPr>
                      <wps:wsp>
                        <wps:cNvPr id="6" name="Text Box 6"/>
                        <wps:cNvSpPr txBox="1"/>
                        <wps:spPr>
                          <a:xfrm>
                            <a:off x="0" y="2971800"/>
                            <a:ext cx="53727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9B0B9A" w14:textId="4F9AF11D" w:rsidR="00212558" w:rsidRPr="0098303E" w:rsidRDefault="00212558">
                              <w:pPr>
                                <w:rPr>
                                  <w:rStyle w:val="SubtleReference"/>
                                </w:rPr>
                              </w:pPr>
                              <w:r w:rsidRPr="0098303E">
                                <w:rPr>
                                  <w:rStyle w:val="SubtleReference"/>
                                </w:rPr>
                                <w:t>Figure 1: The planned completion dates versus the actual completion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descr="Screen%20Shot%202017-05-07%20at%2012.23.51.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226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694B2D8" id="Group 11" o:spid="_x0000_s1026" style="position:absolute;left:0;text-align:left;margin-left:157.4pt;margin-top:5.75pt;width:333pt;height:3in;z-index:251654144;mso-width-relative:margin;mso-height-relative:margin" coordsize="5372735,33172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">
                <v:shapetype id="_x0000_t202" coordsize="21600,21600" o:spt="202" path="m0,0l0,21600,21600,21600,21600,0xe">
                  <v:stroke joinstyle="miter"/>
                  <v:path gradientshapeok="t" o:connecttype="rect"/>
                </v:shapetype>
                <v:shape id="Text Box 6" o:spid="_x0000_s1027" type="#_x0000_t202" style="position:absolute;top:2971800;width:537273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3E9B0B9A" w14:textId="4F9AF11D" w:rsidR="00212558" w:rsidRPr="0098303E" w:rsidRDefault="00212558">
                        <w:pPr>
                          <w:rPr>
                            <w:rStyle w:val="SubtleReference"/>
                          </w:rPr>
                        </w:pPr>
                        <w:r w:rsidRPr="0098303E">
                          <w:rPr>
                            <w:rStyle w:val="SubtleReference"/>
                          </w:rPr>
                          <w:t>Figure 1: The planned completion dates versus the actual completion dates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creen%20Shot%202017-05-07%20at%2012.23.51.png" style="position:absolute;width:5270500;height:3022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aC&#10;cMvDAAAA2gAAAA8AAABkcnMvZG93bnJldi54bWxEj0FrwkAUhO+C/2F5BW+6sYLY6CYUqWLpSS09&#10;P7OvydLs25DdxNhf3xWEHoeZ+YbZ5IOtRU+tN44VzGcJCOLCacOlgs/zbroC4QOyxtoxKbiRhzwb&#10;jzaYanflI/WnUIoIYZ+igiqEJpXSFxVZ9DPXEEfv27UWQ5RtKXWL1wi3tXxOkqW0aDguVNjQtqLi&#10;59RZBW97N+8uy9X7hzNfL730v93RnJWaPA2vaxCBhvAffrQPWsEC7lfiDZDZH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oJwy8MAAADaAAAADwAAAAAAAAAAAAAAAACcAgAA&#10;ZHJzL2Rvd25yZXYueG1sUEsFBgAAAAAEAAQA9wAAAIwDAAAAAA==&#10;">
                  <v:imagedata r:id="rId11" o:title="Screen%20Shot%202017-05-07%20at%2012.23.51.png"/>
                  <v:path arrowok="t"/>
                </v:shape>
                <w10:wrap type="through"/>
              </v:group>
            </w:pict>
          </mc:Fallback>
        </mc:AlternateContent>
      </w:r>
      <w:r w:rsidR="002E428D" w:rsidRPr="00D3437B">
        <w:rPr>
          <w:rFonts w:ascii="Avenir Book" w:hAnsi="Avenir Book"/>
          <w:lang w:val="en-US"/>
        </w:rPr>
        <w:t xml:space="preserve">I chose </w:t>
      </w:r>
      <w:r w:rsidR="008C36DD" w:rsidRPr="00D3437B">
        <w:rPr>
          <w:rFonts w:ascii="Avenir Book" w:hAnsi="Avenir Book"/>
          <w:lang w:val="en-US"/>
        </w:rPr>
        <w:t>Scrum</w:t>
      </w:r>
      <w:r w:rsidR="002E428D" w:rsidRPr="00D3437B">
        <w:rPr>
          <w:rFonts w:ascii="Avenir Book" w:hAnsi="Avenir Book"/>
          <w:lang w:val="en-US"/>
        </w:rPr>
        <w:t xml:space="preserve"> to be my agile methodology, t</w:t>
      </w:r>
      <w:r w:rsidR="008C36DD" w:rsidRPr="00D3437B">
        <w:rPr>
          <w:rFonts w:ascii="Avenir Book" w:hAnsi="Avenir Book"/>
          <w:lang w:val="en-US"/>
        </w:rPr>
        <w:t xml:space="preserve">his is because I work best </w:t>
      </w:r>
      <w:r w:rsidR="002E428D" w:rsidRPr="00D3437B">
        <w:rPr>
          <w:rFonts w:ascii="Avenir Book" w:hAnsi="Avenir Book"/>
          <w:lang w:val="en-US"/>
        </w:rPr>
        <w:t>when tasks are laid out clearly w</w:t>
      </w:r>
      <w:r w:rsidR="00F0299B" w:rsidRPr="00D3437B">
        <w:rPr>
          <w:rFonts w:ascii="Avenir Book" w:hAnsi="Avenir Book"/>
          <w:lang w:val="en-US"/>
        </w:rPr>
        <w:t>ith estimated completion dates.</w:t>
      </w:r>
      <w:r w:rsidR="006E2BA5" w:rsidRPr="00D3437B">
        <w:rPr>
          <w:rFonts w:ascii="Avenir Book" w:hAnsi="Avenir Book"/>
          <w:lang w:val="en-US"/>
        </w:rPr>
        <w:t xml:space="preserve"> Scrum uses small iterations of work known as ‘sprints’ to organize </w:t>
      </w:r>
      <w:r w:rsidR="0077343C" w:rsidRPr="00D3437B">
        <w:rPr>
          <w:rFonts w:ascii="Avenir Book" w:hAnsi="Avenir Book"/>
          <w:lang w:val="en-US"/>
        </w:rPr>
        <w:t xml:space="preserve">the work flow. </w:t>
      </w:r>
    </w:p>
    <w:p w14:paraId="0F0CBD0B" w14:textId="77777777" w:rsidR="00212558" w:rsidRPr="00D3437B" w:rsidRDefault="00212558" w:rsidP="00D66308">
      <w:pPr>
        <w:jc w:val="both"/>
        <w:rPr>
          <w:rFonts w:ascii="Avenir Book" w:hAnsi="Avenir Book"/>
          <w:lang w:val="en-US"/>
        </w:rPr>
      </w:pPr>
    </w:p>
    <w:p w14:paraId="5484B057" w14:textId="38E62C34" w:rsidR="0098303E" w:rsidRPr="00D3437B" w:rsidRDefault="006E4047" w:rsidP="00D66308">
      <w:pPr>
        <w:jc w:val="both"/>
        <w:rPr>
          <w:rFonts w:ascii="Avenir Book" w:hAnsi="Avenir Book"/>
          <w:lang w:val="en-US"/>
        </w:rPr>
      </w:pPr>
      <w:r w:rsidRPr="00D3437B">
        <w:rPr>
          <w:rFonts w:ascii="Avenir Book" w:hAnsi="Avenir Book"/>
          <w:lang w:val="en-US"/>
        </w:rPr>
        <w:t>Figure 1 shows what I had planned for my sprints versus what actually happened</w:t>
      </w:r>
      <w:r w:rsidR="00472786" w:rsidRPr="00D3437B">
        <w:rPr>
          <w:rFonts w:ascii="Avenir Book" w:hAnsi="Avenir Book"/>
          <w:lang w:val="en-US"/>
        </w:rPr>
        <w:t xml:space="preserve">. There were some modifications for certain sections such as “Randomly generate 2 large numbers”, this is because according to Countdown rules, the user choses between zero to four large numbers. I had originally chosen to set it to two because this is what I was used to whilst I played it at school, however this could be because I was fairly young so the teacher may not have wanted to have set too many large numbers. </w:t>
      </w:r>
    </w:p>
    <w:p w14:paraId="71061C44" w14:textId="79E99E71" w:rsidR="00472786" w:rsidRPr="00D3437B" w:rsidRDefault="00472786" w:rsidP="00D66308">
      <w:pPr>
        <w:jc w:val="both"/>
        <w:rPr>
          <w:rFonts w:ascii="Avenir Book" w:hAnsi="Avenir Book"/>
          <w:lang w:val="en-US"/>
        </w:rPr>
      </w:pPr>
    </w:p>
    <w:p w14:paraId="04E12850" w14:textId="09CE03E7" w:rsidR="00472786" w:rsidRPr="00D3437B" w:rsidRDefault="00472786" w:rsidP="00D66308">
      <w:pPr>
        <w:jc w:val="both"/>
        <w:rPr>
          <w:rFonts w:ascii="Avenir Book" w:hAnsi="Avenir Book"/>
          <w:lang w:val="en-US"/>
        </w:rPr>
      </w:pPr>
      <w:r w:rsidRPr="00D3437B">
        <w:rPr>
          <w:rFonts w:ascii="Avenir Book" w:hAnsi="Avenir Book"/>
          <w:lang w:val="en-US"/>
        </w:rPr>
        <w:t>Also</w:t>
      </w:r>
      <w:r w:rsidR="00843E4B">
        <w:rPr>
          <w:rFonts w:ascii="Avenir Book" w:hAnsi="Avenir Book"/>
          <w:lang w:val="en-US"/>
        </w:rPr>
        <w:t>,</w:t>
      </w:r>
      <w:r w:rsidRPr="00D3437B">
        <w:rPr>
          <w:rFonts w:ascii="Avenir Book" w:hAnsi="Avenir Book"/>
          <w:lang w:val="en-US"/>
        </w:rPr>
        <w:t xml:space="preserve"> it is clear from figure 1 that certain sections were swapped around.</w:t>
      </w:r>
      <w:r w:rsidR="00E425EA" w:rsidRPr="00D3437B">
        <w:rPr>
          <w:rFonts w:ascii="Avenir Book" w:hAnsi="Avenir Book"/>
          <w:lang w:val="en-US"/>
        </w:rPr>
        <w:t xml:space="preserve"> I swapped the GUI to be completed just after the mid project demonstration, this is because I had already completed the basic way of playing the game without the </w:t>
      </w:r>
      <w:r w:rsidR="00E425EA" w:rsidRPr="00D3437B">
        <w:rPr>
          <w:rFonts w:ascii="Avenir Book" w:hAnsi="Avenir Book"/>
          <w:lang w:val="en-US"/>
        </w:rPr>
        <w:lastRenderedPageBreak/>
        <w:t>implementation of the main algorithm. I decided it would be best to do the GUI then so that I had something working that I could demonstrate, if anything were to go wrong.</w:t>
      </w:r>
    </w:p>
    <w:p w14:paraId="06913DC5" w14:textId="37D4196D" w:rsidR="00E425EA" w:rsidRPr="00D3437B" w:rsidRDefault="00E425EA" w:rsidP="00D66308">
      <w:pPr>
        <w:jc w:val="both"/>
        <w:rPr>
          <w:rFonts w:ascii="Avenir Book" w:hAnsi="Avenir Book"/>
          <w:lang w:val="en-US"/>
        </w:rPr>
      </w:pPr>
    </w:p>
    <w:p w14:paraId="0FC18180" w14:textId="1A7E83B1" w:rsidR="000A758C" w:rsidRPr="00D3437B" w:rsidRDefault="00E425EA" w:rsidP="00D66308">
      <w:pPr>
        <w:jc w:val="both"/>
        <w:rPr>
          <w:rFonts w:ascii="Avenir Book" w:hAnsi="Avenir Book"/>
          <w:lang w:val="en-US"/>
        </w:rPr>
      </w:pPr>
      <w:r w:rsidRPr="00D3437B">
        <w:rPr>
          <w:rFonts w:ascii="Avenir Book" w:hAnsi="Avenir Book"/>
          <w:lang w:val="en-US"/>
        </w:rPr>
        <w:t xml:space="preserve">I implemented the algorithm last and this is because, although I understood how A* search would work with my situation, I struggled with thinking of how to implement it. </w:t>
      </w:r>
      <w:r w:rsidR="00372C9D" w:rsidRPr="00D3437B">
        <w:rPr>
          <w:rFonts w:ascii="Avenir Book" w:hAnsi="Avenir Book"/>
          <w:lang w:val="en-US"/>
        </w:rPr>
        <w:t xml:space="preserve">By completing this last, it allowed me to focus on the core playability of the game with the user being able to select how many large numbers they would like as well as being able to submit an answer. </w:t>
      </w:r>
    </w:p>
    <w:p w14:paraId="29898351" w14:textId="7C7382F2" w:rsidR="000A758C" w:rsidRPr="00D3437B" w:rsidRDefault="000A758C" w:rsidP="00D66308">
      <w:pPr>
        <w:jc w:val="both"/>
        <w:rPr>
          <w:rFonts w:ascii="Avenir Book" w:hAnsi="Avenir Book"/>
          <w:lang w:val="en-US"/>
        </w:rPr>
      </w:pPr>
    </w:p>
    <w:p w14:paraId="22E1453B" w14:textId="24E0CE45" w:rsidR="00504CAC" w:rsidRDefault="000A758C" w:rsidP="00D66308">
      <w:pPr>
        <w:jc w:val="both"/>
        <w:rPr>
          <w:rFonts w:ascii="Avenir Book" w:hAnsi="Avenir Book"/>
          <w:lang w:val="en-US"/>
        </w:rPr>
      </w:pPr>
      <w:r w:rsidRPr="00D3437B">
        <w:rPr>
          <w:rFonts w:ascii="Avenir Book" w:hAnsi="Avenir Book"/>
          <w:lang w:val="en-US"/>
        </w:rPr>
        <w:t xml:space="preserve">Scrum allowed me to keep a track of what I was doing as well as what I needed to do next. I </w:t>
      </w:r>
      <w:r w:rsidR="0084102F" w:rsidRPr="00D3437B">
        <w:rPr>
          <w:rFonts w:ascii="Avenir Book" w:hAnsi="Avenir Book"/>
          <w:lang w:val="en-US"/>
        </w:rPr>
        <w:t xml:space="preserve">would also feedback to Christine </w:t>
      </w:r>
      <w:proofErr w:type="spellStart"/>
      <w:r w:rsidR="0084102F" w:rsidRPr="00D3437B">
        <w:rPr>
          <w:rFonts w:ascii="Avenir Book" w:hAnsi="Avenir Book"/>
          <w:lang w:val="en-US"/>
        </w:rPr>
        <w:t>Zarges</w:t>
      </w:r>
      <w:proofErr w:type="spellEnd"/>
      <w:r w:rsidR="0084102F" w:rsidRPr="00D3437B">
        <w:rPr>
          <w:rFonts w:ascii="Avenir Book" w:hAnsi="Avenir Book"/>
          <w:lang w:val="en-US"/>
        </w:rPr>
        <w:t xml:space="preserve"> (my project supervisor) as to what I had completed and what I needed to do next.</w:t>
      </w:r>
      <w:r w:rsidR="00B905E3" w:rsidRPr="00D3437B">
        <w:rPr>
          <w:rFonts w:ascii="Avenir Book" w:hAnsi="Avenir Book"/>
          <w:lang w:val="en-US"/>
        </w:rPr>
        <w:t xml:space="preserve"> Christine acted as the Scrum Master for my project my keeping me on task and focused.</w:t>
      </w:r>
    </w:p>
    <w:p w14:paraId="5C78E472" w14:textId="2A1EE440" w:rsidR="00B905E3" w:rsidRPr="00D3437B" w:rsidRDefault="00504CAC" w:rsidP="00504CAC">
      <w:pPr>
        <w:rPr>
          <w:rFonts w:ascii="Avenir Book" w:hAnsi="Avenir Book"/>
          <w:lang w:val="en-US"/>
        </w:rPr>
      </w:pPr>
      <w:r>
        <w:rPr>
          <w:rFonts w:ascii="Avenir Book" w:hAnsi="Avenir Book"/>
          <w:lang w:val="en-US"/>
        </w:rPr>
        <w:br w:type="page"/>
      </w:r>
    </w:p>
    <w:p w14:paraId="30EC6472" w14:textId="59B7AADB" w:rsidR="008E0561" w:rsidRPr="00E90536" w:rsidRDefault="00711DBE" w:rsidP="00D66308">
      <w:pPr>
        <w:pStyle w:val="Heading1"/>
        <w:jc w:val="both"/>
        <w:rPr>
          <w:rFonts w:ascii="Avenir Book" w:hAnsi="Avenir Book"/>
          <w:color w:val="0070C0"/>
        </w:rPr>
      </w:pPr>
      <w:bookmarkStart w:id="8" w:name="_Toc192777707"/>
      <w:bookmarkStart w:id="9" w:name="_Toc222978596"/>
      <w:bookmarkStart w:id="10" w:name="_Toc482020966"/>
      <w:bookmarkEnd w:id="3"/>
      <w:r w:rsidRPr="00E90536">
        <w:rPr>
          <w:rFonts w:ascii="Avenir Book" w:hAnsi="Avenir Book"/>
          <w:color w:val="0070C0"/>
        </w:rPr>
        <w:lastRenderedPageBreak/>
        <w:t>Design</w:t>
      </w:r>
      <w:bookmarkEnd w:id="8"/>
      <w:bookmarkEnd w:id="9"/>
      <w:bookmarkEnd w:id="10"/>
    </w:p>
    <w:p w14:paraId="2A62BC6A" w14:textId="47DFD251" w:rsidR="00A11B8A" w:rsidRPr="00E90536" w:rsidRDefault="00A11B8A" w:rsidP="00D66308">
      <w:pPr>
        <w:pStyle w:val="Heading2"/>
        <w:jc w:val="both"/>
        <w:rPr>
          <w:rFonts w:ascii="Avenir Book" w:hAnsi="Avenir Book"/>
          <w:color w:val="0070C0"/>
        </w:rPr>
      </w:pPr>
      <w:bookmarkStart w:id="11" w:name="_Toc222978597"/>
      <w:bookmarkStart w:id="12" w:name="_Toc192777708"/>
      <w:bookmarkStart w:id="13" w:name="_Toc482020967"/>
      <w:r w:rsidRPr="00E90536">
        <w:rPr>
          <w:rFonts w:ascii="Avenir Book" w:hAnsi="Avenir Book"/>
          <w:color w:val="0070C0"/>
        </w:rPr>
        <w:t>Overall Architecture</w:t>
      </w:r>
      <w:bookmarkEnd w:id="11"/>
      <w:bookmarkEnd w:id="13"/>
    </w:p>
    <w:p w14:paraId="28E2FC0F" w14:textId="77777777" w:rsidR="00A11B8A" w:rsidRPr="00D3437B" w:rsidRDefault="00A11B8A" w:rsidP="00D66308">
      <w:pPr>
        <w:jc w:val="both"/>
        <w:rPr>
          <w:rFonts w:ascii="Avenir Book" w:hAnsi="Avenir Book"/>
        </w:rPr>
      </w:pPr>
    </w:p>
    <w:p w14:paraId="34299604" w14:textId="30D02980" w:rsidR="00FF2777" w:rsidRPr="00D3437B" w:rsidRDefault="00833C61" w:rsidP="00D66308">
      <w:pPr>
        <w:jc w:val="both"/>
        <w:rPr>
          <w:rFonts w:ascii="Avenir Book" w:hAnsi="Avenir Book"/>
        </w:rPr>
      </w:pPr>
      <w:r w:rsidRPr="00D3437B">
        <w:rPr>
          <w:rFonts w:ascii="Avenir Book" w:hAnsi="Avenir Book"/>
        </w:rPr>
        <w:t xml:space="preserve">The architecture of my application is reliant on Electron. Electron uses Node.js as the back-end of the application whilst Chromium runs the front-end. An Electron application relies on three core files, </w:t>
      </w:r>
      <w:r w:rsidR="003E0E6E" w:rsidRPr="00D3437B">
        <w:rPr>
          <w:rFonts w:ascii="Avenir Book" w:hAnsi="Avenir Book"/>
        </w:rPr>
        <w:t>“</w:t>
      </w:r>
      <w:proofErr w:type="gramStart"/>
      <w:r w:rsidRPr="00D3437B">
        <w:rPr>
          <w:rFonts w:ascii="Avenir Book" w:hAnsi="Avenir Book"/>
        </w:rPr>
        <w:t>package.json</w:t>
      </w:r>
      <w:proofErr w:type="gramEnd"/>
      <w:r w:rsidR="003E0E6E" w:rsidRPr="00D3437B">
        <w:rPr>
          <w:rFonts w:ascii="Avenir Book" w:hAnsi="Avenir Book"/>
        </w:rPr>
        <w:t>”</w:t>
      </w:r>
      <w:r w:rsidRPr="00D3437B">
        <w:rPr>
          <w:rFonts w:ascii="Avenir Book" w:hAnsi="Avenir Book"/>
        </w:rPr>
        <w:t xml:space="preserve"> </w:t>
      </w:r>
      <w:r w:rsidR="000E591F" w:rsidRPr="00D3437B">
        <w:rPr>
          <w:rFonts w:ascii="Avenir Book" w:hAnsi="Avenir Book"/>
        </w:rPr>
        <w:t xml:space="preserve">which is a metadata file that stores the </w:t>
      </w:r>
      <w:r w:rsidR="00F44ACA" w:rsidRPr="00D3437B">
        <w:rPr>
          <w:rFonts w:ascii="Avenir Book" w:hAnsi="Avenir Book"/>
        </w:rPr>
        <w:t>information about the package.</w:t>
      </w:r>
      <w:r w:rsidR="003E7DB4" w:rsidRPr="00D3437B">
        <w:rPr>
          <w:rFonts w:ascii="Avenir Book" w:hAnsi="Avenir Book"/>
        </w:rPr>
        <w:t xml:space="preserve"> It stores the name of the application, </w:t>
      </w:r>
      <w:r w:rsidR="00185173" w:rsidRPr="00D3437B">
        <w:rPr>
          <w:rFonts w:ascii="Avenir Book" w:hAnsi="Avenir Book"/>
        </w:rPr>
        <w:t xml:space="preserve">the version string, and the name of the main script file that it will run. For my project, the main file is index.js however </w:t>
      </w:r>
      <w:r w:rsidR="000A4DBB" w:rsidRPr="00D3437B">
        <w:rPr>
          <w:rFonts w:ascii="Avenir Book" w:hAnsi="Avenir Book"/>
        </w:rPr>
        <w:t>I have many different JavaScript files, this is because index.js will run as the main file and the others are referenced in an object orientated manner.</w:t>
      </w:r>
      <w:r w:rsidR="005F0329" w:rsidRPr="00D3437B">
        <w:rPr>
          <w:rFonts w:ascii="Avenir Book" w:hAnsi="Avenir Book"/>
        </w:rPr>
        <w:t xml:space="preserve"> The </w:t>
      </w:r>
      <w:proofErr w:type="gramStart"/>
      <w:r w:rsidR="005F0329" w:rsidRPr="00D3437B">
        <w:rPr>
          <w:rFonts w:ascii="Avenir Book" w:hAnsi="Avenir Book"/>
        </w:rPr>
        <w:t>package.json</w:t>
      </w:r>
      <w:proofErr w:type="gramEnd"/>
      <w:r w:rsidR="005F0329" w:rsidRPr="00D3437B">
        <w:rPr>
          <w:rFonts w:ascii="Avenir Book" w:hAnsi="Avenir Book"/>
        </w:rPr>
        <w:t xml:space="preserve"> file is a </w:t>
      </w:r>
      <w:proofErr w:type="spellStart"/>
      <w:r w:rsidR="005F0329" w:rsidRPr="00D3437B">
        <w:rPr>
          <w:rFonts w:ascii="Avenir Book" w:hAnsi="Avenir Book"/>
        </w:rPr>
        <w:t>npm</w:t>
      </w:r>
      <w:proofErr w:type="spellEnd"/>
      <w:r w:rsidR="005F0329" w:rsidRPr="00D3437B">
        <w:rPr>
          <w:rFonts w:ascii="Avenir Book" w:hAnsi="Avenir Book"/>
        </w:rPr>
        <w:t xml:space="preserve"> file, this is a file type that is included in Node.js.</w:t>
      </w:r>
      <w:r w:rsidR="00955573" w:rsidRPr="00D3437B">
        <w:rPr>
          <w:rFonts w:ascii="Avenir Book" w:hAnsi="Avenir Book"/>
        </w:rPr>
        <w:t xml:space="preserve"> </w:t>
      </w:r>
      <w:r w:rsidR="007205FE" w:rsidRPr="00D3437B">
        <w:rPr>
          <w:rFonts w:ascii="Avenir Book" w:hAnsi="Avenir Book"/>
        </w:rPr>
        <w:t>NPM stands for node package manager, it is required for Electron, because Electron is a package.</w:t>
      </w:r>
    </w:p>
    <w:p w14:paraId="15F16F05" w14:textId="77777777" w:rsidR="007205FE" w:rsidRPr="00D3437B" w:rsidRDefault="007205FE" w:rsidP="00D66308">
      <w:pPr>
        <w:jc w:val="both"/>
        <w:rPr>
          <w:rFonts w:ascii="Avenir Book" w:hAnsi="Avenir Book"/>
        </w:rPr>
      </w:pPr>
    </w:p>
    <w:p w14:paraId="390B975C" w14:textId="5939E06E" w:rsidR="007205FE" w:rsidRPr="00D3437B" w:rsidRDefault="00593A70" w:rsidP="00D66308">
      <w:pPr>
        <w:jc w:val="both"/>
        <w:rPr>
          <w:rFonts w:ascii="Avenir Book" w:hAnsi="Avenir Book"/>
        </w:rPr>
      </w:pPr>
      <w:r w:rsidRPr="00D3437B">
        <w:rPr>
          <w:rFonts w:ascii="Avenir Book" w:hAnsi="Avenir Book"/>
        </w:rPr>
        <w:t xml:space="preserve">The second file in the set of core files is the main JavaScript file, in my case this is index.js. </w:t>
      </w:r>
      <w:r w:rsidR="001F432E" w:rsidRPr="00D3437B">
        <w:rPr>
          <w:rFonts w:ascii="Avenir Book" w:hAnsi="Avenir Book"/>
        </w:rPr>
        <w:t xml:space="preserve">This file is initiated by </w:t>
      </w:r>
      <w:proofErr w:type="gramStart"/>
      <w:r w:rsidR="001F432E" w:rsidRPr="00D3437B">
        <w:rPr>
          <w:rFonts w:ascii="Avenir Book" w:hAnsi="Avenir Book"/>
        </w:rPr>
        <w:t>package.json</w:t>
      </w:r>
      <w:proofErr w:type="gramEnd"/>
      <w:r w:rsidR="001F432E" w:rsidRPr="00D3437B">
        <w:rPr>
          <w:rFonts w:ascii="Avenir Book" w:hAnsi="Avenir Book"/>
        </w:rPr>
        <w:t xml:space="preserve"> and will then</w:t>
      </w:r>
      <w:r w:rsidR="00C86025" w:rsidRPr="00D3437B">
        <w:rPr>
          <w:rFonts w:ascii="Avenir Book" w:hAnsi="Avenir Book"/>
        </w:rPr>
        <w:t xml:space="preserve"> be the base of the JavaScript.</w:t>
      </w:r>
    </w:p>
    <w:p w14:paraId="12621E87" w14:textId="77777777" w:rsidR="00C86025" w:rsidRPr="00D3437B" w:rsidRDefault="00C86025" w:rsidP="00D66308">
      <w:pPr>
        <w:jc w:val="both"/>
        <w:rPr>
          <w:rFonts w:ascii="Avenir Book" w:hAnsi="Avenir Book"/>
        </w:rPr>
      </w:pPr>
    </w:p>
    <w:p w14:paraId="16D72F24" w14:textId="498738DD" w:rsidR="00D7081C" w:rsidRPr="00D3437B" w:rsidRDefault="006B25B0" w:rsidP="00D66308">
      <w:pPr>
        <w:jc w:val="both"/>
        <w:rPr>
          <w:rFonts w:ascii="Avenir Book" w:hAnsi="Avenir Book"/>
        </w:rPr>
      </w:pPr>
      <w:r w:rsidRPr="00D3437B">
        <w:rPr>
          <w:rFonts w:ascii="Avenir Book" w:hAnsi="Avenir Book"/>
        </w:rPr>
        <w:t xml:space="preserve">The final core file is index.html. This serves as the Graphical User Interface (GUI). </w:t>
      </w:r>
      <w:r w:rsidR="000B08E0" w:rsidRPr="00D3437B">
        <w:rPr>
          <w:rFonts w:ascii="Avenir Book" w:hAnsi="Avenir Book"/>
        </w:rPr>
        <w:t xml:space="preserve">It sets up the </w:t>
      </w:r>
      <w:proofErr w:type="spellStart"/>
      <w:r w:rsidR="000B08E0" w:rsidRPr="00D3437B">
        <w:rPr>
          <w:rFonts w:ascii="Avenir Book" w:hAnsi="Avenir Book"/>
        </w:rPr>
        <w:t>divs</w:t>
      </w:r>
      <w:proofErr w:type="spellEnd"/>
      <w:r w:rsidR="000B08E0" w:rsidRPr="00D3437B">
        <w:rPr>
          <w:rFonts w:ascii="Avenir Book" w:hAnsi="Avenir Book"/>
        </w:rPr>
        <w:t xml:space="preserve"> for JavaScript to later give a value to or to manipulate to </w:t>
      </w:r>
      <w:r w:rsidR="00B905E3" w:rsidRPr="00D3437B">
        <w:rPr>
          <w:rFonts w:ascii="Avenir Book" w:hAnsi="Avenir Book"/>
        </w:rPr>
        <w:t>create the GUI I have designed.</w:t>
      </w:r>
    </w:p>
    <w:p w14:paraId="26ECA537" w14:textId="77777777" w:rsidR="00A11B8A" w:rsidRPr="00E90536" w:rsidRDefault="00A11B8A" w:rsidP="00D66308">
      <w:pPr>
        <w:pStyle w:val="Heading2"/>
        <w:jc w:val="both"/>
        <w:rPr>
          <w:rFonts w:ascii="Avenir Book" w:hAnsi="Avenir Book"/>
          <w:color w:val="0070C0"/>
        </w:rPr>
      </w:pPr>
      <w:bookmarkStart w:id="14" w:name="_Toc222978598"/>
      <w:bookmarkStart w:id="15" w:name="_Toc482020968"/>
      <w:r w:rsidRPr="00E90536">
        <w:rPr>
          <w:rFonts w:ascii="Avenir Book" w:hAnsi="Avenir Book"/>
          <w:color w:val="0070C0"/>
        </w:rPr>
        <w:t>Detailed Design</w:t>
      </w:r>
      <w:bookmarkEnd w:id="14"/>
      <w:bookmarkEnd w:id="15"/>
      <w:r w:rsidRPr="00E90536">
        <w:rPr>
          <w:rFonts w:ascii="Avenir Book" w:hAnsi="Avenir Book"/>
          <w:color w:val="0070C0"/>
        </w:rPr>
        <w:t xml:space="preserve"> </w:t>
      </w:r>
    </w:p>
    <w:p w14:paraId="471BBCC7" w14:textId="77777777" w:rsidR="00DF6AA0" w:rsidRPr="00D3437B" w:rsidRDefault="00DF6AA0" w:rsidP="00D66308">
      <w:pPr>
        <w:jc w:val="both"/>
        <w:rPr>
          <w:rFonts w:ascii="Avenir Book" w:hAnsi="Avenir Book"/>
        </w:rPr>
      </w:pPr>
    </w:p>
    <w:p w14:paraId="6AD28AB2" w14:textId="1EF5D4B9" w:rsidR="002100A5" w:rsidRPr="00D3437B" w:rsidRDefault="00F853FD" w:rsidP="00D66308">
      <w:pPr>
        <w:jc w:val="both"/>
        <w:rPr>
          <w:rFonts w:ascii="Avenir Book" w:hAnsi="Avenir Book"/>
        </w:rPr>
      </w:pPr>
      <w:r w:rsidRPr="00D3437B">
        <w:rPr>
          <w:rFonts w:ascii="Avenir Book" w:hAnsi="Avenir Book"/>
        </w:rPr>
        <w:t>Electron uses two processes to run, one is the main process and the other is the renderer process.</w:t>
      </w:r>
      <w:r w:rsidR="00292A6D" w:rsidRPr="00D3437B">
        <w:rPr>
          <w:rFonts w:ascii="Avenir Book" w:hAnsi="Avenir Book"/>
        </w:rPr>
        <w:t xml:space="preserve"> The main process is the lifecycle of the whole application and controls when the application is starting or ending. It has different modules that are built into electron specifically for the main </w:t>
      </w:r>
      <w:r w:rsidR="009A5993" w:rsidRPr="00D3437B">
        <w:rPr>
          <w:rFonts w:ascii="Avenir Book" w:hAnsi="Avenir Book"/>
        </w:rPr>
        <w:t>process.</w:t>
      </w:r>
    </w:p>
    <w:p w14:paraId="2A225B7E" w14:textId="77777777" w:rsidR="009A5993" w:rsidRPr="00D3437B" w:rsidRDefault="009A5993" w:rsidP="00D66308">
      <w:pPr>
        <w:jc w:val="both"/>
        <w:rPr>
          <w:rFonts w:ascii="Avenir Book" w:hAnsi="Avenir Book"/>
        </w:rPr>
      </w:pPr>
    </w:p>
    <w:p w14:paraId="031CAFA4" w14:textId="3C7DE57D" w:rsidR="009A5993" w:rsidRPr="00D3437B" w:rsidRDefault="009A5993" w:rsidP="00D66308">
      <w:pPr>
        <w:jc w:val="both"/>
        <w:rPr>
          <w:rFonts w:ascii="Avenir Book" w:hAnsi="Avenir Book"/>
        </w:rPr>
      </w:pPr>
      <w:r w:rsidRPr="00D3437B">
        <w:rPr>
          <w:rFonts w:ascii="Avenir Book" w:hAnsi="Avenir Book"/>
        </w:rPr>
        <w:t xml:space="preserve">The dialog module allows </w:t>
      </w:r>
      <w:r w:rsidR="00B9458D" w:rsidRPr="00D3437B">
        <w:rPr>
          <w:rFonts w:ascii="Avenir Book" w:hAnsi="Avenir Book"/>
        </w:rPr>
        <w:t>the</w:t>
      </w:r>
      <w:r w:rsidR="00FC3428" w:rsidRPr="00D3437B">
        <w:rPr>
          <w:rFonts w:ascii="Avenir Book" w:hAnsi="Avenir Book"/>
        </w:rPr>
        <w:t xml:space="preserve"> interact</w:t>
      </w:r>
      <w:r w:rsidR="00B9458D" w:rsidRPr="00D3437B">
        <w:rPr>
          <w:rFonts w:ascii="Avenir Book" w:hAnsi="Avenir Book"/>
        </w:rPr>
        <w:t>ion</w:t>
      </w:r>
      <w:r w:rsidR="00FC3428" w:rsidRPr="00D3437B">
        <w:rPr>
          <w:rFonts w:ascii="Avenir Book" w:hAnsi="Avenir Book"/>
        </w:rPr>
        <w:t xml:space="preserve"> with open file dialogues </w:t>
      </w:r>
      <w:r w:rsidR="00951C2E" w:rsidRPr="00D3437B">
        <w:rPr>
          <w:rFonts w:ascii="Avenir Book" w:hAnsi="Avenir Book"/>
        </w:rPr>
        <w:t xml:space="preserve">and system user interface elements. </w:t>
      </w:r>
      <w:r w:rsidR="00B9458D" w:rsidRPr="00D3437B">
        <w:rPr>
          <w:rFonts w:ascii="Avenir Book" w:hAnsi="Avenir Book"/>
        </w:rPr>
        <w:t xml:space="preserve">The menu module allows the </w:t>
      </w:r>
      <w:r w:rsidR="00314297" w:rsidRPr="00D3437B">
        <w:rPr>
          <w:rFonts w:ascii="Avenir Book" w:hAnsi="Avenir Book"/>
        </w:rPr>
        <w:t>creation of system level menus</w:t>
      </w:r>
      <w:r w:rsidR="00B5438F" w:rsidRPr="00D3437B">
        <w:rPr>
          <w:rFonts w:ascii="Avenir Book" w:hAnsi="Avenir Book"/>
        </w:rPr>
        <w:t xml:space="preserve"> as</w:t>
      </w:r>
      <w:r w:rsidR="0056551E" w:rsidRPr="00D3437B">
        <w:rPr>
          <w:rFonts w:ascii="Avenir Book" w:hAnsi="Avenir Book"/>
        </w:rPr>
        <w:t xml:space="preserve"> well as there being</w:t>
      </w:r>
      <w:r w:rsidR="00B5438F" w:rsidRPr="00D3437B">
        <w:rPr>
          <w:rFonts w:ascii="Avenir Book" w:hAnsi="Avenir Book"/>
        </w:rPr>
        <w:t xml:space="preserve"> full access to the node </w:t>
      </w:r>
      <w:r w:rsidR="00C351C0" w:rsidRPr="00D3437B">
        <w:rPr>
          <w:rFonts w:ascii="Avenir Book" w:hAnsi="Avenir Book"/>
        </w:rPr>
        <w:t>application programming interface</w:t>
      </w:r>
      <w:r w:rsidR="0056551E" w:rsidRPr="00D3437B">
        <w:rPr>
          <w:rFonts w:ascii="Avenir Book" w:hAnsi="Avenir Book"/>
        </w:rPr>
        <w:t>s</w:t>
      </w:r>
      <w:r w:rsidR="00C351C0" w:rsidRPr="00D3437B">
        <w:rPr>
          <w:rFonts w:ascii="Avenir Book" w:hAnsi="Avenir Book"/>
        </w:rPr>
        <w:t xml:space="preserve"> (API</w:t>
      </w:r>
      <w:r w:rsidR="0056551E" w:rsidRPr="00D3437B">
        <w:rPr>
          <w:rFonts w:ascii="Avenir Book" w:hAnsi="Avenir Book"/>
        </w:rPr>
        <w:t>s</w:t>
      </w:r>
      <w:r w:rsidR="00C351C0" w:rsidRPr="00D3437B">
        <w:rPr>
          <w:rFonts w:ascii="Avenir Book" w:hAnsi="Avenir Book"/>
        </w:rPr>
        <w:t xml:space="preserve">). </w:t>
      </w:r>
      <w:r w:rsidR="00A556E8" w:rsidRPr="00D3437B">
        <w:rPr>
          <w:rFonts w:ascii="Avenir Book" w:hAnsi="Avenir Book"/>
        </w:rPr>
        <w:t xml:space="preserve">Next is the Inter Process Communication (IPC), </w:t>
      </w:r>
      <w:r w:rsidR="00E4020B" w:rsidRPr="00D3437B">
        <w:rPr>
          <w:rFonts w:ascii="Avenir Book" w:hAnsi="Avenir Book"/>
        </w:rPr>
        <w:t>this module</w:t>
      </w:r>
      <w:r w:rsidR="00683C91" w:rsidRPr="00D3437B">
        <w:rPr>
          <w:rFonts w:ascii="Avenir Book" w:hAnsi="Avenir Book"/>
        </w:rPr>
        <w:t xml:space="preserve"> handles asynchronous and synchronous </w:t>
      </w:r>
      <w:r w:rsidR="00E52DFE" w:rsidRPr="00D3437B">
        <w:rPr>
          <w:rFonts w:ascii="Avenir Book" w:hAnsi="Avenir Book"/>
        </w:rPr>
        <w:t xml:space="preserve">messages </w:t>
      </w:r>
      <w:r w:rsidR="00683C91" w:rsidRPr="00D3437B">
        <w:rPr>
          <w:rFonts w:ascii="Avenir Book" w:hAnsi="Avenir Book"/>
        </w:rPr>
        <w:t xml:space="preserve">sent from the renderer </w:t>
      </w:r>
      <w:r w:rsidR="001A61FC" w:rsidRPr="00D3437B">
        <w:rPr>
          <w:rFonts w:ascii="Avenir Book" w:hAnsi="Avenir Book"/>
        </w:rPr>
        <w:t xml:space="preserve">process. </w:t>
      </w:r>
      <w:r w:rsidR="00B2201D" w:rsidRPr="00D3437B">
        <w:rPr>
          <w:rFonts w:ascii="Avenir Book" w:hAnsi="Avenir Book"/>
        </w:rPr>
        <w:t xml:space="preserve">The last module is </w:t>
      </w:r>
      <w:r w:rsidR="006831B6" w:rsidRPr="00D3437B">
        <w:rPr>
          <w:rFonts w:ascii="Avenir Book" w:hAnsi="Avenir Book"/>
        </w:rPr>
        <w:t>the browser-</w:t>
      </w:r>
      <w:r w:rsidR="0037206A" w:rsidRPr="00D3437B">
        <w:rPr>
          <w:rFonts w:ascii="Avenir Book" w:hAnsi="Avenir Book"/>
        </w:rPr>
        <w:t>window;</w:t>
      </w:r>
      <w:r w:rsidR="006831B6" w:rsidRPr="00D3437B">
        <w:rPr>
          <w:rFonts w:ascii="Avenir Book" w:hAnsi="Avenir Book"/>
        </w:rPr>
        <w:t xml:space="preserve"> the module allows </w:t>
      </w:r>
      <w:r w:rsidR="00E52DFE" w:rsidRPr="00D3437B">
        <w:rPr>
          <w:rFonts w:ascii="Avenir Book" w:hAnsi="Avenir Book"/>
        </w:rPr>
        <w:t xml:space="preserve">the creation of </w:t>
      </w:r>
      <w:r w:rsidR="007F67BB" w:rsidRPr="00D3437B">
        <w:rPr>
          <w:rFonts w:ascii="Avenir Book" w:hAnsi="Avenir Book"/>
        </w:rPr>
        <w:t xml:space="preserve">the renderer </w:t>
      </w:r>
      <w:r w:rsidR="004E7446" w:rsidRPr="00D3437B">
        <w:rPr>
          <w:rFonts w:ascii="Avenir Book" w:hAnsi="Avenir Book"/>
        </w:rPr>
        <w:t>process.</w:t>
      </w:r>
      <w:r w:rsidR="001D44E8" w:rsidRPr="00D3437B">
        <w:rPr>
          <w:rFonts w:ascii="Avenir Book" w:hAnsi="Avenir Book"/>
        </w:rPr>
        <w:t xml:space="preserve"> </w:t>
      </w:r>
    </w:p>
    <w:p w14:paraId="514418F2" w14:textId="77777777" w:rsidR="001D44E8" w:rsidRPr="00D3437B" w:rsidRDefault="001D44E8" w:rsidP="00D66308">
      <w:pPr>
        <w:jc w:val="both"/>
        <w:rPr>
          <w:rFonts w:ascii="Avenir Book" w:hAnsi="Avenir Book"/>
        </w:rPr>
      </w:pPr>
    </w:p>
    <w:p w14:paraId="280D2B1C" w14:textId="5E2B2375" w:rsidR="00C74275" w:rsidRPr="00D3437B" w:rsidRDefault="001D44E8" w:rsidP="00D66308">
      <w:pPr>
        <w:jc w:val="both"/>
        <w:rPr>
          <w:rFonts w:ascii="Avenir Book" w:hAnsi="Avenir Book"/>
        </w:rPr>
      </w:pPr>
      <w:r w:rsidRPr="00D3437B">
        <w:rPr>
          <w:rFonts w:ascii="Avenir Book" w:hAnsi="Avenir Book"/>
        </w:rPr>
        <w:t>The renderer process also has the IPC module, this allows the renderer process and the main process to</w:t>
      </w:r>
      <w:r w:rsidR="00C74275" w:rsidRPr="00D3437B">
        <w:rPr>
          <w:rFonts w:ascii="Avenir Book" w:hAnsi="Avenir Book"/>
        </w:rPr>
        <w:t xml:space="preserve"> communicate with each other. </w:t>
      </w:r>
      <w:r w:rsidR="003677AF" w:rsidRPr="00D3437B">
        <w:rPr>
          <w:rFonts w:ascii="Avenir Book" w:hAnsi="Avenir Book"/>
        </w:rPr>
        <w:t>Figure 1 shows the lifecycle of Electron and how the IPCs link.</w:t>
      </w:r>
    </w:p>
    <w:p w14:paraId="2EA42969" w14:textId="30335E59" w:rsidR="00F975B6" w:rsidRPr="00D3437B" w:rsidRDefault="00F975B6" w:rsidP="00D66308">
      <w:pPr>
        <w:jc w:val="both"/>
        <w:rPr>
          <w:rFonts w:ascii="Avenir Book" w:hAnsi="Avenir Book"/>
        </w:rPr>
      </w:pPr>
      <w:r w:rsidRPr="00D3437B">
        <w:rPr>
          <w:rFonts w:ascii="Avenir Book" w:hAnsi="Avenir Book"/>
          <w:noProof/>
          <w:lang w:val="en-US" w:eastAsia="en-US"/>
        </w:rPr>
        <w:lastRenderedPageBreak/>
        <mc:AlternateContent>
          <mc:Choice Requires="wpg">
            <w:drawing>
              <wp:anchor distT="0" distB="0" distL="114300" distR="114300" simplePos="0" relativeHeight="251659264" behindDoc="0" locked="0" layoutInCell="1" allowOverlap="1" wp14:anchorId="58422452" wp14:editId="79A1E679">
                <wp:simplePos x="0" y="0"/>
                <wp:positionH relativeFrom="column">
                  <wp:posOffset>-62865</wp:posOffset>
                </wp:positionH>
                <wp:positionV relativeFrom="paragraph">
                  <wp:posOffset>235585</wp:posOffset>
                </wp:positionV>
                <wp:extent cx="5270500" cy="3025140"/>
                <wp:effectExtent l="0" t="0" r="12700" b="0"/>
                <wp:wrapSquare wrapText="bothSides"/>
                <wp:docPr id="10" name="Group 10"/>
                <wp:cNvGraphicFramePr/>
                <a:graphic xmlns:a="http://schemas.openxmlformats.org/drawingml/2006/main">
                  <a:graphicData uri="http://schemas.microsoft.com/office/word/2010/wordprocessingGroup">
                    <wpg:wgp>
                      <wpg:cNvGrpSpPr/>
                      <wpg:grpSpPr>
                        <a:xfrm>
                          <a:off x="0" y="0"/>
                          <a:ext cx="5270500" cy="3025140"/>
                          <a:chOff x="0" y="0"/>
                          <a:chExt cx="5270500" cy="3025140"/>
                        </a:xfrm>
                      </wpg:grpSpPr>
                      <wps:wsp>
                        <wps:cNvPr id="7" name="Text Box 7"/>
                        <wps:cNvSpPr txBox="1"/>
                        <wps:spPr>
                          <a:xfrm>
                            <a:off x="50800" y="2679700"/>
                            <a:ext cx="51441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E6A74D" w14:textId="2C5BE28F" w:rsidR="00212558" w:rsidRPr="003677AF" w:rsidRDefault="00212558" w:rsidP="003677AF">
                              <w:pPr>
                                <w:pStyle w:val="Quote"/>
                                <w:ind w:left="0"/>
                                <w:jc w:val="left"/>
                                <w:rPr>
                                  <w:rStyle w:val="SubtleReference"/>
                                </w:rPr>
                              </w:pPr>
                              <w:r>
                                <w:rPr>
                                  <w:rStyle w:val="SubtleReference"/>
                                </w:rPr>
                                <w:t>Figure 2</w:t>
                              </w:r>
                              <w:r w:rsidRPr="003677AF">
                                <w:rPr>
                                  <w:rStyle w:val="SubtleReference"/>
                                </w:rPr>
                                <w:t>: UML Diagram of Electron’s lifecycle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Picture 4" descr="Screen%20Shot%202017-05-06%20at%2022.07.44.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806700"/>
                          </a:xfrm>
                          <a:prstGeom prst="rect">
                            <a:avLst/>
                          </a:prstGeom>
                          <a:noFill/>
                          <a:ln>
                            <a:noFill/>
                          </a:ln>
                        </pic:spPr>
                      </pic:pic>
                    </wpg:wgp>
                  </a:graphicData>
                </a:graphic>
              </wp:anchor>
            </w:drawing>
          </mc:Choice>
          <mc:Fallback>
            <w:pict>
              <v:group w14:anchorId="58422452" id="Group 10" o:spid="_x0000_s1029" style="position:absolute;left:0;text-align:left;margin-left:-4.95pt;margin-top:18.55pt;width:415pt;height:238.2pt;z-index:251659264" coordsize="5270500,30251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">
                <v:shape id="Text Box 7" o:spid="_x0000_s1030" type="#_x0000_t202" style="position:absolute;left:50800;top:2679700;width:514413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8E6A74D" w14:textId="2C5BE28F" w:rsidR="00212558" w:rsidRPr="003677AF" w:rsidRDefault="00212558" w:rsidP="003677AF">
                        <w:pPr>
                          <w:pStyle w:val="Quote"/>
                          <w:ind w:left="0"/>
                          <w:jc w:val="left"/>
                          <w:rPr>
                            <w:rStyle w:val="SubtleReference"/>
                          </w:rPr>
                        </w:pPr>
                        <w:r>
                          <w:rPr>
                            <w:rStyle w:val="SubtleReference"/>
                          </w:rPr>
                          <w:t>Figure 2</w:t>
                        </w:r>
                        <w:r w:rsidRPr="003677AF">
                          <w:rPr>
                            <w:rStyle w:val="SubtleReference"/>
                          </w:rPr>
                          <w:t>: UML Diagram of Electron’s lifecycle</w:t>
                        </w:r>
                      </w:p>
                    </w:txbxContent>
                  </v:textbox>
                </v:shape>
                <v:shape id="Picture 4" o:spid="_x0000_s1031" type="#_x0000_t75" alt="Screen%20Shot%202017-05-06%20at%2022.07.44.png" style="position:absolute;width:5270500;height:2806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10;BiXEAAAA2gAAAA8AAABkcnMvZG93bnJldi54bWxEj81qwzAQhO+FvoPYQm+x3FCa4EQJbkioITnk&#10;7+DjYm1sY2tlLDV23z4qFHocZuYbZrkeTSvu1LvasoK3KAZBXFhdc6ngetlN5iCcR9bYWiYFP+Rg&#10;vXp+WmKi7cAnup99KQKEXYIKKu+7REpXVGTQRbYjDt7N9gZ9kH0pdY9DgJtWTuP4QxqsOSxU2NGm&#10;oqI5fxsF+TF1n7oZs0O+jdPd7Gs729tGqdeXMV2A8DT6//BfO9MK3uH3SrgBcvU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BiXEAAAA2gAAAA8AAAAAAAAAAAAAAAAAnAIA&#10;AGRycy9kb3ducmV2LnhtbFBLBQYAAAAABAAEAPcAAACNAwAAAAA=&#10;">
                  <v:imagedata r:id="rId13" o:title="Screen%20Shot%202017-05-06%20at%2022.07.44.png"/>
                  <v:path arrowok="t"/>
                </v:shape>
                <w10:wrap type="square"/>
              </v:group>
            </w:pict>
          </mc:Fallback>
        </mc:AlternateContent>
      </w:r>
    </w:p>
    <w:p w14:paraId="4615B82A" w14:textId="156801D4" w:rsidR="003677AF" w:rsidRPr="00D3437B" w:rsidRDefault="003677AF" w:rsidP="00D66308">
      <w:pPr>
        <w:jc w:val="both"/>
        <w:rPr>
          <w:rFonts w:ascii="Avenir Book" w:hAnsi="Avenir Book"/>
        </w:rPr>
      </w:pPr>
    </w:p>
    <w:p w14:paraId="1C3B9BF4" w14:textId="2E9F3A01" w:rsidR="00C74275" w:rsidRPr="00D3437B" w:rsidRDefault="00C74275" w:rsidP="00D66308">
      <w:pPr>
        <w:jc w:val="both"/>
        <w:rPr>
          <w:rFonts w:ascii="Avenir Book" w:hAnsi="Avenir Book"/>
        </w:rPr>
      </w:pPr>
      <w:r w:rsidRPr="00D3437B">
        <w:rPr>
          <w:rFonts w:ascii="Avenir Book" w:hAnsi="Avenir Book"/>
        </w:rPr>
        <w:t xml:space="preserve">I have not really used Electron to its full potential in my project, I have used Electron to set up the window as a desktop based application rather than using all of the modules it provides. This is because for what I wanted to program to do, it wasn’t necessary as the program could be made solely in JavaScript without any issues, however I wanted to develop the application as a desktop based application rather than a website. </w:t>
      </w:r>
    </w:p>
    <w:p w14:paraId="37FC1898" w14:textId="77777777" w:rsidR="00F975B6" w:rsidRPr="00D3437B" w:rsidRDefault="00F975B6" w:rsidP="00D66308">
      <w:pPr>
        <w:jc w:val="both"/>
        <w:rPr>
          <w:rFonts w:ascii="Avenir Book" w:hAnsi="Avenir Book"/>
        </w:rPr>
      </w:pPr>
    </w:p>
    <w:p w14:paraId="71998C15" w14:textId="20CDCFF0" w:rsidR="00EA2A56" w:rsidRPr="009563E5" w:rsidRDefault="00EA2A56" w:rsidP="00D66308">
      <w:pPr>
        <w:pStyle w:val="Heading3"/>
        <w:jc w:val="both"/>
        <w:rPr>
          <w:rFonts w:ascii="Avenir Book" w:hAnsi="Avenir Book"/>
          <w:color w:val="0070C0"/>
        </w:rPr>
      </w:pPr>
      <w:bookmarkStart w:id="16" w:name="_Toc222978599"/>
      <w:bookmarkStart w:id="17" w:name="_Toc482020969"/>
      <w:r w:rsidRPr="009563E5">
        <w:rPr>
          <w:rFonts w:ascii="Avenir Book" w:hAnsi="Avenir Book"/>
          <w:color w:val="0070C0"/>
        </w:rPr>
        <w:t>Even More Detail</w:t>
      </w:r>
      <w:bookmarkEnd w:id="16"/>
      <w:bookmarkEnd w:id="17"/>
    </w:p>
    <w:p w14:paraId="2A9FF5D8" w14:textId="0006B9F4" w:rsidR="00A11B8A" w:rsidRPr="00D3437B" w:rsidRDefault="00A11B8A" w:rsidP="00D66308">
      <w:pPr>
        <w:jc w:val="both"/>
        <w:rPr>
          <w:rFonts w:ascii="Avenir Book" w:hAnsi="Avenir Book"/>
        </w:rPr>
      </w:pPr>
    </w:p>
    <w:p w14:paraId="60742877" w14:textId="2C1A5C3B" w:rsidR="00B4354A" w:rsidRPr="00D3437B" w:rsidRDefault="00B4354A" w:rsidP="00D66308">
      <w:pPr>
        <w:jc w:val="both"/>
        <w:rPr>
          <w:rFonts w:ascii="Avenir Book" w:hAnsi="Avenir Book"/>
        </w:rPr>
      </w:pPr>
      <w:r w:rsidRPr="00D3437B">
        <w:rPr>
          <w:rFonts w:ascii="Avenir Book" w:hAnsi="Avenir Book"/>
        </w:rPr>
        <w:t xml:space="preserve">When I first started, the design was to originally create the project in Java, however due to Java </w:t>
      </w:r>
      <w:r w:rsidR="00D33D60" w:rsidRPr="00D3437B">
        <w:rPr>
          <w:rFonts w:ascii="Avenir Book" w:hAnsi="Avenir Book"/>
        </w:rPr>
        <w:t>Applets</w:t>
      </w:r>
      <w:r w:rsidRPr="00D3437B">
        <w:rPr>
          <w:rFonts w:ascii="Avenir Book" w:hAnsi="Avenir Book"/>
        </w:rPr>
        <w:t xml:space="preserve"> not being applicable for my project as they are outdated as well as my lack of experience with Java Swing, I needed to rethink my approach and ended switching to JavaScript. </w:t>
      </w:r>
    </w:p>
    <w:p w14:paraId="595A6EA8" w14:textId="5CC7C63F" w:rsidR="00B4354A" w:rsidRPr="00D3437B" w:rsidRDefault="00B4354A" w:rsidP="00D66308">
      <w:pPr>
        <w:jc w:val="both"/>
        <w:rPr>
          <w:rFonts w:ascii="Avenir Book" w:hAnsi="Avenir Book"/>
        </w:rPr>
      </w:pPr>
    </w:p>
    <w:p w14:paraId="5A6288CA" w14:textId="40633DBA" w:rsidR="00DD53D8" w:rsidRPr="00D3437B" w:rsidRDefault="00401A12" w:rsidP="00D66308">
      <w:pPr>
        <w:jc w:val="both"/>
        <w:rPr>
          <w:rFonts w:ascii="Avenir Book" w:hAnsi="Avenir Book"/>
        </w:rPr>
      </w:pPr>
      <w:r w:rsidRPr="00D3437B">
        <w:rPr>
          <w:rFonts w:ascii="Avenir Book" w:hAnsi="Avenir Book"/>
        </w:rPr>
        <w:t xml:space="preserve">When I started the design of my project I needed to make sure that I had a good base to work off from, so instead of diving head first into the algorithm, I thought it wise to test the waters instead. I first set out to create the target number as well as the solution in one go, this was not the main goal of the project, but would give me a good starting point. I managed to do this by randomly selecting the user’s numbers and a random operator, performing the equation and adding the number back to the user’s numbers until all numbers had been used. I had to make sure there were some parameters to create the target number, as to not get any </w:t>
      </w:r>
      <w:r w:rsidR="00AE0189" w:rsidRPr="00D3437B">
        <w:rPr>
          <w:rFonts w:ascii="Avenir Book" w:hAnsi="Avenir Book"/>
        </w:rPr>
        <w:t>results that would be against the rules of Countdown.</w:t>
      </w:r>
    </w:p>
    <w:p w14:paraId="0D086C13" w14:textId="784079F4" w:rsidR="00AE0189" w:rsidRPr="00D3437B" w:rsidRDefault="00AE0189" w:rsidP="00D66308">
      <w:pPr>
        <w:jc w:val="both"/>
        <w:rPr>
          <w:rFonts w:ascii="Avenir Book" w:hAnsi="Avenir Book"/>
        </w:rPr>
      </w:pPr>
    </w:p>
    <w:p w14:paraId="33120B60" w14:textId="28DAB1CC" w:rsidR="000B5155" w:rsidRPr="00D3437B" w:rsidRDefault="00AE0189" w:rsidP="00D66308">
      <w:pPr>
        <w:jc w:val="both"/>
        <w:rPr>
          <w:rFonts w:ascii="Avenir Book" w:hAnsi="Avenir Book"/>
        </w:rPr>
      </w:pPr>
      <w:r w:rsidRPr="00D3437B">
        <w:rPr>
          <w:rFonts w:ascii="Avenir Book" w:hAnsi="Avenir Book"/>
        </w:rPr>
        <w:t xml:space="preserve">Because of having this original design, as well as then having to create an algorithm later that would randomly generate the target number and search to see if it was possible to be created from the user’s numbers, it ended up being fairly object </w:t>
      </w:r>
      <w:r w:rsidRPr="00D3437B">
        <w:rPr>
          <w:rFonts w:ascii="Avenir Book" w:hAnsi="Avenir Book"/>
        </w:rPr>
        <w:lastRenderedPageBreak/>
        <w:t>orientated (OO). Because of it being object oriented, I needed to design a logical set of classes.</w:t>
      </w:r>
    </w:p>
    <w:p w14:paraId="1C676DE0" w14:textId="77777777" w:rsidR="000B5155" w:rsidRPr="00D3437B" w:rsidRDefault="000B5155" w:rsidP="00D66308">
      <w:pPr>
        <w:jc w:val="both"/>
        <w:rPr>
          <w:rFonts w:ascii="Avenir Book" w:hAnsi="Avenir Book"/>
        </w:rPr>
      </w:pPr>
    </w:p>
    <w:p w14:paraId="473DDEC3" w14:textId="219BA7D4" w:rsidR="00AE0189" w:rsidRPr="00D3437B" w:rsidRDefault="00AE0189" w:rsidP="00D66308">
      <w:pPr>
        <w:jc w:val="both"/>
        <w:rPr>
          <w:rFonts w:ascii="Avenir Book" w:hAnsi="Avenir Book"/>
        </w:rPr>
      </w:pPr>
      <w:r w:rsidRPr="00D3437B">
        <w:rPr>
          <w:rFonts w:ascii="Avenir Book" w:hAnsi="Avenir Book"/>
        </w:rPr>
        <w:t xml:space="preserve"> First of </w:t>
      </w:r>
      <w:r w:rsidR="003D72B4" w:rsidRPr="00D3437B">
        <w:rPr>
          <w:rFonts w:ascii="Avenir Book" w:hAnsi="Avenir Book"/>
        </w:rPr>
        <w:t>all,</w:t>
      </w:r>
      <w:r w:rsidRPr="00D3437B">
        <w:rPr>
          <w:rFonts w:ascii="Avenir Book" w:hAnsi="Avenir Book"/>
        </w:rPr>
        <w:t xml:space="preserve"> I had the main class that would call the othe</w:t>
      </w:r>
      <w:r w:rsidR="003D72B4" w:rsidRPr="00D3437B">
        <w:rPr>
          <w:rFonts w:ascii="Avenir Book" w:hAnsi="Avenir Book"/>
        </w:rPr>
        <w:t xml:space="preserve">r classes when required as well. Then I would create a class to create the user’s numbers, this would work by taking the user’s choice of how many large numbers they desired, followed by filling the rest in with smaller numbers. </w:t>
      </w:r>
    </w:p>
    <w:p w14:paraId="7F3EC15E" w14:textId="2F0B907B" w:rsidR="000B5155" w:rsidRPr="00D3437B" w:rsidRDefault="000B5155" w:rsidP="00D66308">
      <w:pPr>
        <w:jc w:val="both"/>
        <w:rPr>
          <w:rFonts w:ascii="Avenir Book" w:hAnsi="Avenir Book"/>
        </w:rPr>
      </w:pPr>
    </w:p>
    <w:p w14:paraId="258D26B1" w14:textId="21E5A4CC" w:rsidR="000B5155" w:rsidRPr="00D3437B" w:rsidRDefault="000B5155" w:rsidP="00D66308">
      <w:pPr>
        <w:jc w:val="both"/>
        <w:rPr>
          <w:rFonts w:ascii="Avenir Book" w:hAnsi="Avenir Book"/>
        </w:rPr>
      </w:pPr>
      <w:r w:rsidRPr="00D3437B">
        <w:rPr>
          <w:rFonts w:ascii="Avenir Book" w:hAnsi="Avenir Book"/>
        </w:rPr>
        <w:t xml:space="preserve">Once the user’s numbers were created there would be a class that would call the user’s numbers to create </w:t>
      </w:r>
      <w:r w:rsidR="00BC51E3" w:rsidRPr="00D3437B">
        <w:rPr>
          <w:rFonts w:ascii="Avenir Book" w:hAnsi="Avenir Book"/>
        </w:rPr>
        <w:t>the target number and solution to create the foundation of my project.</w:t>
      </w:r>
    </w:p>
    <w:p w14:paraId="585DCF46" w14:textId="77777777" w:rsidR="00BC51E3" w:rsidRPr="00D3437B" w:rsidRDefault="00BC51E3" w:rsidP="00D66308">
      <w:pPr>
        <w:jc w:val="both"/>
        <w:rPr>
          <w:rFonts w:ascii="Avenir Book" w:hAnsi="Avenir Book"/>
        </w:rPr>
      </w:pPr>
    </w:p>
    <w:p w14:paraId="1DE333EB" w14:textId="4B440284" w:rsidR="002100A5" w:rsidRPr="00D3437B" w:rsidRDefault="00BC51E3" w:rsidP="00D66308">
      <w:pPr>
        <w:jc w:val="both"/>
        <w:rPr>
          <w:rFonts w:ascii="Avenir Book" w:hAnsi="Avenir Book"/>
        </w:rPr>
      </w:pPr>
      <w:r w:rsidRPr="00D3437B">
        <w:rPr>
          <w:rFonts w:ascii="Avenir Book" w:hAnsi="Avenir Book"/>
        </w:rPr>
        <w:t>There would also be another class that would contain the algorithm that would solve a randomly generated target number using the user’s numbers. This class would also call the user’s numbers so that it can try and do this.</w:t>
      </w:r>
    </w:p>
    <w:p w14:paraId="55A72ED1" w14:textId="77777777" w:rsidR="00A11B8A" w:rsidRPr="009563E5" w:rsidRDefault="00A11B8A" w:rsidP="00D66308">
      <w:pPr>
        <w:pStyle w:val="Heading2"/>
        <w:jc w:val="both"/>
        <w:rPr>
          <w:rFonts w:ascii="Avenir Book" w:hAnsi="Avenir Book"/>
          <w:color w:val="0070C0"/>
        </w:rPr>
      </w:pPr>
      <w:bookmarkStart w:id="18" w:name="_Toc222978600"/>
      <w:bookmarkStart w:id="19" w:name="_Toc482020970"/>
      <w:r w:rsidRPr="009563E5">
        <w:rPr>
          <w:rFonts w:ascii="Avenir Book" w:hAnsi="Avenir Book"/>
          <w:color w:val="0070C0"/>
        </w:rPr>
        <w:t>User Interface Design</w:t>
      </w:r>
      <w:bookmarkEnd w:id="18"/>
      <w:bookmarkEnd w:id="19"/>
      <w:r w:rsidRPr="009563E5">
        <w:rPr>
          <w:rFonts w:ascii="Avenir Book" w:hAnsi="Avenir Book"/>
          <w:color w:val="0070C0"/>
        </w:rPr>
        <w:t xml:space="preserve"> </w:t>
      </w:r>
    </w:p>
    <w:p w14:paraId="6B75B973" w14:textId="77777777" w:rsidR="00BC51E3" w:rsidRPr="00D3437B" w:rsidRDefault="00BC51E3" w:rsidP="00D66308">
      <w:pPr>
        <w:jc w:val="both"/>
        <w:rPr>
          <w:rFonts w:ascii="Avenir Book" w:hAnsi="Avenir Book"/>
        </w:rPr>
      </w:pPr>
    </w:p>
    <w:p w14:paraId="76055720" w14:textId="59E5BA27" w:rsidR="000B5155" w:rsidRPr="00D3437B" w:rsidRDefault="00BC51E3" w:rsidP="00D66308">
      <w:pPr>
        <w:jc w:val="both"/>
        <w:rPr>
          <w:rFonts w:ascii="Avenir Book" w:hAnsi="Avenir Book"/>
        </w:rPr>
      </w:pPr>
      <w:r w:rsidRPr="00D3437B">
        <w:rPr>
          <w:rFonts w:ascii="Avenir Book" w:hAnsi="Avenir Book"/>
        </w:rPr>
        <w:t xml:space="preserve">For the design of the game, I originally wanted to create it using Java </w:t>
      </w:r>
      <w:r w:rsidR="00D33D60" w:rsidRPr="00D3437B">
        <w:rPr>
          <w:rFonts w:ascii="Avenir Book" w:hAnsi="Avenir Book"/>
        </w:rPr>
        <w:t>Applets</w:t>
      </w:r>
      <w:r w:rsidRPr="00D3437B">
        <w:rPr>
          <w:rFonts w:ascii="Avenir Book" w:hAnsi="Avenir Book"/>
        </w:rPr>
        <w:t>. As a result, I didn’t want to make too many different pages and hav</w:t>
      </w:r>
      <w:r w:rsidR="009E645C" w:rsidRPr="00D3437B">
        <w:rPr>
          <w:rFonts w:ascii="Avenir Book" w:hAnsi="Avenir Book"/>
        </w:rPr>
        <w:t>e it all set up on one instead.</w:t>
      </w:r>
    </w:p>
    <w:p w14:paraId="7BAD9A4A" w14:textId="77777777" w:rsidR="00EB012B" w:rsidRPr="00D3437B" w:rsidRDefault="00EB012B" w:rsidP="00D66308">
      <w:pPr>
        <w:jc w:val="both"/>
        <w:rPr>
          <w:rFonts w:ascii="Avenir Book" w:hAnsi="Avenir Book"/>
        </w:rPr>
      </w:pPr>
    </w:p>
    <w:p w14:paraId="33DF796C" w14:textId="32E17E72" w:rsidR="007F657A" w:rsidRPr="00D3437B" w:rsidRDefault="00E57E82" w:rsidP="00D66308">
      <w:pPr>
        <w:jc w:val="both"/>
        <w:rPr>
          <w:rFonts w:ascii="Avenir Book" w:hAnsi="Avenir Book"/>
        </w:rPr>
      </w:pPr>
      <w:r w:rsidRPr="00D3437B">
        <w:rPr>
          <w:rFonts w:ascii="Avenir Book" w:hAnsi="Avenir Book"/>
        </w:rPr>
        <w:t>The original layout</w:t>
      </w:r>
      <w:r w:rsidR="007A27F6" w:rsidRPr="00D3437B">
        <w:rPr>
          <w:rFonts w:ascii="Avenir Book" w:hAnsi="Avenir Book"/>
        </w:rPr>
        <w:t xml:space="preserve"> is depicted in figure 3, it</w:t>
      </w:r>
      <w:r w:rsidRPr="00D3437B">
        <w:rPr>
          <w:rFonts w:ascii="Avenir Book" w:hAnsi="Avenir Book"/>
        </w:rPr>
        <w:t xml:space="preserve"> was going to have a </w:t>
      </w:r>
      <w:r w:rsidR="00802163" w:rsidRPr="00D3437B">
        <w:rPr>
          <w:rFonts w:ascii="Avenir Book" w:hAnsi="Avenir Book"/>
        </w:rPr>
        <w:t>main section called “solution”, this box would contain the target number at the top and then would have the solution printed out after the user had chosen their answer.</w:t>
      </w:r>
    </w:p>
    <w:p w14:paraId="1C8B14FE" w14:textId="3F76CE80" w:rsidR="00F975B6" w:rsidRPr="00D3437B" w:rsidRDefault="00F975B6" w:rsidP="00D66308">
      <w:pPr>
        <w:jc w:val="both"/>
        <w:rPr>
          <w:rFonts w:ascii="Avenir Book" w:hAnsi="Avenir Book"/>
        </w:rPr>
      </w:pPr>
    </w:p>
    <w:p w14:paraId="1EB1128B" w14:textId="3197B770" w:rsidR="00F975B6" w:rsidRPr="00D3437B" w:rsidRDefault="00F975B6" w:rsidP="00D66308">
      <w:pPr>
        <w:jc w:val="both"/>
        <w:rPr>
          <w:rFonts w:ascii="Avenir Book" w:hAnsi="Avenir Book"/>
        </w:rPr>
      </w:pPr>
      <w:r w:rsidRPr="00D3437B">
        <w:rPr>
          <w:rFonts w:ascii="Avenir Book" w:hAnsi="Avenir Book"/>
        </w:rPr>
        <w:t>The menu bar across the bottom of the screen</w:t>
      </w:r>
      <w:r w:rsidR="00AF5F88" w:rsidRPr="00D3437B">
        <w:rPr>
          <w:rFonts w:ascii="Avenir Book" w:hAnsi="Avenir Book"/>
        </w:rPr>
        <w:t xml:space="preserve"> was going to be where the user selects which difficulty they would like or whe</w:t>
      </w:r>
      <w:r w:rsidR="00927030" w:rsidRPr="00D3437B">
        <w:rPr>
          <w:rFonts w:ascii="Avenir Book" w:hAnsi="Avenir Book"/>
        </w:rPr>
        <w:t>n to start or restart the game.</w:t>
      </w:r>
    </w:p>
    <w:p w14:paraId="39A2B21C" w14:textId="77777777" w:rsidR="00927030" w:rsidRPr="00D3437B" w:rsidRDefault="00927030" w:rsidP="00D66308">
      <w:pPr>
        <w:jc w:val="both"/>
        <w:rPr>
          <w:rFonts w:ascii="Avenir Book" w:hAnsi="Avenir Book"/>
        </w:rPr>
      </w:pPr>
    </w:p>
    <w:p w14:paraId="2465004E" w14:textId="336F18F7" w:rsidR="00927030" w:rsidRPr="00D3437B" w:rsidRDefault="00927030" w:rsidP="00D66308">
      <w:pPr>
        <w:jc w:val="both"/>
        <w:rPr>
          <w:rFonts w:ascii="Avenir Book" w:hAnsi="Avenir Book"/>
        </w:rPr>
      </w:pPr>
      <w:r w:rsidRPr="00D3437B">
        <w:rPr>
          <w:rFonts w:ascii="Avenir Book" w:hAnsi="Avenir Book"/>
        </w:rPr>
        <w:t xml:space="preserve">On the right hand side </w:t>
      </w:r>
      <w:r w:rsidR="008B0B90" w:rsidRPr="00D3437B">
        <w:rPr>
          <w:rFonts w:ascii="Avenir Book" w:hAnsi="Avenir Book"/>
        </w:rPr>
        <w:t>of the GUI there were going to be two different boxes, the “user numbers” box which is self-explanatory and would contain the user’s numbers.</w:t>
      </w:r>
    </w:p>
    <w:p w14:paraId="481D8DB4" w14:textId="77777777" w:rsidR="008B0B90" w:rsidRPr="00D3437B" w:rsidRDefault="008B0B90" w:rsidP="00D66308">
      <w:pPr>
        <w:jc w:val="both"/>
        <w:rPr>
          <w:rFonts w:ascii="Avenir Book" w:hAnsi="Avenir Book"/>
        </w:rPr>
      </w:pPr>
    </w:p>
    <w:p w14:paraId="30D2014B" w14:textId="47D0761E" w:rsidR="008B0B90" w:rsidRPr="00D3437B" w:rsidRDefault="008B0B90" w:rsidP="00D66308">
      <w:pPr>
        <w:jc w:val="both"/>
        <w:rPr>
          <w:rFonts w:ascii="Avenir Book" w:hAnsi="Avenir Book"/>
        </w:rPr>
      </w:pPr>
      <w:r w:rsidRPr="00D3437B">
        <w:rPr>
          <w:rFonts w:ascii="Avenir Book" w:hAnsi="Avenir Book"/>
        </w:rPr>
        <w:t xml:space="preserve">The second box is the sidebar which would contain the equations the user had made so they could keep track on what they had done. </w:t>
      </w:r>
      <w:r w:rsidR="001F424B" w:rsidRPr="00D3437B">
        <w:rPr>
          <w:rFonts w:ascii="Avenir Book" w:hAnsi="Avenir Book"/>
        </w:rPr>
        <w:t>This would allow users to be able to remember which numbers they had originally, so if they wanted to backtrack on what they</w:t>
      </w:r>
      <w:r w:rsidR="00D33D60" w:rsidRPr="00D3437B">
        <w:rPr>
          <w:rFonts w:ascii="Avenir Book" w:hAnsi="Avenir Book"/>
        </w:rPr>
        <w:t xml:space="preserve"> had done.</w:t>
      </w:r>
      <w:r w:rsidR="001F424B" w:rsidRPr="00D3437B">
        <w:rPr>
          <w:rFonts w:ascii="Avenir Book" w:hAnsi="Avenir Book"/>
        </w:rPr>
        <w:t xml:space="preserve"> </w:t>
      </w:r>
    </w:p>
    <w:p w14:paraId="15D7B2CE" w14:textId="77777777" w:rsidR="00DE27B8" w:rsidRPr="00D3437B" w:rsidRDefault="00DE27B8" w:rsidP="00D66308">
      <w:pPr>
        <w:jc w:val="both"/>
        <w:rPr>
          <w:rFonts w:ascii="Avenir Book" w:hAnsi="Avenir Book"/>
        </w:rPr>
      </w:pPr>
    </w:p>
    <w:p w14:paraId="0EF33785" w14:textId="132F2951" w:rsidR="00DE27B8" w:rsidRPr="00D3437B" w:rsidRDefault="00DE27B8" w:rsidP="00D66308">
      <w:pPr>
        <w:jc w:val="both"/>
        <w:rPr>
          <w:rFonts w:ascii="Avenir Book" w:hAnsi="Avenir Book"/>
        </w:rPr>
      </w:pPr>
      <w:r w:rsidRPr="00D3437B">
        <w:rPr>
          <w:rFonts w:ascii="Avenir Book" w:hAnsi="Avenir Book"/>
        </w:rPr>
        <w:t>There is also a dark blue to light blue gradient behind it all, I decided that would be a good idea because otherwise it would be too bland. However, upon creating the design I stuck with later on, it does seem like a bad design when I look back.</w:t>
      </w:r>
    </w:p>
    <w:p w14:paraId="7AE66CD1" w14:textId="77777777" w:rsidR="001F424B" w:rsidRPr="00D3437B" w:rsidRDefault="001F424B" w:rsidP="00D66308">
      <w:pPr>
        <w:jc w:val="both"/>
        <w:rPr>
          <w:rFonts w:ascii="Avenir Book" w:hAnsi="Avenir Book"/>
        </w:rPr>
      </w:pPr>
    </w:p>
    <w:p w14:paraId="44504EF8" w14:textId="7EF97A77" w:rsidR="009E645C" w:rsidRPr="00D3437B" w:rsidRDefault="00F975B6" w:rsidP="00D66308">
      <w:pPr>
        <w:jc w:val="both"/>
        <w:rPr>
          <w:rFonts w:ascii="Avenir Book" w:hAnsi="Avenir Book"/>
        </w:rPr>
      </w:pPr>
      <w:r w:rsidRPr="00D3437B">
        <w:rPr>
          <w:rFonts w:ascii="Avenir Book" w:hAnsi="Avenir Book"/>
          <w:noProof/>
          <w:lang w:val="en-US" w:eastAsia="en-US"/>
        </w:rPr>
        <w:lastRenderedPageBreak/>
        <mc:AlternateContent>
          <mc:Choice Requires="wpg">
            <w:drawing>
              <wp:anchor distT="0" distB="0" distL="114300" distR="114300" simplePos="0" relativeHeight="251657216" behindDoc="0" locked="0" layoutInCell="1" allowOverlap="1" wp14:anchorId="5890B80B" wp14:editId="53139CC1">
                <wp:simplePos x="0" y="0"/>
                <wp:positionH relativeFrom="column">
                  <wp:posOffset>-63500</wp:posOffset>
                </wp:positionH>
                <wp:positionV relativeFrom="paragraph">
                  <wp:posOffset>7620</wp:posOffset>
                </wp:positionV>
                <wp:extent cx="5270500" cy="3774440"/>
                <wp:effectExtent l="0" t="0" r="12700" b="10160"/>
                <wp:wrapSquare wrapText="bothSides"/>
                <wp:docPr id="9" name="Group 9"/>
                <wp:cNvGraphicFramePr/>
                <a:graphic xmlns:a="http://schemas.openxmlformats.org/drawingml/2006/main">
                  <a:graphicData uri="http://schemas.microsoft.com/office/word/2010/wordprocessingGroup">
                    <wpg:wgp>
                      <wpg:cNvGrpSpPr/>
                      <wpg:grpSpPr>
                        <a:xfrm>
                          <a:off x="0" y="0"/>
                          <a:ext cx="5270500" cy="3774440"/>
                          <a:chOff x="0" y="0"/>
                          <a:chExt cx="5270500" cy="3774440"/>
                        </a:xfrm>
                      </wpg:grpSpPr>
                      <pic:pic xmlns:pic="http://schemas.openxmlformats.org/drawingml/2006/picture">
                        <pic:nvPicPr>
                          <pic:cNvPr id="5" name="Picture 5" descr="Screen%20Shot%202017-05-06%20at%2022.50.38.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17900"/>
                          </a:xfrm>
                          <a:prstGeom prst="rect">
                            <a:avLst/>
                          </a:prstGeom>
                          <a:noFill/>
                          <a:ln>
                            <a:noFill/>
                          </a:ln>
                        </pic:spPr>
                      </pic:pic>
                      <wps:wsp>
                        <wps:cNvPr id="8" name="Text Box 8"/>
                        <wps:cNvSpPr txBox="1"/>
                        <wps:spPr>
                          <a:xfrm>
                            <a:off x="114300" y="3543300"/>
                            <a:ext cx="45726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F49ED8" w14:textId="2BB67696" w:rsidR="00212558" w:rsidRPr="00F975B6" w:rsidRDefault="00212558">
                              <w:pPr>
                                <w:rPr>
                                  <w:rStyle w:val="SubtleReference"/>
                                </w:rPr>
                              </w:pPr>
                              <w:r w:rsidRPr="00F975B6">
                                <w:rPr>
                                  <w:rStyle w:val="SubtleReference"/>
                                </w:rPr>
                                <w:t>Figure 3: Original design for the Graphical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90B80B" id="Group 9" o:spid="_x0000_s1032" style="position:absolute;left:0;text-align:left;margin-left:-5pt;margin-top:.6pt;width:415pt;height:297.2pt;z-index:251657216" coordsize="5270500,3774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">
                <v:shape id="Picture 5" o:spid="_x0000_s1033" type="#_x0000_t75" alt="Screen%20Shot%202017-05-06%20at%2022.50.38.png" style="position:absolute;width:5270500;height:35179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Ap&#10;Vo3DAAAA2gAAAA8AAABkcnMvZG93bnJldi54bWxEj9FqwkAURN8L/sNyBd/qxoClRFdRIVJaKRj9&#10;gEv2mgSzd+PuVlO/3i0UfBxm5gwzX/amFVdyvrGsYDJOQBCXVjdcKTge8td3ED4ga2wtk4Jf8rBc&#10;DF7mmGl74z1di1CJCGGfoYI6hC6T0pc1GfRj2xFH72SdwRClq6R2eItw08o0Sd6kwYbjQo0dbWoq&#10;z8WPUfCJ6WVb7NJ8ez/dL+5bf63ztVNqNOxXMxCB+vAM/7c/tIIp/F2JN0AuH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YClWjcMAAADaAAAADwAAAAAAAAAAAAAAAACcAgAA&#10;ZHJzL2Rvd25yZXYueG1sUEsFBgAAAAAEAAQA9wAAAIwDAAAAAA==&#10;">
                  <v:imagedata r:id="rId15" o:title="Screen%20Shot%202017-05-06%20at%2022.50.38.png"/>
                  <v:path arrowok="t"/>
                </v:shape>
                <v:shape id="Text Box 8" o:spid="_x0000_s1034" type="#_x0000_t202" style="position:absolute;left:114300;top:3543300;width:4572635;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6F49ED8" w14:textId="2BB67696" w:rsidR="00212558" w:rsidRPr="00F975B6" w:rsidRDefault="00212558">
                        <w:pPr>
                          <w:rPr>
                            <w:rStyle w:val="SubtleReference"/>
                          </w:rPr>
                        </w:pPr>
                        <w:r w:rsidRPr="00F975B6">
                          <w:rPr>
                            <w:rStyle w:val="SubtleReference"/>
                          </w:rPr>
                          <w:t>Figure 3: Original design for the Graphical User Interface</w:t>
                        </w:r>
                      </w:p>
                    </w:txbxContent>
                  </v:textbox>
                </v:shape>
                <w10:wrap type="square"/>
              </v:group>
            </w:pict>
          </mc:Fallback>
        </mc:AlternateContent>
      </w:r>
    </w:p>
    <w:p w14:paraId="09BBEF7B" w14:textId="179B59C7" w:rsidR="00A11B8A" w:rsidRPr="00D3437B" w:rsidRDefault="00D33D60" w:rsidP="00D66308">
      <w:pPr>
        <w:jc w:val="both"/>
        <w:rPr>
          <w:rFonts w:ascii="Avenir Book" w:hAnsi="Avenir Book"/>
        </w:rPr>
      </w:pPr>
      <w:r w:rsidRPr="00D3437B">
        <w:rPr>
          <w:rFonts w:ascii="Avenir Book" w:hAnsi="Avenir Book"/>
        </w:rPr>
        <w:t>I later decided that this design was an inefficient use of space as the solution section would be used once and the user would be limited to a small on the side of the screen, this means that the application would have to be full screen for the user to play and would limit the functionality of the application.</w:t>
      </w:r>
    </w:p>
    <w:p w14:paraId="283BC257" w14:textId="77777777" w:rsidR="00D33D60" w:rsidRPr="00D3437B" w:rsidRDefault="00D33D60" w:rsidP="00D66308">
      <w:pPr>
        <w:jc w:val="both"/>
        <w:rPr>
          <w:rFonts w:ascii="Avenir Book" w:hAnsi="Avenir Book"/>
        </w:rPr>
      </w:pPr>
    </w:p>
    <w:p w14:paraId="3DCFD66C" w14:textId="54305AA6" w:rsidR="00D33D60" w:rsidRPr="00D3437B" w:rsidRDefault="00D33D60" w:rsidP="00D66308">
      <w:pPr>
        <w:jc w:val="both"/>
        <w:rPr>
          <w:rFonts w:ascii="Avenir Book" w:hAnsi="Avenir Book"/>
        </w:rPr>
      </w:pPr>
      <w:r w:rsidRPr="00D3437B">
        <w:rPr>
          <w:rFonts w:ascii="Avenir Book" w:hAnsi="Avenir Book"/>
        </w:rPr>
        <w:t xml:space="preserve">Also Java Applets is an outdated </w:t>
      </w:r>
      <w:r w:rsidR="00363F1F" w:rsidRPr="00D3437B">
        <w:rPr>
          <w:rFonts w:ascii="Avenir Book" w:hAnsi="Avenir Book"/>
        </w:rPr>
        <w:t>part</w:t>
      </w:r>
      <w:r w:rsidRPr="00D3437B">
        <w:rPr>
          <w:rFonts w:ascii="Avenir Book" w:hAnsi="Avenir Book"/>
        </w:rPr>
        <w:t xml:space="preserve"> of Java, this means that I needed to redo the relatively small a</w:t>
      </w:r>
      <w:r w:rsidR="00363F1F" w:rsidRPr="00D3437B">
        <w:rPr>
          <w:rFonts w:ascii="Avenir Book" w:hAnsi="Avenir Book"/>
        </w:rPr>
        <w:t>mount of code that I had produced by this stage. I chose JavaScript to continue my project with</w:t>
      </w:r>
      <w:r w:rsidR="00E842B7" w:rsidRPr="00D3437B">
        <w:rPr>
          <w:rFonts w:ascii="Avenir Book" w:hAnsi="Avenir Book"/>
        </w:rPr>
        <w:t>,</w:t>
      </w:r>
      <w:r w:rsidR="00363F1F" w:rsidRPr="00D3437B">
        <w:rPr>
          <w:rFonts w:ascii="Avenir Book" w:hAnsi="Avenir Book"/>
        </w:rPr>
        <w:t xml:space="preserve"> as some of the concepts of Java and JavaScript are very similar</w:t>
      </w:r>
      <w:r w:rsidR="00E842B7" w:rsidRPr="00D3437B">
        <w:rPr>
          <w:rFonts w:ascii="Avenir Book" w:hAnsi="Avenir Book"/>
        </w:rPr>
        <w:t xml:space="preserve">. </w:t>
      </w:r>
    </w:p>
    <w:p w14:paraId="3B8ABAE3" w14:textId="77777777" w:rsidR="00E842B7" w:rsidRPr="00D3437B" w:rsidRDefault="00E842B7" w:rsidP="00D66308">
      <w:pPr>
        <w:jc w:val="both"/>
        <w:rPr>
          <w:rFonts w:ascii="Avenir Book" w:hAnsi="Avenir Book"/>
        </w:rPr>
      </w:pPr>
    </w:p>
    <w:p w14:paraId="5E127762" w14:textId="358C4A40" w:rsidR="00E842B7" w:rsidRPr="00D3437B" w:rsidRDefault="00E842B7" w:rsidP="00D66308">
      <w:pPr>
        <w:jc w:val="both"/>
        <w:rPr>
          <w:rFonts w:ascii="Avenir Book" w:hAnsi="Avenir Book"/>
        </w:rPr>
      </w:pPr>
      <w:r w:rsidRPr="00D3437B">
        <w:rPr>
          <w:rFonts w:ascii="Avenir Book" w:hAnsi="Avenir Book"/>
        </w:rPr>
        <w:t>Because I had chosen JavaScript the program would be run in a web browser as opposed to a desktop application, this is the reason why I then chose Electron. It means that I had all the benefits for GUI design that CSS, JavaScript and HTML give me but with the added benefit of having a nicer looking desktop application.</w:t>
      </w:r>
    </w:p>
    <w:p w14:paraId="5A457452" w14:textId="77777777" w:rsidR="00E842B7" w:rsidRPr="00D3437B" w:rsidRDefault="00E842B7" w:rsidP="00D66308">
      <w:pPr>
        <w:jc w:val="both"/>
        <w:rPr>
          <w:rFonts w:ascii="Avenir Book" w:hAnsi="Avenir Book"/>
        </w:rPr>
      </w:pPr>
    </w:p>
    <w:p w14:paraId="620958A2" w14:textId="569EE8D9" w:rsidR="00E842B7" w:rsidRPr="00D3437B" w:rsidRDefault="00E842B7" w:rsidP="00D66308">
      <w:pPr>
        <w:jc w:val="both"/>
        <w:rPr>
          <w:rFonts w:ascii="Avenir Book" w:hAnsi="Avenir Book"/>
        </w:rPr>
      </w:pPr>
      <w:r w:rsidRPr="00D3437B">
        <w:rPr>
          <w:rFonts w:ascii="Avenir Book" w:hAnsi="Avenir Book"/>
        </w:rPr>
        <w:t xml:space="preserve">Because of the new choice of language, I redesigned the GUI layout with a much more attractive theme. I still kept the blue design idea but without the gradient. This is because the Countdown theme is a blue background </w:t>
      </w:r>
      <w:r w:rsidR="006237E7" w:rsidRPr="00D3437B">
        <w:rPr>
          <w:rFonts w:ascii="Avenir Book" w:hAnsi="Avenir Book"/>
        </w:rPr>
        <w:t>with white boxes with black font inside the boxes.</w:t>
      </w:r>
    </w:p>
    <w:p w14:paraId="0FAE89C2" w14:textId="77777777" w:rsidR="00F21BBB" w:rsidRPr="00D3437B" w:rsidRDefault="00F21BBB" w:rsidP="00D66308">
      <w:pPr>
        <w:jc w:val="both"/>
        <w:rPr>
          <w:rFonts w:ascii="Avenir Book" w:hAnsi="Avenir Book"/>
        </w:rPr>
      </w:pPr>
    </w:p>
    <w:p w14:paraId="35E7954B" w14:textId="05DE08AE" w:rsidR="00F21BBB" w:rsidRPr="00D3437B" w:rsidRDefault="00F21BBB" w:rsidP="00D66308">
      <w:pPr>
        <w:jc w:val="both"/>
        <w:rPr>
          <w:rFonts w:ascii="Avenir Book" w:hAnsi="Avenir Book"/>
        </w:rPr>
      </w:pPr>
      <w:r w:rsidRPr="00D3437B">
        <w:rPr>
          <w:rFonts w:ascii="Avenir Book" w:hAnsi="Avenir Book"/>
        </w:rPr>
        <w:t>I decided that my redesign of the application should allow for a user to be able to play the game in full screen as well as a windowed application, this is made easier using electron and bootstrap to make the application reactive. Electron also allows me to remove the title bar that would normally be there during a webpage, this makes the application look a lot smoother.</w:t>
      </w:r>
    </w:p>
    <w:p w14:paraId="7647BDE1" w14:textId="31FFA6D2" w:rsidR="00F21BBB" w:rsidRPr="00D3437B" w:rsidRDefault="009163FD" w:rsidP="00D66308">
      <w:pPr>
        <w:jc w:val="both"/>
        <w:rPr>
          <w:rFonts w:ascii="Avenir Book" w:hAnsi="Avenir Book"/>
        </w:rPr>
      </w:pPr>
      <w:r w:rsidRPr="00D3437B">
        <w:rPr>
          <w:rFonts w:ascii="Avenir Book" w:hAnsi="Avenir Book"/>
          <w:noProof/>
          <w:lang w:val="en-US" w:eastAsia="en-US"/>
        </w:rPr>
        <w:lastRenderedPageBreak/>
        <mc:AlternateContent>
          <mc:Choice Requires="wpg">
            <w:drawing>
              <wp:anchor distT="0" distB="0" distL="114300" distR="114300" simplePos="0" relativeHeight="251662336" behindDoc="0" locked="0" layoutInCell="1" allowOverlap="1" wp14:anchorId="558D1362" wp14:editId="3FE72007">
                <wp:simplePos x="0" y="0"/>
                <wp:positionH relativeFrom="column">
                  <wp:posOffset>-176530</wp:posOffset>
                </wp:positionH>
                <wp:positionV relativeFrom="paragraph">
                  <wp:posOffset>257810</wp:posOffset>
                </wp:positionV>
                <wp:extent cx="5766435" cy="2758440"/>
                <wp:effectExtent l="0" t="0" r="0" b="10160"/>
                <wp:wrapSquare wrapText="bothSides"/>
                <wp:docPr id="14" name="Group 14"/>
                <wp:cNvGraphicFramePr/>
                <a:graphic xmlns:a="http://schemas.openxmlformats.org/drawingml/2006/main">
                  <a:graphicData uri="http://schemas.microsoft.com/office/word/2010/wordprocessingGroup">
                    <wpg:wgp>
                      <wpg:cNvGrpSpPr/>
                      <wpg:grpSpPr>
                        <a:xfrm>
                          <a:off x="0" y="0"/>
                          <a:ext cx="5766435" cy="2758440"/>
                          <a:chOff x="0" y="0"/>
                          <a:chExt cx="5766435" cy="2758440"/>
                        </a:xfrm>
                      </wpg:grpSpPr>
                      <pic:pic xmlns:pic="http://schemas.openxmlformats.org/drawingml/2006/picture">
                        <pic:nvPicPr>
                          <pic:cNvPr id="12" name="Picture 12" descr="Screen%20Shot%202017-05-07%20at%2014.09.18.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435" cy="2425700"/>
                          </a:xfrm>
                          <a:prstGeom prst="rect">
                            <a:avLst/>
                          </a:prstGeom>
                          <a:noFill/>
                          <a:ln>
                            <a:noFill/>
                          </a:ln>
                        </pic:spPr>
                      </pic:pic>
                      <wps:wsp>
                        <wps:cNvPr id="13" name="Text Box 13"/>
                        <wps:cNvSpPr txBox="1"/>
                        <wps:spPr>
                          <a:xfrm>
                            <a:off x="0" y="2413000"/>
                            <a:ext cx="5715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5C3927" w14:textId="6076F58F" w:rsidR="00212558" w:rsidRPr="00F21BBB" w:rsidRDefault="00212558">
                              <w:pPr>
                                <w:rPr>
                                  <w:rStyle w:val="SubtleReference"/>
                                </w:rPr>
                              </w:pPr>
                              <w:r w:rsidRPr="00F21BBB">
                                <w:rPr>
                                  <w:rStyle w:val="SubtleReference"/>
                                </w:rPr>
                                <w:t>Figure 4: The design for the page where the user can select their large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8D1362" id="Group 14" o:spid="_x0000_s1035" style="position:absolute;left:0;text-align:left;margin-left:-13.9pt;margin-top:20.3pt;width:454.05pt;height:217.2pt;z-index:251662336;mso-width-relative:margin;mso-height-relative:margin" coordsize="5766435,2758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">
                <v:shape id="Picture 12" o:spid="_x0000_s1036" type="#_x0000_t75" alt="Screen%20Shot%202017-05-07%20at%2014.09.18.png" style="position:absolute;width:5766435;height:2425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LT&#10;njLCAAAA2wAAAA8AAABkcnMvZG93bnJldi54bWxET0tLw0AQvhf8D8sI3tpNQyslZhOCIIgHoTVQ&#10;ehuyYxKanQ3Zzevfu4LgbT6+56T5Yjox0eBaywr2uwgEcWV1y7WC8uttewLhPLLGzjIpWMlBnj1s&#10;Uky0nflM08XXIoSwS1BB432fSOmqhgy6ne2JA/dtB4M+wKGWesA5hJtOxlH0LA22HBoa7Om1oep+&#10;GY2Cw3gbi+uhLJd45s/1+HGruvNRqafHpXgB4Wnx/+I/97sO82P4/SUcILM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S054ywgAAANsAAAAPAAAAAAAAAAAAAAAAAJwCAABk&#10;cnMvZG93bnJldi54bWxQSwUGAAAAAAQABAD3AAAAiwMAAAAA&#10;">
                  <v:imagedata r:id="rId17" o:title="Screen%20Shot%202017-05-07%20at%2014.09.18.png"/>
                  <v:path arrowok="t"/>
                </v:shape>
                <v:shape id="Text Box 13" o:spid="_x0000_s1037" type="#_x0000_t202" style="position:absolute;top:2413000;width:5715635;height:345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0D5C3927" w14:textId="6076F58F" w:rsidR="00212558" w:rsidRPr="00F21BBB" w:rsidRDefault="00212558">
                        <w:pPr>
                          <w:rPr>
                            <w:rStyle w:val="SubtleReference"/>
                          </w:rPr>
                        </w:pPr>
                        <w:r w:rsidRPr="00F21BBB">
                          <w:rPr>
                            <w:rStyle w:val="SubtleReference"/>
                          </w:rPr>
                          <w:t>Figure 4: The design for the page where the user can select their large numbers</w:t>
                        </w:r>
                      </w:p>
                    </w:txbxContent>
                  </v:textbox>
                </v:shape>
                <w10:wrap type="square"/>
              </v:group>
            </w:pict>
          </mc:Fallback>
        </mc:AlternateContent>
      </w:r>
    </w:p>
    <w:p w14:paraId="72E525F1" w14:textId="4C1E8C43" w:rsidR="005E21F6" w:rsidRPr="00D3437B" w:rsidRDefault="005E21F6" w:rsidP="00D66308">
      <w:pPr>
        <w:jc w:val="both"/>
        <w:rPr>
          <w:rFonts w:ascii="Avenir Book" w:hAnsi="Avenir Book"/>
        </w:rPr>
      </w:pPr>
      <w:r w:rsidRPr="00D3437B">
        <w:rPr>
          <w:rFonts w:ascii="Avenir Book" w:hAnsi="Avenir Book"/>
        </w:rPr>
        <w:t xml:space="preserve">Figure 4 shows the new design I have chosen for the user to select their numbers, </w:t>
      </w:r>
      <w:proofErr w:type="gramStart"/>
      <w:r w:rsidRPr="00D3437B">
        <w:rPr>
          <w:rFonts w:ascii="Avenir Book" w:hAnsi="Avenir Book"/>
        </w:rPr>
        <w:t>It</w:t>
      </w:r>
      <w:proofErr w:type="gramEnd"/>
      <w:r w:rsidRPr="00D3437B">
        <w:rPr>
          <w:rFonts w:ascii="Avenir Book" w:hAnsi="Avenir Book"/>
        </w:rPr>
        <w:t xml:space="preserve"> keeps the Countdown theme with a blue background that is not overpowering, with white boxes and black writing. I chose to place the user’s interactive buttons in a dark grey box with white writing so that it looks different to the rest of it. This is so the user can clearly discern that they are buttons.</w:t>
      </w:r>
    </w:p>
    <w:p w14:paraId="03C2A311" w14:textId="0C9597A1" w:rsidR="005E21F6" w:rsidRPr="00D3437B" w:rsidRDefault="0091404C" w:rsidP="00D66308">
      <w:pPr>
        <w:jc w:val="both"/>
        <w:rPr>
          <w:rFonts w:ascii="Avenir Book" w:hAnsi="Avenir Book"/>
        </w:rPr>
      </w:pPr>
      <w:r w:rsidRPr="00D3437B">
        <w:rPr>
          <w:rFonts w:ascii="Avenir Book" w:hAnsi="Avenir Book"/>
          <w:noProof/>
          <w:lang w:val="en-US" w:eastAsia="en-US"/>
        </w:rPr>
        <mc:AlternateContent>
          <mc:Choice Requires="wpg">
            <w:drawing>
              <wp:anchor distT="0" distB="0" distL="114300" distR="114300" simplePos="0" relativeHeight="251665408" behindDoc="0" locked="0" layoutInCell="1" allowOverlap="1" wp14:anchorId="61E6AD3D" wp14:editId="4CA328F1">
                <wp:simplePos x="0" y="0"/>
                <wp:positionH relativeFrom="column">
                  <wp:posOffset>571500</wp:posOffset>
                </wp:positionH>
                <wp:positionV relativeFrom="paragraph">
                  <wp:posOffset>156210</wp:posOffset>
                </wp:positionV>
                <wp:extent cx="4051935" cy="3314700"/>
                <wp:effectExtent l="0" t="0" r="12065" b="12700"/>
                <wp:wrapSquare wrapText="bothSides"/>
                <wp:docPr id="17" name="Group 17"/>
                <wp:cNvGraphicFramePr/>
                <a:graphic xmlns:a="http://schemas.openxmlformats.org/drawingml/2006/main">
                  <a:graphicData uri="http://schemas.microsoft.com/office/word/2010/wordprocessingGroup">
                    <wpg:wgp>
                      <wpg:cNvGrpSpPr/>
                      <wpg:grpSpPr>
                        <a:xfrm>
                          <a:off x="0" y="0"/>
                          <a:ext cx="4051935" cy="3314700"/>
                          <a:chOff x="0" y="0"/>
                          <a:chExt cx="4051935" cy="3314700"/>
                        </a:xfrm>
                      </wpg:grpSpPr>
                      <wps:wsp>
                        <wps:cNvPr id="16" name="Text Box 16"/>
                        <wps:cNvSpPr txBox="1"/>
                        <wps:spPr>
                          <a:xfrm>
                            <a:off x="508000" y="3086100"/>
                            <a:ext cx="28581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305EB0" w14:textId="653C94D3" w:rsidR="00212558" w:rsidRPr="0091404C" w:rsidRDefault="00212558">
                              <w:pPr>
                                <w:rPr>
                                  <w:rStyle w:val="SubtleReference"/>
                                </w:rPr>
                              </w:pPr>
                              <w:r w:rsidRPr="0091404C">
                                <w:rPr>
                                  <w:rStyle w:val="SubtleReference"/>
                                </w:rPr>
                                <w:t>Figure 5: The playing stage of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Picture 15" descr="Screen%20Shot%202017-05-07%20at%2014.18.00.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1935" cy="3053080"/>
                          </a:xfrm>
                          <a:prstGeom prst="rect">
                            <a:avLst/>
                          </a:prstGeom>
                          <a:noFill/>
                          <a:ln>
                            <a:noFill/>
                          </a:ln>
                        </pic:spPr>
                      </pic:pic>
                    </wpg:wgp>
                  </a:graphicData>
                </a:graphic>
              </wp:anchor>
            </w:drawing>
          </mc:Choice>
          <mc:Fallback>
            <w:pict>
              <v:group w14:anchorId="61E6AD3D" id="Group 17" o:spid="_x0000_s1038" style="position:absolute;left:0;text-align:left;margin-left:45pt;margin-top:12.3pt;width:319.05pt;height:261pt;z-index:251665408" coordsize="4051935,3314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">
                <v:shape id="Text Box 16" o:spid="_x0000_s1039" type="#_x0000_t202" style="position:absolute;left:508000;top:3086100;width:285813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31305EB0" w14:textId="653C94D3" w:rsidR="00212558" w:rsidRPr="0091404C" w:rsidRDefault="00212558">
                        <w:pPr>
                          <w:rPr>
                            <w:rStyle w:val="SubtleReference"/>
                          </w:rPr>
                        </w:pPr>
                        <w:r w:rsidRPr="0091404C">
                          <w:rPr>
                            <w:rStyle w:val="SubtleReference"/>
                          </w:rPr>
                          <w:t>Figure 5: The playing stage of the game</w:t>
                        </w:r>
                      </w:p>
                    </w:txbxContent>
                  </v:textbox>
                </v:shape>
                <v:shape id="Picture 15" o:spid="_x0000_s1040" type="#_x0000_t75" alt="Screen%20Shot%202017-05-07%20at%2014.18.00.png" style="position:absolute;width:4051935;height:30530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uU&#10;8n3CAAAA2wAAAA8AAABkcnMvZG93bnJldi54bWxET01rwkAQvQv9D8sUejObihaJriLVoieh2ktv&#10;Y3bcRLOzIbvG6K93CwVv83ifM513thItNb50rOA9SUEQ506XbBT87L/6YxA+IGusHJOCG3mYz156&#10;U8y0u/I3tbtgRAxhn6GCIoQ6k9LnBVn0iauJI3d0jcUQYWOkbvAaw20lB2n6IS2WHBsKrOmzoPy8&#10;u1gFB3eqtmZ4Mpfh7ThYblej9r7+VerttVtMQATqwlP8797oOH8Ef7/EA+Ts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LlPJ9wgAAANsAAAAPAAAAAAAAAAAAAAAAAJwCAABk&#10;cnMvZG93bnJldi54bWxQSwUGAAAAAAQABAD3AAAAiwMAAAAA&#10;">
                  <v:imagedata r:id="rId19" o:title="Screen%20Shot%202017-05-07%20at%2014.18.00.png"/>
                  <v:path arrowok="t"/>
                </v:shape>
                <w10:wrap type="square"/>
              </v:group>
            </w:pict>
          </mc:Fallback>
        </mc:AlternateContent>
      </w:r>
    </w:p>
    <w:p w14:paraId="5CF66365" w14:textId="40F4A5A2" w:rsidR="005E21F6" w:rsidRPr="00D3437B" w:rsidRDefault="005E21F6" w:rsidP="00D66308">
      <w:pPr>
        <w:jc w:val="both"/>
        <w:rPr>
          <w:rFonts w:ascii="Avenir Book" w:hAnsi="Avenir Book"/>
        </w:rPr>
      </w:pPr>
    </w:p>
    <w:p w14:paraId="43AB3E3A" w14:textId="245BEFD5" w:rsidR="00F21BBB" w:rsidRPr="00D3437B" w:rsidRDefault="00F21BBB" w:rsidP="00D66308">
      <w:pPr>
        <w:jc w:val="both"/>
        <w:rPr>
          <w:rFonts w:ascii="Avenir Book" w:hAnsi="Avenir Book"/>
        </w:rPr>
      </w:pPr>
    </w:p>
    <w:p w14:paraId="1B7F108A" w14:textId="13AB1B55" w:rsidR="00F21BBB" w:rsidRPr="00D3437B" w:rsidRDefault="00F21BBB" w:rsidP="00D66308">
      <w:pPr>
        <w:jc w:val="both"/>
        <w:rPr>
          <w:rFonts w:ascii="Avenir Book" w:hAnsi="Avenir Book"/>
        </w:rPr>
      </w:pPr>
    </w:p>
    <w:p w14:paraId="74AA2CF6" w14:textId="3CB84FD2" w:rsidR="00F21BBB" w:rsidRPr="00D3437B" w:rsidRDefault="00F21BBB" w:rsidP="00D66308">
      <w:pPr>
        <w:jc w:val="both"/>
        <w:rPr>
          <w:rFonts w:ascii="Avenir Book" w:hAnsi="Avenir Book"/>
        </w:rPr>
      </w:pPr>
    </w:p>
    <w:p w14:paraId="3F8BC75D" w14:textId="1574D390" w:rsidR="00F21BBB" w:rsidRPr="00D3437B" w:rsidRDefault="00F21BBB" w:rsidP="00D66308">
      <w:pPr>
        <w:jc w:val="both"/>
        <w:rPr>
          <w:rFonts w:ascii="Avenir Book" w:hAnsi="Avenir Book"/>
        </w:rPr>
      </w:pPr>
    </w:p>
    <w:p w14:paraId="167904FA" w14:textId="7A000321" w:rsidR="00F21BBB" w:rsidRPr="00D3437B" w:rsidRDefault="00F21BBB" w:rsidP="00D66308">
      <w:pPr>
        <w:jc w:val="both"/>
        <w:rPr>
          <w:rFonts w:ascii="Avenir Book" w:hAnsi="Avenir Book"/>
        </w:rPr>
      </w:pPr>
    </w:p>
    <w:p w14:paraId="7D4AFFBA" w14:textId="5A1261B6" w:rsidR="0091404C" w:rsidRPr="00D3437B" w:rsidRDefault="0091404C" w:rsidP="00D66308">
      <w:pPr>
        <w:jc w:val="both"/>
        <w:rPr>
          <w:rFonts w:ascii="Avenir Book" w:hAnsi="Avenir Book"/>
        </w:rPr>
      </w:pPr>
    </w:p>
    <w:p w14:paraId="3B9BF322" w14:textId="77777777" w:rsidR="0091404C" w:rsidRPr="00D3437B" w:rsidRDefault="0091404C" w:rsidP="00D66308">
      <w:pPr>
        <w:jc w:val="both"/>
        <w:rPr>
          <w:rFonts w:ascii="Avenir Book" w:hAnsi="Avenir Book"/>
        </w:rPr>
      </w:pPr>
    </w:p>
    <w:p w14:paraId="68CB4660" w14:textId="20BA98E4" w:rsidR="0091404C" w:rsidRPr="00D3437B" w:rsidRDefault="0091404C" w:rsidP="00D66308">
      <w:pPr>
        <w:jc w:val="both"/>
        <w:rPr>
          <w:rFonts w:ascii="Avenir Book" w:hAnsi="Avenir Book"/>
        </w:rPr>
      </w:pPr>
    </w:p>
    <w:p w14:paraId="5957C7B6" w14:textId="1FC5412A" w:rsidR="0091404C" w:rsidRPr="00D3437B" w:rsidRDefault="0091404C" w:rsidP="00D66308">
      <w:pPr>
        <w:jc w:val="both"/>
        <w:rPr>
          <w:rFonts w:ascii="Avenir Book" w:hAnsi="Avenir Book"/>
        </w:rPr>
      </w:pPr>
    </w:p>
    <w:p w14:paraId="17956E1B" w14:textId="76E6E7E8" w:rsidR="0091404C" w:rsidRPr="00D3437B" w:rsidRDefault="0091404C" w:rsidP="00D66308">
      <w:pPr>
        <w:jc w:val="both"/>
        <w:rPr>
          <w:rFonts w:ascii="Avenir Book" w:hAnsi="Avenir Book"/>
        </w:rPr>
      </w:pPr>
    </w:p>
    <w:p w14:paraId="5AADC53E" w14:textId="793CD1D4" w:rsidR="0091404C" w:rsidRPr="00D3437B" w:rsidRDefault="0091404C" w:rsidP="00D66308">
      <w:pPr>
        <w:jc w:val="both"/>
        <w:rPr>
          <w:rFonts w:ascii="Avenir Book" w:hAnsi="Avenir Book"/>
        </w:rPr>
      </w:pPr>
    </w:p>
    <w:p w14:paraId="5774C7A5" w14:textId="6459A31C" w:rsidR="0091404C" w:rsidRPr="00D3437B" w:rsidRDefault="0091404C" w:rsidP="00D66308">
      <w:pPr>
        <w:jc w:val="both"/>
        <w:rPr>
          <w:rFonts w:ascii="Avenir Book" w:hAnsi="Avenir Book"/>
        </w:rPr>
      </w:pPr>
    </w:p>
    <w:p w14:paraId="361BE2E7" w14:textId="2EC65CBD" w:rsidR="0091404C" w:rsidRPr="00D3437B" w:rsidRDefault="0091404C" w:rsidP="00D66308">
      <w:pPr>
        <w:jc w:val="both"/>
        <w:rPr>
          <w:rFonts w:ascii="Avenir Book" w:hAnsi="Avenir Book"/>
        </w:rPr>
      </w:pPr>
    </w:p>
    <w:p w14:paraId="66DC8937" w14:textId="10107DB1" w:rsidR="0091404C" w:rsidRPr="00D3437B" w:rsidRDefault="0091404C" w:rsidP="00D66308">
      <w:pPr>
        <w:jc w:val="both"/>
        <w:rPr>
          <w:rFonts w:ascii="Avenir Book" w:hAnsi="Avenir Book"/>
        </w:rPr>
      </w:pPr>
    </w:p>
    <w:p w14:paraId="3588DFE4" w14:textId="410A264B" w:rsidR="0091404C" w:rsidRPr="00D3437B" w:rsidRDefault="0091404C" w:rsidP="00D66308">
      <w:pPr>
        <w:jc w:val="both"/>
        <w:rPr>
          <w:rFonts w:ascii="Avenir Book" w:hAnsi="Avenir Book"/>
        </w:rPr>
      </w:pPr>
    </w:p>
    <w:p w14:paraId="5F0210A8" w14:textId="32B15851" w:rsidR="0091404C" w:rsidRPr="00D3437B" w:rsidRDefault="0091404C" w:rsidP="00D66308">
      <w:pPr>
        <w:jc w:val="both"/>
        <w:rPr>
          <w:rFonts w:ascii="Avenir Book" w:hAnsi="Avenir Book"/>
        </w:rPr>
      </w:pPr>
    </w:p>
    <w:p w14:paraId="6D45ED45" w14:textId="07056CD9" w:rsidR="0091404C" w:rsidRPr="00D3437B" w:rsidRDefault="0091404C" w:rsidP="00D66308">
      <w:pPr>
        <w:jc w:val="both"/>
        <w:rPr>
          <w:rFonts w:ascii="Avenir Book" w:hAnsi="Avenir Book"/>
        </w:rPr>
      </w:pPr>
    </w:p>
    <w:p w14:paraId="2EAC7404" w14:textId="50367042" w:rsidR="0091404C" w:rsidRPr="00D3437B" w:rsidRDefault="0091404C" w:rsidP="00D66308">
      <w:pPr>
        <w:jc w:val="both"/>
        <w:rPr>
          <w:rFonts w:ascii="Avenir Book" w:hAnsi="Avenir Book"/>
        </w:rPr>
      </w:pPr>
    </w:p>
    <w:p w14:paraId="28EB9259" w14:textId="398A10E0" w:rsidR="0091404C" w:rsidRPr="00D3437B" w:rsidRDefault="0091404C" w:rsidP="00D66308">
      <w:pPr>
        <w:jc w:val="both"/>
        <w:rPr>
          <w:rFonts w:ascii="Avenir Book" w:hAnsi="Avenir Book"/>
        </w:rPr>
      </w:pPr>
    </w:p>
    <w:p w14:paraId="705A3273" w14:textId="77777777" w:rsidR="0091404C" w:rsidRPr="00D3437B" w:rsidRDefault="0091404C" w:rsidP="00D66308">
      <w:pPr>
        <w:jc w:val="both"/>
        <w:rPr>
          <w:rFonts w:ascii="Avenir Book" w:hAnsi="Avenir Book"/>
        </w:rPr>
      </w:pPr>
    </w:p>
    <w:p w14:paraId="4F4E68FA" w14:textId="77777777" w:rsidR="0091404C" w:rsidRPr="00D3437B" w:rsidRDefault="0091404C" w:rsidP="00D66308">
      <w:pPr>
        <w:jc w:val="both"/>
        <w:rPr>
          <w:rFonts w:ascii="Avenir Book" w:hAnsi="Avenir Book"/>
        </w:rPr>
      </w:pPr>
    </w:p>
    <w:p w14:paraId="0E1E1AC3" w14:textId="7BAF7991" w:rsidR="0091404C" w:rsidRPr="00D3437B" w:rsidRDefault="0091404C" w:rsidP="00D66308">
      <w:pPr>
        <w:jc w:val="both"/>
        <w:rPr>
          <w:rFonts w:ascii="Avenir Book" w:hAnsi="Avenir Book"/>
        </w:rPr>
      </w:pPr>
      <w:r w:rsidRPr="00D3437B">
        <w:rPr>
          <w:rFonts w:ascii="Avenir Book" w:hAnsi="Avenir Book"/>
        </w:rPr>
        <w:t xml:space="preserve">In Figure 5 it is clear to see that the title bar is not present in the application, the Mac OSX; close, minimise and maximise buttons are all placed in the top left of the </w:t>
      </w:r>
      <w:r w:rsidRPr="00D3437B">
        <w:rPr>
          <w:rFonts w:ascii="Avenir Book" w:hAnsi="Avenir Book"/>
        </w:rPr>
        <w:lastRenderedPageBreak/>
        <w:t>application.</w:t>
      </w:r>
      <w:r w:rsidR="00DE27B8" w:rsidRPr="00D3437B">
        <w:rPr>
          <w:rFonts w:ascii="Avenir Book" w:hAnsi="Avenir Book"/>
        </w:rPr>
        <w:t xml:space="preserve"> These clearly show that although the title bar is not there with the applications name (e.g. the name of the folder in finder) but does however have the ability to close the application.</w:t>
      </w:r>
    </w:p>
    <w:p w14:paraId="38219720" w14:textId="77777777" w:rsidR="00DE27B8" w:rsidRPr="00D3437B" w:rsidRDefault="00DE27B8" w:rsidP="00D66308">
      <w:pPr>
        <w:jc w:val="both"/>
        <w:rPr>
          <w:rFonts w:ascii="Avenir Book" w:hAnsi="Avenir Book"/>
        </w:rPr>
      </w:pPr>
    </w:p>
    <w:p w14:paraId="4A502AB9" w14:textId="77777777" w:rsidR="0091404C" w:rsidRPr="00D3437B" w:rsidRDefault="0091404C" w:rsidP="00D66308">
      <w:pPr>
        <w:jc w:val="both"/>
        <w:rPr>
          <w:rFonts w:ascii="Avenir Book" w:hAnsi="Avenir Book"/>
        </w:rPr>
      </w:pPr>
    </w:p>
    <w:p w14:paraId="2CE3EB0D" w14:textId="207A51BF" w:rsidR="0043717E" w:rsidRPr="00D3437B" w:rsidRDefault="0091404C" w:rsidP="00D66308">
      <w:pPr>
        <w:jc w:val="both"/>
        <w:rPr>
          <w:rFonts w:ascii="Avenir Book" w:hAnsi="Avenir Book"/>
        </w:rPr>
      </w:pPr>
      <w:r w:rsidRPr="00D3437B">
        <w:rPr>
          <w:rFonts w:ascii="Avenir Book" w:hAnsi="Avenir Book"/>
        </w:rPr>
        <w:t>The target number is generated at random and placed in white boxes with black font in the horizontal centre of the screen.</w:t>
      </w:r>
      <w:r w:rsidR="004C70DC" w:rsidRPr="00D3437B">
        <w:rPr>
          <w:rFonts w:ascii="Avenir Book" w:hAnsi="Avenir Book"/>
        </w:rPr>
        <w:t xml:space="preserve"> Below is the equation box, when a user clicks </w:t>
      </w:r>
      <w:r w:rsidR="00420397" w:rsidRPr="00D3437B">
        <w:rPr>
          <w:rFonts w:ascii="Avenir Book" w:hAnsi="Avenir Book"/>
          <w:noProof/>
          <w:lang w:val="en-US" w:eastAsia="en-US"/>
        </w:rPr>
        <mc:AlternateContent>
          <mc:Choice Requires="wpg">
            <w:drawing>
              <wp:anchor distT="0" distB="0" distL="114300" distR="114300" simplePos="0" relativeHeight="251668480" behindDoc="0" locked="0" layoutInCell="1" allowOverlap="1" wp14:anchorId="0F9EE1CF" wp14:editId="29CDA693">
                <wp:simplePos x="0" y="0"/>
                <wp:positionH relativeFrom="column">
                  <wp:posOffset>2844800</wp:posOffset>
                </wp:positionH>
                <wp:positionV relativeFrom="paragraph">
                  <wp:posOffset>-106680</wp:posOffset>
                </wp:positionV>
                <wp:extent cx="2807335" cy="1943100"/>
                <wp:effectExtent l="0" t="0" r="12065" b="12700"/>
                <wp:wrapSquare wrapText="bothSides"/>
                <wp:docPr id="21" name="Group 21"/>
                <wp:cNvGraphicFramePr/>
                <a:graphic xmlns:a="http://schemas.openxmlformats.org/drawingml/2006/main">
                  <a:graphicData uri="http://schemas.microsoft.com/office/word/2010/wordprocessingGroup">
                    <wpg:wgp>
                      <wpg:cNvGrpSpPr/>
                      <wpg:grpSpPr>
                        <a:xfrm>
                          <a:off x="0" y="0"/>
                          <a:ext cx="2807335" cy="1943100"/>
                          <a:chOff x="0" y="0"/>
                          <a:chExt cx="2807335" cy="1943100"/>
                        </a:xfrm>
                      </wpg:grpSpPr>
                      <pic:pic xmlns:pic="http://schemas.openxmlformats.org/drawingml/2006/picture">
                        <pic:nvPicPr>
                          <pic:cNvPr id="19" name="Picture 19" descr="Screen%20Shot%202017-05-07%20at%2014.32.15.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4790" cy="1602740"/>
                          </a:xfrm>
                          <a:prstGeom prst="rect">
                            <a:avLst/>
                          </a:prstGeom>
                          <a:noFill/>
                          <a:ln>
                            <a:noFill/>
                          </a:ln>
                        </pic:spPr>
                      </pic:pic>
                      <wps:wsp>
                        <wps:cNvPr id="20" name="Text Box 20"/>
                        <wps:cNvSpPr txBox="1"/>
                        <wps:spPr>
                          <a:xfrm>
                            <a:off x="63500" y="1600200"/>
                            <a:ext cx="27438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E5058" w14:textId="7E2B0CF9" w:rsidR="00212558" w:rsidRPr="00420397" w:rsidRDefault="00212558">
                              <w:pPr>
                                <w:rPr>
                                  <w:rStyle w:val="SubtleReference"/>
                                  <w:sz w:val="20"/>
                                  <w:szCs w:val="20"/>
                                </w:rPr>
                              </w:pPr>
                              <w:r w:rsidRPr="00420397">
                                <w:rPr>
                                  <w:rStyle w:val="SubtleReference"/>
                                  <w:sz w:val="20"/>
                                  <w:szCs w:val="20"/>
                                </w:rPr>
                                <w:t>Figure 6: The user selecting an operator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F9EE1CF" id="Group 21" o:spid="_x0000_s1041" style="position:absolute;left:0;text-align:left;margin-left:224pt;margin-top:-8.35pt;width:221.05pt;height:153pt;z-index:251668480" coordsize="2807335,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">
                <v:shape id="Picture 19" o:spid="_x0000_s1042" type="#_x0000_t75" alt="Screen%20Shot%202017-05-07%20at%2014.32.15.png" style="position:absolute;width:2764790;height:1602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AD&#10;mnW9AAAA2wAAAA8AAABkcnMvZG93bnJldi54bWxET0sKwjAQ3QveIYzgRjTVhWg1ih8ENypWDzA0&#10;Y1tsJqWJWm9vBMHdPN535svGlOJJtSssKxgOIhDEqdUFZwqul11/AsJ5ZI2lZVLwJgfLRbs1x1jb&#10;F5/pmfhMhBB2MSrIva9iKV2ak0E3sBVx4G62NugDrDOpa3yFcFPKURSNpcGCQ0OOFW1ySu/Jwyg4&#10;VL0Lnca9ER63qdHDh94n64NS3U6zmoHw1Pi/+Ofe6zB/Ct9fwgFy8QE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oAOadb0AAADbAAAADwAAAAAAAAAAAAAAAACcAgAAZHJzL2Rv&#10;d25yZXYueG1sUEsFBgAAAAAEAAQA9wAAAIYDAAAAAA==&#10;">
                  <v:imagedata r:id="rId21" o:title="Screen%20Shot%202017-05-07%20at%2014.32.15.png"/>
                  <v:path arrowok="t"/>
                </v:shape>
                <v:shape id="Text Box 20" o:spid="_x0000_s1043" type="#_x0000_t202" style="position:absolute;left:63500;top:1600200;width:274383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409E5058" w14:textId="7E2B0CF9" w:rsidR="00212558" w:rsidRPr="00420397" w:rsidRDefault="00212558">
                        <w:pPr>
                          <w:rPr>
                            <w:rStyle w:val="SubtleReference"/>
                            <w:sz w:val="20"/>
                            <w:szCs w:val="20"/>
                          </w:rPr>
                        </w:pPr>
                        <w:r w:rsidRPr="00420397">
                          <w:rPr>
                            <w:rStyle w:val="SubtleReference"/>
                            <w:sz w:val="20"/>
                            <w:szCs w:val="20"/>
                          </w:rPr>
                          <w:t>Figure 6: The user selecting an operator</w:t>
                        </w:r>
                      </w:p>
                    </w:txbxContent>
                  </v:textbox>
                </v:shape>
                <w10:wrap type="square"/>
              </v:group>
            </w:pict>
          </mc:Fallback>
        </mc:AlternateContent>
      </w:r>
      <w:r w:rsidR="004C70DC" w:rsidRPr="00D3437B">
        <w:rPr>
          <w:rFonts w:ascii="Avenir Book" w:hAnsi="Avenir Book"/>
        </w:rPr>
        <w:t>on one of their numbers, it is “pushed” into the equation box. The numbers will then swap to</w:t>
      </w:r>
      <w:r w:rsidR="0028522D" w:rsidRPr="00D3437B">
        <w:rPr>
          <w:rFonts w:ascii="Avenir Book" w:hAnsi="Avenir Book"/>
        </w:rPr>
        <w:t xml:space="preserve"> operators so the user can select which operator they would like to perform</w:t>
      </w:r>
      <w:r w:rsidR="0043717E" w:rsidRPr="00D3437B">
        <w:rPr>
          <w:rFonts w:ascii="Avenir Book" w:hAnsi="Avenir Book"/>
        </w:rPr>
        <w:t xml:space="preserve">. </w:t>
      </w:r>
    </w:p>
    <w:p w14:paraId="5BD9074F" w14:textId="1D07DB1A" w:rsidR="0091404C" w:rsidRPr="00D3437B" w:rsidRDefault="0091404C" w:rsidP="00D66308">
      <w:pPr>
        <w:jc w:val="both"/>
        <w:rPr>
          <w:rFonts w:ascii="Avenir Book" w:hAnsi="Avenir Book"/>
        </w:rPr>
      </w:pPr>
    </w:p>
    <w:p w14:paraId="31698588" w14:textId="60AC454B" w:rsidR="00420397" w:rsidRPr="00D3437B" w:rsidRDefault="00420397" w:rsidP="00D66308">
      <w:pPr>
        <w:jc w:val="both"/>
        <w:rPr>
          <w:rFonts w:ascii="Avenir Book" w:hAnsi="Avenir Book"/>
        </w:rPr>
      </w:pPr>
      <w:r w:rsidRPr="00D3437B">
        <w:rPr>
          <w:rFonts w:ascii="Avenir Book" w:hAnsi="Avenir Book"/>
        </w:rPr>
        <w:t>In Figure 6, the user has selected 50 as their first number, they can then select an operator to perform on the number. To make the numbers disappear and instead have the operators take their place, I used a button swap state.</w:t>
      </w:r>
    </w:p>
    <w:p w14:paraId="23CBE8BC" w14:textId="633F447D" w:rsidR="00420397" w:rsidRPr="00D3437B" w:rsidRDefault="00420397" w:rsidP="00D66308">
      <w:pPr>
        <w:jc w:val="both"/>
        <w:rPr>
          <w:rFonts w:ascii="Avenir Book" w:hAnsi="Avenir Book"/>
        </w:rPr>
      </w:pPr>
    </w:p>
    <w:p w14:paraId="4BEB35A6" w14:textId="47A395AE" w:rsidR="00420397" w:rsidRPr="00D3437B" w:rsidRDefault="00BE001A" w:rsidP="00D66308">
      <w:pPr>
        <w:jc w:val="both"/>
        <w:rPr>
          <w:rFonts w:ascii="Avenir Book" w:hAnsi="Avenir Book"/>
        </w:rPr>
      </w:pPr>
      <w:r w:rsidRPr="00D3437B">
        <w:rPr>
          <w:rFonts w:ascii="Avenir Book" w:hAnsi="Avenir Book"/>
        </w:rPr>
        <w:t>If the user were to change their mind about which number they had selected, they could click the remove button on the right hand side of the equation box. This looks like a minus symbol inside a white circle. The reason I have chosen this design is to show the symbol they are removing something, and by placing it next to the equation box should show the user that it is removing something from there.</w:t>
      </w:r>
    </w:p>
    <w:p w14:paraId="2307E444" w14:textId="331FA4D7" w:rsidR="00BE001A" w:rsidRPr="00D3437B" w:rsidRDefault="00BE001A" w:rsidP="00D66308">
      <w:pPr>
        <w:jc w:val="both"/>
        <w:rPr>
          <w:rFonts w:ascii="Avenir Book" w:hAnsi="Avenir Book"/>
        </w:rPr>
      </w:pPr>
      <w:r w:rsidRPr="00D3437B">
        <w:rPr>
          <w:rFonts w:ascii="Avenir Book" w:hAnsi="Avenir Book"/>
          <w:noProof/>
          <w:lang w:val="en-US" w:eastAsia="en-US"/>
        </w:rPr>
        <mc:AlternateContent>
          <mc:Choice Requires="wpg">
            <w:drawing>
              <wp:anchor distT="0" distB="0" distL="114300" distR="114300" simplePos="0" relativeHeight="251671552" behindDoc="0" locked="0" layoutInCell="1" allowOverlap="1" wp14:anchorId="402BBD49" wp14:editId="1C2DBA9A">
                <wp:simplePos x="0" y="0"/>
                <wp:positionH relativeFrom="column">
                  <wp:posOffset>-62865</wp:posOffset>
                </wp:positionH>
                <wp:positionV relativeFrom="paragraph">
                  <wp:posOffset>131445</wp:posOffset>
                </wp:positionV>
                <wp:extent cx="3315335" cy="2082800"/>
                <wp:effectExtent l="0" t="0" r="12065" b="0"/>
                <wp:wrapSquare wrapText="bothSides"/>
                <wp:docPr id="25" name="Group 25"/>
                <wp:cNvGraphicFramePr/>
                <a:graphic xmlns:a="http://schemas.openxmlformats.org/drawingml/2006/main">
                  <a:graphicData uri="http://schemas.microsoft.com/office/word/2010/wordprocessingGroup">
                    <wpg:wgp>
                      <wpg:cNvGrpSpPr/>
                      <wpg:grpSpPr>
                        <a:xfrm>
                          <a:off x="0" y="0"/>
                          <a:ext cx="3315335" cy="2082800"/>
                          <a:chOff x="0" y="0"/>
                          <a:chExt cx="3315335" cy="2082800"/>
                        </a:xfrm>
                      </wpg:grpSpPr>
                      <wps:wsp>
                        <wps:cNvPr id="24" name="Text Box 24"/>
                        <wps:cNvSpPr txBox="1"/>
                        <wps:spPr>
                          <a:xfrm>
                            <a:off x="0" y="1854200"/>
                            <a:ext cx="331533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A397B6" w14:textId="586D9A38" w:rsidR="00212558" w:rsidRPr="00BE001A" w:rsidRDefault="00212558">
                              <w:pPr>
                                <w:rPr>
                                  <w:rStyle w:val="SubtleReference"/>
                                </w:rPr>
                              </w:pPr>
                              <w:r w:rsidRPr="00BE001A">
                                <w:rPr>
                                  <w:rStyle w:val="SubtleReference"/>
                                </w:rPr>
                                <w:t>F</w:t>
                              </w:r>
                              <w:r>
                                <w:rPr>
                                  <w:rStyle w:val="SubtleReference"/>
                                </w:rPr>
                                <w:t>igure 7: The user finishing the first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3" name="Picture 23" descr="Screen%20Shot%202017-05-07%20at%2014.36.39.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63500" y="0"/>
                            <a:ext cx="3251835" cy="1836420"/>
                          </a:xfrm>
                          <a:prstGeom prst="rect">
                            <a:avLst/>
                          </a:prstGeom>
                          <a:noFill/>
                          <a:ln>
                            <a:noFill/>
                          </a:ln>
                        </pic:spPr>
                      </pic:pic>
                    </wpg:wgp>
                  </a:graphicData>
                </a:graphic>
              </wp:anchor>
            </w:drawing>
          </mc:Choice>
          <mc:Fallback>
            <w:pict>
              <v:group w14:anchorId="402BBD49" id="Group 25" o:spid="_x0000_s1044" style="position:absolute;left:0;text-align:left;margin-left:-4.95pt;margin-top:10.35pt;width:261.05pt;height:164pt;z-index:251671552" coordsize="3315335,20828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">
                <v:shape id="Text Box 24" o:spid="_x0000_s1045" type="#_x0000_t202" style="position:absolute;top:1854200;width:331533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7AA397B6" w14:textId="586D9A38" w:rsidR="00212558" w:rsidRPr="00BE001A" w:rsidRDefault="00212558">
                        <w:pPr>
                          <w:rPr>
                            <w:rStyle w:val="SubtleReference"/>
                          </w:rPr>
                        </w:pPr>
                        <w:r w:rsidRPr="00BE001A">
                          <w:rPr>
                            <w:rStyle w:val="SubtleReference"/>
                          </w:rPr>
                          <w:t>F</w:t>
                        </w:r>
                        <w:r>
                          <w:rPr>
                            <w:rStyle w:val="SubtleReference"/>
                          </w:rPr>
                          <w:t>igure 7: The user finishing the first equation</w:t>
                        </w:r>
                      </w:p>
                    </w:txbxContent>
                  </v:textbox>
                </v:shape>
                <v:shape id="Picture 23" o:spid="_x0000_s1046" type="#_x0000_t75" alt="Screen%20Shot%202017-05-07%20at%2014.36.39.png" style="position:absolute;left:63500;width:3251835;height:18364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L&#10;503FAAAA2wAAAA8AAABkcnMvZG93bnJldi54bWxEj0FrwkAUhO+F/oflFXqrm6YgkrpKGxCDSNGk&#10;4vU1+0zSZt+G7Krx33cFweMwM98w0/lgWnGi3jWWFbyOIhDEpdUNVwq+i8XLBITzyBpby6TgQg7m&#10;s8eHKSbannlLp9xXIkDYJaig9r5LpHRlTQbdyHbEwTvY3qAPsq+k7vEc4KaVcRSNpcGGw0KNHaU1&#10;lX/50ShYV5uvY5669W9xyH706nO/y1ZLpZ6fho93EJ4Gfw/f2plWEL/B9Uv4AXL2D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S+dNxQAAANsAAAAPAAAAAAAAAAAAAAAAAJwC&#10;AABkcnMvZG93bnJldi54bWxQSwUGAAAAAAQABAD3AAAAjgMAAAAA&#10;">
                  <v:imagedata r:id="rId23" o:title="Screen%20Shot%202017-05-07%20at%2014.36.39.png"/>
                  <v:path arrowok="t"/>
                </v:shape>
                <w10:wrap type="square"/>
              </v:group>
            </w:pict>
          </mc:Fallback>
        </mc:AlternateContent>
      </w:r>
    </w:p>
    <w:p w14:paraId="2898C742" w14:textId="528F255E" w:rsidR="00BE001A" w:rsidRPr="00D3437B" w:rsidRDefault="00BE001A" w:rsidP="00D66308">
      <w:pPr>
        <w:jc w:val="both"/>
        <w:rPr>
          <w:rFonts w:ascii="Avenir Book" w:hAnsi="Avenir Book"/>
        </w:rPr>
      </w:pPr>
      <w:r w:rsidRPr="00D3437B">
        <w:rPr>
          <w:rFonts w:ascii="Avenir Book" w:hAnsi="Avenir Book"/>
        </w:rPr>
        <w:t>In Figure 7, the user has selected a division operator to perform on their first number, this will then bring them back to the number selection screen. Note that the first number the user selected, in this example, 50, has been removed from the options for the user. This is because according to Countdown rules, the same number cannot be used more than once.</w:t>
      </w:r>
    </w:p>
    <w:p w14:paraId="675CC6AF" w14:textId="77777777" w:rsidR="00BE001A" w:rsidRPr="00D3437B" w:rsidRDefault="00BE001A" w:rsidP="00D66308">
      <w:pPr>
        <w:jc w:val="both"/>
        <w:rPr>
          <w:rFonts w:ascii="Avenir Book" w:hAnsi="Avenir Book"/>
        </w:rPr>
      </w:pPr>
    </w:p>
    <w:p w14:paraId="046D2715" w14:textId="77777777" w:rsidR="00212558" w:rsidRPr="00D3437B" w:rsidRDefault="00212558" w:rsidP="00D66308">
      <w:pPr>
        <w:jc w:val="both"/>
        <w:rPr>
          <w:rFonts w:ascii="Avenir Book" w:hAnsi="Avenir Book"/>
        </w:rPr>
      </w:pPr>
    </w:p>
    <w:p w14:paraId="6A80F8DD" w14:textId="77777777" w:rsidR="00212558" w:rsidRPr="00D3437B" w:rsidRDefault="00212558" w:rsidP="00D66308">
      <w:pPr>
        <w:jc w:val="both"/>
        <w:rPr>
          <w:rFonts w:ascii="Avenir Book" w:hAnsi="Avenir Book"/>
        </w:rPr>
      </w:pPr>
    </w:p>
    <w:p w14:paraId="1E5B204F" w14:textId="77777777" w:rsidR="0046473A" w:rsidRDefault="0046473A" w:rsidP="00D66308">
      <w:pPr>
        <w:jc w:val="both"/>
        <w:rPr>
          <w:rFonts w:ascii="Avenir Book" w:hAnsi="Avenir Book"/>
          <w:color w:val="0070C0"/>
        </w:rPr>
      </w:pPr>
    </w:p>
    <w:p w14:paraId="28F341DB" w14:textId="77777777" w:rsidR="0046473A" w:rsidRPr="009563E5" w:rsidRDefault="0046473A" w:rsidP="00D66308">
      <w:pPr>
        <w:jc w:val="both"/>
        <w:rPr>
          <w:rFonts w:ascii="Avenir Book" w:hAnsi="Avenir Book"/>
          <w:color w:val="0070C0"/>
        </w:rPr>
      </w:pPr>
    </w:p>
    <w:p w14:paraId="749395DA" w14:textId="57B17A08" w:rsidR="00A21322" w:rsidRPr="009563E5" w:rsidRDefault="00711DBE" w:rsidP="00D66308">
      <w:pPr>
        <w:pStyle w:val="Heading1"/>
        <w:jc w:val="both"/>
        <w:rPr>
          <w:rFonts w:ascii="Avenir Book" w:hAnsi="Avenir Book"/>
          <w:color w:val="0070C0"/>
        </w:rPr>
      </w:pPr>
      <w:bookmarkStart w:id="20" w:name="_Toc222978602"/>
      <w:bookmarkStart w:id="21" w:name="_Toc482020971"/>
      <w:r w:rsidRPr="009563E5">
        <w:rPr>
          <w:rFonts w:ascii="Avenir Book" w:hAnsi="Avenir Book"/>
          <w:color w:val="0070C0"/>
        </w:rPr>
        <w:lastRenderedPageBreak/>
        <w:t>Implementation</w:t>
      </w:r>
      <w:bookmarkStart w:id="22" w:name="_Toc192777712"/>
      <w:bookmarkEnd w:id="12"/>
      <w:bookmarkEnd w:id="20"/>
      <w:bookmarkEnd w:id="21"/>
    </w:p>
    <w:p w14:paraId="56B4CB1E" w14:textId="5AAAAE42" w:rsidR="001B459E" w:rsidRPr="009563E5" w:rsidRDefault="0092020B" w:rsidP="00D66308">
      <w:pPr>
        <w:pStyle w:val="Heading2"/>
        <w:jc w:val="both"/>
        <w:rPr>
          <w:rFonts w:ascii="Avenir Book" w:hAnsi="Avenir Book"/>
          <w:color w:val="0070C0"/>
        </w:rPr>
      </w:pPr>
      <w:bookmarkStart w:id="23" w:name="_Toc482020972"/>
      <w:r w:rsidRPr="009563E5">
        <w:rPr>
          <w:rFonts w:ascii="Avenir Book" w:hAnsi="Avenir Book"/>
          <w:color w:val="0070C0"/>
        </w:rPr>
        <w:t>The Base Game</w:t>
      </w:r>
      <w:bookmarkEnd w:id="23"/>
    </w:p>
    <w:p w14:paraId="5C80F7AE" w14:textId="77777777" w:rsidR="0092020B" w:rsidRPr="00D3437B" w:rsidRDefault="0092020B" w:rsidP="00D66308">
      <w:pPr>
        <w:jc w:val="both"/>
        <w:rPr>
          <w:rFonts w:ascii="Avenir Book" w:hAnsi="Avenir Book"/>
        </w:rPr>
      </w:pPr>
    </w:p>
    <w:p w14:paraId="0AA3B120" w14:textId="4418C176" w:rsidR="00442C27" w:rsidRPr="00D3437B" w:rsidRDefault="00442C27" w:rsidP="00D66308">
      <w:pPr>
        <w:jc w:val="both"/>
        <w:rPr>
          <w:rFonts w:ascii="Avenir Book" w:hAnsi="Avenir Book"/>
        </w:rPr>
      </w:pPr>
      <w:r w:rsidRPr="00D3437B">
        <w:rPr>
          <w:rFonts w:ascii="Avenir Book" w:hAnsi="Avenir Book"/>
        </w:rPr>
        <w:t>When I first started my project, I decided to make a base game which would not implement a sophisticated algorithm to solve the problem, but rather solve the problem whilst creating the target number at the same time. To do this I would use the user’s numbers to create the target number by cycling through using random operators to perform the actions and once all numbers were left, that was the target number. This means that by storing each step in a Tuple object, I would also have the answer saved.</w:t>
      </w:r>
    </w:p>
    <w:p w14:paraId="61B6FD1A" w14:textId="77777777" w:rsidR="00442C27" w:rsidRPr="00D3437B" w:rsidRDefault="00442C27" w:rsidP="00D66308">
      <w:pPr>
        <w:jc w:val="both"/>
        <w:rPr>
          <w:rFonts w:ascii="Avenir Book" w:hAnsi="Avenir Book"/>
        </w:rPr>
      </w:pPr>
    </w:p>
    <w:p w14:paraId="04C29EBE" w14:textId="12EEEED3" w:rsidR="00442C27" w:rsidRPr="00D3437B" w:rsidRDefault="00442C27" w:rsidP="00D66308">
      <w:pPr>
        <w:jc w:val="both"/>
        <w:rPr>
          <w:rFonts w:ascii="Avenir Book" w:hAnsi="Avenir Book"/>
        </w:rPr>
      </w:pPr>
      <w:r w:rsidRPr="00D3437B">
        <w:rPr>
          <w:rFonts w:ascii="Avenir Book" w:hAnsi="Avenir Book"/>
        </w:rPr>
        <w:t>The reason as to starting my project like this, allowed me to get buttons and user input working correctly as well as designing a GUI that looked good for the task at hand.</w:t>
      </w:r>
    </w:p>
    <w:p w14:paraId="6E822C6B" w14:textId="77777777" w:rsidR="00442C27" w:rsidRPr="00D3437B" w:rsidRDefault="00442C27" w:rsidP="00D66308">
      <w:pPr>
        <w:jc w:val="both"/>
        <w:rPr>
          <w:rFonts w:ascii="Avenir Book" w:hAnsi="Avenir Book"/>
        </w:rPr>
      </w:pPr>
    </w:p>
    <w:p w14:paraId="734CC222" w14:textId="1A7DC05C" w:rsidR="00442C27" w:rsidRPr="00D3437B" w:rsidRDefault="00442C27" w:rsidP="00D66308">
      <w:pPr>
        <w:jc w:val="both"/>
        <w:rPr>
          <w:rFonts w:ascii="Avenir Book" w:hAnsi="Avenir Book"/>
        </w:rPr>
      </w:pPr>
      <w:r w:rsidRPr="00D3437B">
        <w:rPr>
          <w:rFonts w:ascii="Avenir Book" w:hAnsi="Avenir Book"/>
        </w:rPr>
        <w:t>The first step in all of this was to create the user’s numbers. When I was first planning my project, I was originally looking at only having two large numbers for the user</w:t>
      </w:r>
      <w:r w:rsidR="00042A61" w:rsidRPr="00D3437B">
        <w:rPr>
          <w:rFonts w:ascii="Avenir Book" w:hAnsi="Avenir Book"/>
        </w:rPr>
        <w:t xml:space="preserve"> to have a</w:t>
      </w:r>
      <w:r w:rsidR="00FE2F34" w:rsidRPr="00D3437B">
        <w:rPr>
          <w:rFonts w:ascii="Avenir Book" w:hAnsi="Avenir Book"/>
        </w:rPr>
        <w:t xml:space="preserve">s well as four smaller numbers. </w:t>
      </w:r>
      <w:r w:rsidR="000E5F0F" w:rsidRPr="00D3437B">
        <w:rPr>
          <w:rFonts w:ascii="Avenir Book" w:hAnsi="Avenir Book"/>
        </w:rPr>
        <w:t>However</w:t>
      </w:r>
      <w:r w:rsidR="00736EFF" w:rsidRPr="00D3437B">
        <w:rPr>
          <w:rFonts w:ascii="Avenir Book" w:hAnsi="Avenir Book"/>
        </w:rPr>
        <w:t>,</w:t>
      </w:r>
      <w:r w:rsidR="000E5F0F" w:rsidRPr="00D3437B">
        <w:rPr>
          <w:rFonts w:ascii="Avenir Book" w:hAnsi="Avenir Book"/>
        </w:rPr>
        <w:t xml:space="preserve"> I decided </w:t>
      </w:r>
      <w:r w:rsidR="00C434D9" w:rsidRPr="00D3437B">
        <w:rPr>
          <w:rFonts w:ascii="Avenir Book" w:hAnsi="Avenir Book"/>
        </w:rPr>
        <w:t>it would be wiser to implement</w:t>
      </w:r>
      <w:r w:rsidR="00736EFF" w:rsidRPr="00D3437B">
        <w:rPr>
          <w:rFonts w:ascii="Avenir Book" w:hAnsi="Avenir Book"/>
        </w:rPr>
        <w:t xml:space="preserve"> the user input at the start rather than refactoring the code later on. This means that once the program was run, it would prompt the user to answer how many large numbers they would like. The difference with the large numbers is that I had t</w:t>
      </w:r>
      <w:r w:rsidR="00F86518" w:rsidRPr="00D3437B">
        <w:rPr>
          <w:rFonts w:ascii="Avenir Book" w:hAnsi="Avenir Book"/>
        </w:rPr>
        <w:t xml:space="preserve">o place 25, 50, 75 and 100 in an array and then remove them from that string and place it into the user’s number array. This is because if a user were to choose 4 large numbers, they would get 25, 50, 75 and 100 as opposed to randomly selecting out of them four times. This is </w:t>
      </w:r>
      <w:r w:rsidR="00613680" w:rsidRPr="00D3437B">
        <w:rPr>
          <w:rFonts w:ascii="Avenir Book" w:hAnsi="Avenir Book"/>
        </w:rPr>
        <w:t>due to the fact that</w:t>
      </w:r>
      <w:r w:rsidR="00F86518" w:rsidRPr="00D3437B">
        <w:rPr>
          <w:rFonts w:ascii="Avenir Book" w:hAnsi="Avenir Book"/>
        </w:rPr>
        <w:t xml:space="preserve"> numbers cannot be duplicates whereas the smaller numbers between 1 and 10 can be. </w:t>
      </w:r>
      <w:r w:rsidR="00613680" w:rsidRPr="00D3437B">
        <w:rPr>
          <w:rFonts w:ascii="Avenir Book" w:hAnsi="Avenir Book"/>
        </w:rPr>
        <w:t xml:space="preserve">Therefore, </w:t>
      </w:r>
      <w:r w:rsidR="00F86518" w:rsidRPr="00D3437B">
        <w:rPr>
          <w:rFonts w:ascii="Avenir Book" w:hAnsi="Avenir Book"/>
        </w:rPr>
        <w:t>to create the user</w:t>
      </w:r>
      <w:r w:rsidR="00613680" w:rsidRPr="00D3437B">
        <w:rPr>
          <w:rFonts w:ascii="Avenir Book" w:hAnsi="Avenir Book"/>
        </w:rPr>
        <w:t>’</w:t>
      </w:r>
      <w:r w:rsidR="00F86518" w:rsidRPr="00D3437B">
        <w:rPr>
          <w:rFonts w:ascii="Avenir Book" w:hAnsi="Avenir Book"/>
        </w:rPr>
        <w:t xml:space="preserve">s smaller numbers I would take six and subtract the choice they made of big numbers (e.g. if the user </w:t>
      </w:r>
      <w:r w:rsidR="00613680" w:rsidRPr="00D3437B">
        <w:rPr>
          <w:rFonts w:ascii="Avenir Book" w:hAnsi="Avenir Book"/>
        </w:rPr>
        <w:t>selects</w:t>
      </w:r>
      <w:r w:rsidR="00F86518" w:rsidRPr="00D3437B">
        <w:rPr>
          <w:rFonts w:ascii="Avenir Book" w:hAnsi="Avenir Book"/>
        </w:rPr>
        <w:t xml:space="preserve"> to have four big numbers, the code would effectively run 6 – 4)</w:t>
      </w:r>
      <w:r w:rsidR="00613680" w:rsidRPr="00D3437B">
        <w:rPr>
          <w:rFonts w:ascii="Avenir Book" w:hAnsi="Avenir Book"/>
        </w:rPr>
        <w:t>.</w:t>
      </w:r>
    </w:p>
    <w:p w14:paraId="15DEAC1E" w14:textId="77777777" w:rsidR="00613680" w:rsidRPr="00D3437B" w:rsidRDefault="00613680" w:rsidP="00D66308">
      <w:pPr>
        <w:jc w:val="both"/>
        <w:rPr>
          <w:rFonts w:ascii="Avenir Book" w:hAnsi="Avenir Book"/>
        </w:rPr>
      </w:pPr>
    </w:p>
    <w:p w14:paraId="65494B82" w14:textId="40345C29" w:rsidR="00613680" w:rsidRPr="00D3437B" w:rsidRDefault="00AE2308" w:rsidP="00D66308">
      <w:pPr>
        <w:jc w:val="both"/>
        <w:rPr>
          <w:rFonts w:ascii="Avenir Book" w:hAnsi="Avenir Book"/>
        </w:rPr>
      </w:pPr>
      <w:r w:rsidRPr="00D3437B">
        <w:rPr>
          <w:rFonts w:ascii="Avenir Book" w:hAnsi="Avenir Book"/>
        </w:rPr>
        <w:t xml:space="preserve">After the </w:t>
      </w:r>
      <w:r w:rsidR="0083610B" w:rsidRPr="00D3437B">
        <w:rPr>
          <w:rFonts w:ascii="Avenir Book" w:hAnsi="Avenir Book"/>
        </w:rPr>
        <w:t>user numbers had been created, I needed to create the code that would create the target number within some set parameters using the user’s numbers.</w:t>
      </w:r>
    </w:p>
    <w:p w14:paraId="5E2EB075" w14:textId="77777777" w:rsidR="0083610B" w:rsidRPr="00D3437B" w:rsidRDefault="0083610B" w:rsidP="00D66308">
      <w:pPr>
        <w:jc w:val="both"/>
        <w:rPr>
          <w:rFonts w:ascii="Avenir Book" w:hAnsi="Avenir Book"/>
        </w:rPr>
      </w:pPr>
    </w:p>
    <w:p w14:paraId="33C05AB3" w14:textId="137ED5C4" w:rsidR="0083610B" w:rsidRPr="00D3437B" w:rsidRDefault="0083610B" w:rsidP="00D66308">
      <w:pPr>
        <w:jc w:val="both"/>
        <w:rPr>
          <w:rFonts w:ascii="Avenir Book" w:hAnsi="Avenir Book"/>
        </w:rPr>
      </w:pPr>
      <w:r w:rsidRPr="00D3437B">
        <w:rPr>
          <w:rFonts w:ascii="Avenir Book" w:hAnsi="Avenir Book"/>
        </w:rPr>
        <w:t xml:space="preserve">This was fairly straight forward, I had to use </w:t>
      </w:r>
      <w:r w:rsidR="007C7695" w:rsidRPr="00D3437B">
        <w:rPr>
          <w:rFonts w:ascii="Avenir Book" w:hAnsi="Avenir Book"/>
        </w:rPr>
        <w:t>two while loops. The first one would have the parameters that whilst the target number is equal to a value less than 100 or greater than 999 it would loop through the while loop. At the beginning of the while loop it would set the user’s numbers back to what they originally were and would also set the operations to be blank.</w:t>
      </w:r>
      <w:r w:rsidR="000F3FC4" w:rsidRPr="00D3437B">
        <w:rPr>
          <w:rFonts w:ascii="Avenir Book" w:hAnsi="Avenir Book"/>
        </w:rPr>
        <w:t xml:space="preserve"> </w:t>
      </w:r>
    </w:p>
    <w:p w14:paraId="206D8F04" w14:textId="77777777" w:rsidR="00AB75C7" w:rsidRPr="00D3437B" w:rsidRDefault="00AB75C7" w:rsidP="00D66308">
      <w:pPr>
        <w:jc w:val="both"/>
        <w:rPr>
          <w:rFonts w:ascii="Avenir Book" w:hAnsi="Avenir Book"/>
        </w:rPr>
      </w:pPr>
    </w:p>
    <w:p w14:paraId="261449D2" w14:textId="719226D2" w:rsidR="00AB75C7" w:rsidRPr="00D3437B" w:rsidRDefault="00AB75C7" w:rsidP="00D66308">
      <w:pPr>
        <w:jc w:val="both"/>
        <w:rPr>
          <w:rFonts w:ascii="Avenir Book" w:hAnsi="Avenir Book"/>
        </w:rPr>
      </w:pPr>
      <w:r w:rsidRPr="00D3437B">
        <w:rPr>
          <w:rFonts w:ascii="Avenir Book" w:hAnsi="Avenir Book"/>
        </w:rPr>
        <w:t>After this there is the second while loop, nested within the first. This while loop continues to loop through until the user’s number array length is equal to one.</w:t>
      </w:r>
      <w:r w:rsidR="00A41481" w:rsidRPr="00D3437B">
        <w:rPr>
          <w:rFonts w:ascii="Avenir Book" w:hAnsi="Avenir Book"/>
        </w:rPr>
        <w:t xml:space="preserve"> </w:t>
      </w:r>
      <w:r w:rsidR="00B1141D" w:rsidRPr="00D3437B">
        <w:rPr>
          <w:rFonts w:ascii="Avenir Book" w:hAnsi="Avenir Book"/>
        </w:rPr>
        <w:t xml:space="preserve">In this while loop I will need to loop through the </w:t>
      </w:r>
      <w:r w:rsidR="00C10CE1" w:rsidRPr="00D3437B">
        <w:rPr>
          <w:rFonts w:ascii="Avenir Book" w:hAnsi="Avenir Book"/>
        </w:rPr>
        <w:t xml:space="preserve">array, so I need to create two variables that will lock onto the indices of the array. These are </w:t>
      </w:r>
      <w:proofErr w:type="spellStart"/>
      <w:r w:rsidR="00C10CE1" w:rsidRPr="00D3437B">
        <w:rPr>
          <w:rFonts w:ascii="Avenir Book" w:hAnsi="Avenir Book"/>
        </w:rPr>
        <w:t>indexX</w:t>
      </w:r>
      <w:proofErr w:type="spellEnd"/>
      <w:r w:rsidR="00C10CE1" w:rsidRPr="00D3437B">
        <w:rPr>
          <w:rFonts w:ascii="Avenir Book" w:hAnsi="Avenir Book"/>
        </w:rPr>
        <w:t xml:space="preserve"> and </w:t>
      </w:r>
      <w:proofErr w:type="spellStart"/>
      <w:r w:rsidR="00C10CE1" w:rsidRPr="00D3437B">
        <w:rPr>
          <w:rFonts w:ascii="Avenir Book" w:hAnsi="Avenir Book"/>
        </w:rPr>
        <w:t>indexY</w:t>
      </w:r>
      <w:proofErr w:type="spellEnd"/>
      <w:r w:rsidR="00C10CE1" w:rsidRPr="00D3437B">
        <w:rPr>
          <w:rFonts w:ascii="Avenir Book" w:hAnsi="Avenir Book"/>
        </w:rPr>
        <w:t xml:space="preserve">. </w:t>
      </w:r>
      <w:proofErr w:type="spellStart"/>
      <w:r w:rsidR="00F61DDB" w:rsidRPr="00D3437B">
        <w:rPr>
          <w:rFonts w:ascii="Avenir Book" w:hAnsi="Avenir Book"/>
        </w:rPr>
        <w:t>IndexY</w:t>
      </w:r>
      <w:proofErr w:type="spellEnd"/>
      <w:r w:rsidR="00F61DDB" w:rsidRPr="00D3437B">
        <w:rPr>
          <w:rFonts w:ascii="Avenir Book" w:hAnsi="Avenir Book"/>
        </w:rPr>
        <w:t xml:space="preserve"> will always be larger than </w:t>
      </w:r>
      <w:proofErr w:type="spellStart"/>
      <w:r w:rsidR="00F61DDB" w:rsidRPr="00D3437B">
        <w:rPr>
          <w:rFonts w:ascii="Avenir Book" w:hAnsi="Avenir Book"/>
        </w:rPr>
        <w:t>indexX</w:t>
      </w:r>
      <w:proofErr w:type="spellEnd"/>
      <w:r w:rsidR="00F61DDB" w:rsidRPr="00D3437B">
        <w:rPr>
          <w:rFonts w:ascii="Avenir Book" w:hAnsi="Avenir Book"/>
        </w:rPr>
        <w:t>.</w:t>
      </w:r>
      <w:r w:rsidR="00387788" w:rsidRPr="00D3437B">
        <w:rPr>
          <w:rFonts w:ascii="Avenir Book" w:hAnsi="Avenir Book"/>
        </w:rPr>
        <w:t xml:space="preserve"> Then I need to get the value of </w:t>
      </w:r>
      <w:proofErr w:type="spellStart"/>
      <w:r w:rsidR="00387788" w:rsidRPr="00D3437B">
        <w:rPr>
          <w:rFonts w:ascii="Avenir Book" w:hAnsi="Avenir Book"/>
        </w:rPr>
        <w:t>indexX</w:t>
      </w:r>
      <w:proofErr w:type="spellEnd"/>
      <w:r w:rsidR="00387788" w:rsidRPr="00D3437B">
        <w:rPr>
          <w:rFonts w:ascii="Avenir Book" w:hAnsi="Avenir Book"/>
        </w:rPr>
        <w:t xml:space="preserve"> and </w:t>
      </w:r>
      <w:proofErr w:type="spellStart"/>
      <w:r w:rsidR="00387788" w:rsidRPr="00D3437B">
        <w:rPr>
          <w:rFonts w:ascii="Avenir Book" w:hAnsi="Avenir Book"/>
        </w:rPr>
        <w:t>indexY</w:t>
      </w:r>
      <w:proofErr w:type="spellEnd"/>
      <w:r w:rsidR="00387788" w:rsidRPr="00D3437B">
        <w:rPr>
          <w:rFonts w:ascii="Avenir Book" w:hAnsi="Avenir Book"/>
        </w:rPr>
        <w:t xml:space="preserve"> so I can perform the operations on them. So I set x and y to be equal to their </w:t>
      </w:r>
      <w:r w:rsidR="00387788" w:rsidRPr="00D3437B">
        <w:rPr>
          <w:rFonts w:ascii="Avenir Book" w:hAnsi="Avenir Book"/>
        </w:rPr>
        <w:lastRenderedPageBreak/>
        <w:t>respective values. Then I need to make sure that certain operators cannot be used depending on the values of x and y. For example, if the value of x is less than y, then subtraction cannot be used and neither can division. I also need to make sure that division does not leave the result in decimal numbers, so I used modulus to make sure that if x is divided by y, then if the result is not equal to 0, then division cannot be performed.</w:t>
      </w:r>
    </w:p>
    <w:p w14:paraId="0EE8357C" w14:textId="77777777" w:rsidR="00387788" w:rsidRPr="00D3437B" w:rsidRDefault="00387788" w:rsidP="00D66308">
      <w:pPr>
        <w:jc w:val="both"/>
        <w:rPr>
          <w:rFonts w:ascii="Avenir Book" w:hAnsi="Avenir Book"/>
        </w:rPr>
      </w:pPr>
    </w:p>
    <w:p w14:paraId="7D589ECD" w14:textId="71802E69" w:rsidR="00387788" w:rsidRPr="00D3437B" w:rsidRDefault="00387788" w:rsidP="00D66308">
      <w:pPr>
        <w:jc w:val="both"/>
        <w:rPr>
          <w:rFonts w:ascii="Avenir Book" w:hAnsi="Avenir Book"/>
        </w:rPr>
      </w:pPr>
      <w:r w:rsidRPr="00D3437B">
        <w:rPr>
          <w:rFonts w:ascii="Avenir Book" w:hAnsi="Avenir Book"/>
        </w:rPr>
        <w:t>To do t</w:t>
      </w:r>
      <w:r w:rsidR="00565C0B" w:rsidRPr="00D3437B">
        <w:rPr>
          <w:rFonts w:ascii="Avenir Book" w:hAnsi="Avenir Book"/>
        </w:rPr>
        <w:t xml:space="preserve">his I create a variable called </w:t>
      </w:r>
      <w:proofErr w:type="spellStart"/>
      <w:r w:rsidR="00565C0B" w:rsidRPr="00D3437B">
        <w:rPr>
          <w:rFonts w:ascii="Avenir Book" w:hAnsi="Avenir Book"/>
        </w:rPr>
        <w:t>numO</w:t>
      </w:r>
      <w:r w:rsidRPr="00D3437B">
        <w:rPr>
          <w:rFonts w:ascii="Avenir Book" w:hAnsi="Avenir Book"/>
        </w:rPr>
        <w:t>perator</w:t>
      </w:r>
      <w:r w:rsidR="00565C0B" w:rsidRPr="00D3437B">
        <w:rPr>
          <w:rFonts w:ascii="Avenir Book" w:hAnsi="Avenir Book"/>
        </w:rPr>
        <w:t>s</w:t>
      </w:r>
      <w:proofErr w:type="spellEnd"/>
      <w:r w:rsidR="00565C0B" w:rsidRPr="00D3437B">
        <w:rPr>
          <w:rFonts w:ascii="Avenir Book" w:hAnsi="Avenir Book"/>
        </w:rPr>
        <w:t xml:space="preserve">, this variable will be equal to a maximum of </w:t>
      </w:r>
      <w:r w:rsidR="00AD61C4" w:rsidRPr="00D3437B">
        <w:rPr>
          <w:rFonts w:ascii="Avenir Book" w:hAnsi="Avenir Book"/>
        </w:rPr>
        <w:t>four</w:t>
      </w:r>
      <w:r w:rsidR="00565C0B" w:rsidRPr="00D3437B">
        <w:rPr>
          <w:rFonts w:ascii="Avenir Book" w:hAnsi="Avenir Book"/>
        </w:rPr>
        <w:t xml:space="preserve">. If </w:t>
      </w:r>
      <w:r w:rsidR="00517FE9" w:rsidRPr="00D3437B">
        <w:rPr>
          <w:rFonts w:ascii="Avenir Book" w:hAnsi="Avenir Book"/>
        </w:rPr>
        <w:t xml:space="preserve">certain operators </w:t>
      </w:r>
      <w:r w:rsidR="00C57BF5" w:rsidRPr="00D3437B">
        <w:rPr>
          <w:rFonts w:ascii="Avenir Book" w:hAnsi="Avenir Book"/>
        </w:rPr>
        <w:t>can</w:t>
      </w:r>
      <w:r w:rsidR="00FA2609" w:rsidRPr="00D3437B">
        <w:rPr>
          <w:rFonts w:ascii="Avenir Book" w:hAnsi="Avenir Book"/>
        </w:rPr>
        <w:t xml:space="preserve">not be performed such as the number would end up negative or in decimal places, then the </w:t>
      </w:r>
      <w:proofErr w:type="spellStart"/>
      <w:r w:rsidR="00FA2609" w:rsidRPr="00D3437B">
        <w:rPr>
          <w:rFonts w:ascii="Avenir Book" w:hAnsi="Avenir Book"/>
        </w:rPr>
        <w:t>numOperators</w:t>
      </w:r>
      <w:proofErr w:type="spellEnd"/>
      <w:r w:rsidR="00FA2609" w:rsidRPr="00D3437B">
        <w:rPr>
          <w:rFonts w:ascii="Avenir Book" w:hAnsi="Avenir Book"/>
        </w:rPr>
        <w:t xml:space="preserve"> is changed. </w:t>
      </w:r>
      <w:r w:rsidR="007C0A24" w:rsidRPr="00D3437B">
        <w:rPr>
          <w:rFonts w:ascii="Avenir Book" w:hAnsi="Avenir Book"/>
        </w:rPr>
        <w:t xml:space="preserve">If the equation cannot be completed using subtraction, then the </w:t>
      </w:r>
      <w:proofErr w:type="spellStart"/>
      <w:r w:rsidR="007C0A24" w:rsidRPr="00D3437B">
        <w:rPr>
          <w:rFonts w:ascii="Avenir Book" w:hAnsi="Avenir Book"/>
        </w:rPr>
        <w:t>numOperators</w:t>
      </w:r>
      <w:proofErr w:type="spellEnd"/>
      <w:r w:rsidR="007C0A24" w:rsidRPr="00D3437B">
        <w:rPr>
          <w:rFonts w:ascii="Avenir Book" w:hAnsi="Avenir Book"/>
        </w:rPr>
        <w:t xml:space="preserve"> is set to </w:t>
      </w:r>
      <w:r w:rsidR="002C2EBF" w:rsidRPr="00D3437B">
        <w:rPr>
          <w:rFonts w:ascii="Avenir Book" w:hAnsi="Avenir Book"/>
        </w:rPr>
        <w:t>two</w:t>
      </w:r>
      <w:r w:rsidR="007C0A24" w:rsidRPr="00D3437B">
        <w:rPr>
          <w:rFonts w:ascii="Avenir Book" w:hAnsi="Avenir Book"/>
        </w:rPr>
        <w:t xml:space="preserve"> and if it is not able to be completed usi</w:t>
      </w:r>
      <w:r w:rsidR="002C2EBF" w:rsidRPr="00D3437B">
        <w:rPr>
          <w:rFonts w:ascii="Avenir Book" w:hAnsi="Avenir Book"/>
        </w:rPr>
        <w:t xml:space="preserve">ng division, then the </w:t>
      </w:r>
      <w:proofErr w:type="spellStart"/>
      <w:r w:rsidR="002C2EBF" w:rsidRPr="00D3437B">
        <w:rPr>
          <w:rFonts w:ascii="Avenir Book" w:hAnsi="Avenir Book"/>
        </w:rPr>
        <w:t>numOperators</w:t>
      </w:r>
      <w:proofErr w:type="spellEnd"/>
      <w:r w:rsidR="002C2EBF" w:rsidRPr="00D3437B">
        <w:rPr>
          <w:rFonts w:ascii="Avenir Book" w:hAnsi="Avenir Book"/>
        </w:rPr>
        <w:t xml:space="preserve"> is set to three.</w:t>
      </w:r>
    </w:p>
    <w:p w14:paraId="66F8CA92" w14:textId="77777777" w:rsidR="002C2EBF" w:rsidRPr="00D3437B" w:rsidRDefault="002C2EBF" w:rsidP="00D66308">
      <w:pPr>
        <w:jc w:val="both"/>
        <w:rPr>
          <w:rFonts w:ascii="Avenir Book" w:hAnsi="Avenir Book"/>
        </w:rPr>
      </w:pPr>
    </w:p>
    <w:p w14:paraId="5D815725" w14:textId="0D873BEA" w:rsidR="002C2EBF" w:rsidRPr="00D3437B" w:rsidRDefault="002C2EBF" w:rsidP="00D66308">
      <w:pPr>
        <w:jc w:val="both"/>
        <w:rPr>
          <w:rFonts w:ascii="Avenir Book" w:hAnsi="Avenir Book"/>
        </w:rPr>
      </w:pPr>
      <w:r w:rsidRPr="00D3437B">
        <w:rPr>
          <w:rFonts w:ascii="Avenir Book" w:hAnsi="Avenir Book"/>
        </w:rPr>
        <w:t>The reason as to why this variable is being set to these values is because next I use a switch statement. This switch statement w</w:t>
      </w:r>
      <w:r w:rsidR="00DC6269" w:rsidRPr="00D3437B">
        <w:rPr>
          <w:rFonts w:ascii="Avenir Book" w:hAnsi="Avenir Book"/>
        </w:rPr>
        <w:t>ill randomly select a case number from one to four and then apply the operator, one being addition, two is multiplication, three is subtraction and four is division. These switch statements had to be in this order as division is not possible if subtraction is not, so division goes last. Also addition and multiplication can always be performed so subtraction will go after these.</w:t>
      </w:r>
    </w:p>
    <w:p w14:paraId="38FE4419" w14:textId="77777777" w:rsidR="00DC6269" w:rsidRPr="00D3437B" w:rsidRDefault="00DC6269" w:rsidP="00D66308">
      <w:pPr>
        <w:jc w:val="both"/>
        <w:rPr>
          <w:rFonts w:ascii="Avenir Book" w:hAnsi="Avenir Book"/>
        </w:rPr>
      </w:pPr>
    </w:p>
    <w:p w14:paraId="0FB44580" w14:textId="77777777" w:rsidR="005B66CE" w:rsidRPr="00D3437B" w:rsidRDefault="002F7091" w:rsidP="00D66308">
      <w:pPr>
        <w:jc w:val="both"/>
        <w:rPr>
          <w:rFonts w:ascii="Avenir Book" w:hAnsi="Avenir Book"/>
        </w:rPr>
      </w:pPr>
      <w:r w:rsidRPr="00D3437B">
        <w:rPr>
          <w:rFonts w:ascii="Avenir Book" w:hAnsi="Avenir Book"/>
        </w:rPr>
        <w:t>Using a simple equation of</w:t>
      </w:r>
      <w:r w:rsidR="005B66CE" w:rsidRPr="00D3437B">
        <w:rPr>
          <w:rFonts w:ascii="Avenir Book" w:hAnsi="Avenir Book"/>
        </w:rPr>
        <w:t>;</w:t>
      </w:r>
    </w:p>
    <w:p w14:paraId="173537AB" w14:textId="77777777" w:rsidR="005B66CE" w:rsidRPr="00D3437B" w:rsidRDefault="005B66CE" w:rsidP="00D66308">
      <w:pPr>
        <w:jc w:val="both"/>
        <w:rPr>
          <w:rFonts w:ascii="Avenir Book" w:hAnsi="Avenir Book"/>
        </w:rPr>
      </w:pPr>
    </w:p>
    <w:p w14:paraId="181248C4" w14:textId="11DAEFFB" w:rsidR="00DC6269" w:rsidRPr="00D3437B" w:rsidRDefault="002F7091" w:rsidP="00D66308">
      <w:pPr>
        <w:jc w:val="both"/>
        <w:rPr>
          <w:rFonts w:ascii="Avenir Book" w:hAnsi="Avenir Book"/>
        </w:rPr>
      </w:pPr>
      <w:r w:rsidRPr="00D3437B">
        <w:rPr>
          <w:rFonts w:ascii="Avenir Book" w:hAnsi="Avenir Book"/>
        </w:rPr>
        <w:t xml:space="preserve"> </w:t>
      </w:r>
      <w:r w:rsidR="00B954A9" w:rsidRPr="00D3437B">
        <w:rPr>
          <w:rFonts w:ascii="Avenir Book" w:hAnsi="Avenir Book"/>
        </w:rPr>
        <w:t xml:space="preserve">let operator = </w:t>
      </w:r>
      <w:proofErr w:type="spellStart"/>
      <w:r w:rsidR="00B954A9" w:rsidRPr="00D3437B">
        <w:rPr>
          <w:rFonts w:ascii="Avenir Book" w:hAnsi="Avenir Book"/>
        </w:rPr>
        <w:t>Math.floor</w:t>
      </w:r>
      <w:proofErr w:type="spellEnd"/>
      <w:r w:rsidR="00B954A9" w:rsidRPr="00D3437B">
        <w:rPr>
          <w:rFonts w:ascii="Avenir Book" w:hAnsi="Avenir Book"/>
        </w:rPr>
        <w:t>(</w:t>
      </w:r>
      <w:proofErr w:type="spellStart"/>
      <w:r w:rsidR="00B954A9" w:rsidRPr="00D3437B">
        <w:rPr>
          <w:rFonts w:ascii="Avenir Book" w:hAnsi="Avenir Book"/>
        </w:rPr>
        <w:t>Math.random</w:t>
      </w:r>
      <w:proofErr w:type="spellEnd"/>
      <w:r w:rsidR="00B954A9" w:rsidRPr="00D3437B">
        <w:rPr>
          <w:rFonts w:ascii="Avenir Book" w:hAnsi="Avenir Book"/>
        </w:rPr>
        <w:t>() * (</w:t>
      </w:r>
      <w:proofErr w:type="spellStart"/>
      <w:r w:rsidR="00B954A9" w:rsidRPr="00D3437B">
        <w:rPr>
          <w:rFonts w:ascii="Avenir Book" w:hAnsi="Avenir Book"/>
        </w:rPr>
        <w:t>numOperators</w:t>
      </w:r>
      <w:proofErr w:type="spellEnd"/>
      <w:r w:rsidR="00B954A9" w:rsidRPr="00D3437B">
        <w:rPr>
          <w:rFonts w:ascii="Avenir Book" w:hAnsi="Avenir Book"/>
        </w:rPr>
        <w:t xml:space="preserve"> - 1 + 1)) + 1;</w:t>
      </w:r>
    </w:p>
    <w:p w14:paraId="6FA55989" w14:textId="77777777" w:rsidR="005B66CE" w:rsidRPr="00D3437B" w:rsidRDefault="005B66CE" w:rsidP="00D66308">
      <w:pPr>
        <w:jc w:val="both"/>
        <w:rPr>
          <w:rFonts w:ascii="Avenir Book" w:hAnsi="Avenir Book"/>
        </w:rPr>
      </w:pPr>
    </w:p>
    <w:p w14:paraId="3568C260" w14:textId="74865B20" w:rsidR="005B66CE" w:rsidRPr="00D3437B" w:rsidRDefault="000C6F60" w:rsidP="00D66308">
      <w:pPr>
        <w:jc w:val="both"/>
        <w:rPr>
          <w:rFonts w:ascii="Avenir Book" w:hAnsi="Avenir Book"/>
        </w:rPr>
      </w:pPr>
      <w:r w:rsidRPr="00D3437B">
        <w:rPr>
          <w:rFonts w:ascii="Avenir Book" w:hAnsi="Avenir Book"/>
        </w:rPr>
        <w:t>This will set a variable</w:t>
      </w:r>
      <w:r w:rsidR="00335475" w:rsidRPr="00D3437B">
        <w:rPr>
          <w:rFonts w:ascii="Avenir Book" w:hAnsi="Avenir Book"/>
        </w:rPr>
        <w:t>;</w:t>
      </w:r>
      <w:r w:rsidRPr="00D3437B">
        <w:rPr>
          <w:rFonts w:ascii="Avenir Book" w:hAnsi="Avenir Book"/>
        </w:rPr>
        <w:t xml:space="preserve"> </w:t>
      </w:r>
      <w:r w:rsidR="00335475" w:rsidRPr="00D3437B">
        <w:rPr>
          <w:rFonts w:ascii="Avenir Book" w:hAnsi="Avenir Book"/>
        </w:rPr>
        <w:t>‘</w:t>
      </w:r>
      <w:r w:rsidRPr="00D3437B">
        <w:rPr>
          <w:rFonts w:ascii="Avenir Book" w:hAnsi="Avenir Book"/>
        </w:rPr>
        <w:t>operator</w:t>
      </w:r>
      <w:r w:rsidR="00335475" w:rsidRPr="00D3437B">
        <w:rPr>
          <w:rFonts w:ascii="Avenir Book" w:hAnsi="Avenir Book"/>
        </w:rPr>
        <w:t xml:space="preserve">’, that will have the value ranging between zero and four depending on the value of </w:t>
      </w:r>
      <w:proofErr w:type="spellStart"/>
      <w:r w:rsidR="00335475" w:rsidRPr="00D3437B">
        <w:rPr>
          <w:rFonts w:ascii="Avenir Book" w:hAnsi="Avenir Book"/>
        </w:rPr>
        <w:t>numOperators</w:t>
      </w:r>
      <w:proofErr w:type="spellEnd"/>
      <w:r w:rsidR="00335475" w:rsidRPr="00D3437B">
        <w:rPr>
          <w:rFonts w:ascii="Avenir Book" w:hAnsi="Avenir Book"/>
        </w:rPr>
        <w:t xml:space="preserve">, the reason why I need this despite having a </w:t>
      </w:r>
      <w:r w:rsidR="006B05F6" w:rsidRPr="00D3437B">
        <w:rPr>
          <w:rFonts w:ascii="Avenir Book" w:hAnsi="Avenir Book"/>
        </w:rPr>
        <w:t>section that determines the number of operators on which ones can be performed, is because I need to be able to randomly select one of the operators from the ones that are possible to be executed properly.</w:t>
      </w:r>
    </w:p>
    <w:p w14:paraId="4BCF8DF9" w14:textId="77777777" w:rsidR="006B05F6" w:rsidRPr="00D3437B" w:rsidRDefault="006B05F6" w:rsidP="00D66308">
      <w:pPr>
        <w:jc w:val="both"/>
        <w:rPr>
          <w:rFonts w:ascii="Avenir Book" w:hAnsi="Avenir Book"/>
        </w:rPr>
      </w:pPr>
    </w:p>
    <w:p w14:paraId="7CF739AD" w14:textId="522C74B4" w:rsidR="00606A70" w:rsidRPr="00D3437B" w:rsidRDefault="00B62EFE" w:rsidP="00D66308">
      <w:pPr>
        <w:jc w:val="both"/>
        <w:rPr>
          <w:rFonts w:ascii="Avenir Book" w:hAnsi="Avenir Book"/>
        </w:rPr>
      </w:pPr>
      <w:r w:rsidRPr="00D3437B">
        <w:rPr>
          <w:rFonts w:ascii="Avenir Book" w:hAnsi="Avenir Book"/>
        </w:rPr>
        <w:t xml:space="preserve">Each switch statement case will </w:t>
      </w:r>
      <w:r w:rsidR="00C07B73" w:rsidRPr="00D3437B">
        <w:rPr>
          <w:rFonts w:ascii="Avenir Book" w:hAnsi="Avenir Book"/>
        </w:rPr>
        <w:t xml:space="preserve">perform the relevant operation on x and y and then set that as the value of </w:t>
      </w:r>
      <w:proofErr w:type="spellStart"/>
      <w:r w:rsidR="00C07B73" w:rsidRPr="00D3437B">
        <w:rPr>
          <w:rFonts w:ascii="Avenir Book" w:hAnsi="Avenir Book"/>
        </w:rPr>
        <w:t>numberOut</w:t>
      </w:r>
      <w:proofErr w:type="spellEnd"/>
      <w:r w:rsidR="00C07B73" w:rsidRPr="00D3437B">
        <w:rPr>
          <w:rFonts w:ascii="Avenir Book" w:hAnsi="Avenir Book"/>
        </w:rPr>
        <w:t>.</w:t>
      </w:r>
      <w:r w:rsidR="00A01F1A" w:rsidRPr="00D3437B">
        <w:rPr>
          <w:rFonts w:ascii="Avenir Book" w:hAnsi="Avenir Book"/>
        </w:rPr>
        <w:t xml:space="preserve"> </w:t>
      </w:r>
      <w:r w:rsidR="006E517F" w:rsidRPr="00D3437B">
        <w:rPr>
          <w:rFonts w:ascii="Avenir Book" w:hAnsi="Avenir Book"/>
        </w:rPr>
        <w:t xml:space="preserve">It will then store the value of x, and y and the operator that was used in a </w:t>
      </w:r>
      <w:r w:rsidR="00606A70" w:rsidRPr="00D3437B">
        <w:rPr>
          <w:rFonts w:ascii="Avenir Book" w:hAnsi="Avenir Book"/>
        </w:rPr>
        <w:t>tuple within the Tuple object. It will then print the value of x, the operator used and the value of y followed by the result.</w:t>
      </w:r>
    </w:p>
    <w:p w14:paraId="38D6C4C0" w14:textId="4A53C6E9" w:rsidR="008D35F9" w:rsidRPr="00D3437B" w:rsidRDefault="008D35F9" w:rsidP="00D66308">
      <w:pPr>
        <w:jc w:val="both"/>
        <w:rPr>
          <w:rFonts w:ascii="Avenir Book" w:hAnsi="Avenir Book"/>
        </w:rPr>
      </w:pPr>
    </w:p>
    <w:p w14:paraId="0B02B316" w14:textId="06FFD7C9" w:rsidR="00287831" w:rsidRPr="00D3437B" w:rsidRDefault="00287831" w:rsidP="00D66308">
      <w:pPr>
        <w:jc w:val="both"/>
        <w:rPr>
          <w:rFonts w:ascii="Avenir Book" w:hAnsi="Avenir Book"/>
        </w:rPr>
      </w:pPr>
      <w:r w:rsidRPr="00D3437B">
        <w:rPr>
          <w:rFonts w:ascii="Avenir Book" w:hAnsi="Avenir Book"/>
        </w:rPr>
        <w:t xml:space="preserve">To conclude the while loop, the </w:t>
      </w:r>
      <w:proofErr w:type="spellStart"/>
      <w:r w:rsidRPr="00D3437B">
        <w:rPr>
          <w:rFonts w:ascii="Avenir Book" w:hAnsi="Avenir Book"/>
        </w:rPr>
        <w:t>numberOut</w:t>
      </w:r>
      <w:proofErr w:type="spellEnd"/>
      <w:r w:rsidRPr="00D3437B">
        <w:rPr>
          <w:rFonts w:ascii="Avenir Book" w:hAnsi="Avenir Book"/>
        </w:rPr>
        <w:t xml:space="preserve"> that is produced from the switch statement is added to the </w:t>
      </w:r>
      <w:proofErr w:type="spellStart"/>
      <w:r w:rsidRPr="00D3437B">
        <w:rPr>
          <w:rFonts w:ascii="Avenir Book" w:hAnsi="Avenir Book"/>
        </w:rPr>
        <w:t>userNumbers</w:t>
      </w:r>
      <w:proofErr w:type="spellEnd"/>
      <w:r w:rsidRPr="00D3437B">
        <w:rPr>
          <w:rFonts w:ascii="Avenir Book" w:hAnsi="Avenir Book"/>
        </w:rPr>
        <w:t xml:space="preserve"> array to be looped through again. Also the number at </w:t>
      </w:r>
      <w:proofErr w:type="spellStart"/>
      <w:r w:rsidRPr="00D3437B">
        <w:rPr>
          <w:rFonts w:ascii="Avenir Book" w:hAnsi="Avenir Book"/>
        </w:rPr>
        <w:t>indexX</w:t>
      </w:r>
      <w:proofErr w:type="spellEnd"/>
      <w:r w:rsidRPr="00D3437B">
        <w:rPr>
          <w:rFonts w:ascii="Avenir Book" w:hAnsi="Avenir Book"/>
        </w:rPr>
        <w:t xml:space="preserve"> an</w:t>
      </w:r>
      <w:r w:rsidR="00A5655D" w:rsidRPr="00D3437B">
        <w:rPr>
          <w:rFonts w:ascii="Avenir Book" w:hAnsi="Avenir Book"/>
        </w:rPr>
        <w:t xml:space="preserve">d </w:t>
      </w:r>
      <w:proofErr w:type="spellStart"/>
      <w:r w:rsidR="00A5655D" w:rsidRPr="00D3437B">
        <w:rPr>
          <w:rFonts w:ascii="Avenir Book" w:hAnsi="Avenir Book"/>
        </w:rPr>
        <w:t>indexY</w:t>
      </w:r>
      <w:proofErr w:type="spellEnd"/>
      <w:r w:rsidR="00A5655D" w:rsidRPr="00D3437B">
        <w:rPr>
          <w:rFonts w:ascii="Avenir Book" w:hAnsi="Avenir Book"/>
        </w:rPr>
        <w:t xml:space="preserve"> are removed from the array. In essence, the numbers used to calculate the new number, are removed</w:t>
      </w:r>
      <w:r w:rsidR="00695168" w:rsidRPr="00D3437B">
        <w:rPr>
          <w:rFonts w:ascii="Avenir Book" w:hAnsi="Avenir Book"/>
        </w:rPr>
        <w:t xml:space="preserve"> and the new number is inserted.</w:t>
      </w:r>
    </w:p>
    <w:p w14:paraId="54E241B6" w14:textId="77777777" w:rsidR="00695168" w:rsidRPr="00D3437B" w:rsidRDefault="00695168" w:rsidP="00D66308">
      <w:pPr>
        <w:jc w:val="both"/>
        <w:rPr>
          <w:rFonts w:ascii="Avenir Book" w:hAnsi="Avenir Book"/>
        </w:rPr>
      </w:pPr>
    </w:p>
    <w:p w14:paraId="2005E661" w14:textId="7E2213D0" w:rsidR="00695168" w:rsidRPr="00D3437B" w:rsidRDefault="00695168" w:rsidP="00D66308">
      <w:pPr>
        <w:jc w:val="both"/>
        <w:rPr>
          <w:rFonts w:ascii="Avenir Book" w:hAnsi="Avenir Book"/>
        </w:rPr>
      </w:pPr>
      <w:r w:rsidRPr="00D3437B">
        <w:rPr>
          <w:rFonts w:ascii="Avenir Book" w:hAnsi="Avenir Book"/>
        </w:rPr>
        <w:t xml:space="preserve">As aforementioned, this process continues until there is only one index remaining in </w:t>
      </w:r>
      <w:proofErr w:type="spellStart"/>
      <w:r w:rsidRPr="00D3437B">
        <w:rPr>
          <w:rFonts w:ascii="Avenir Book" w:hAnsi="Avenir Book"/>
        </w:rPr>
        <w:t>userNumbers</w:t>
      </w:r>
      <w:proofErr w:type="spellEnd"/>
      <w:r w:rsidRPr="00D3437B">
        <w:rPr>
          <w:rFonts w:ascii="Avenir Book" w:hAnsi="Avenir Book"/>
        </w:rPr>
        <w:t xml:space="preserve">. This number is then checked and if it is between 100 and 999 then the number is accepted and the game begins with that number as the target number, if the number is not within this range, then the while loop begins again with </w:t>
      </w:r>
      <w:r w:rsidRPr="00D3437B">
        <w:rPr>
          <w:rFonts w:ascii="Avenir Book" w:hAnsi="Avenir Book"/>
        </w:rPr>
        <w:lastRenderedPageBreak/>
        <w:t xml:space="preserve">the same </w:t>
      </w:r>
      <w:proofErr w:type="spellStart"/>
      <w:r w:rsidRPr="00D3437B">
        <w:rPr>
          <w:rFonts w:ascii="Avenir Book" w:hAnsi="Avenir Book"/>
        </w:rPr>
        <w:t>userNumbers</w:t>
      </w:r>
      <w:proofErr w:type="spellEnd"/>
      <w:r w:rsidRPr="00D3437B">
        <w:rPr>
          <w:rFonts w:ascii="Avenir Book" w:hAnsi="Avenir Book"/>
        </w:rPr>
        <w:t xml:space="preserve"> that were generated originally until a valid target number is created.</w:t>
      </w:r>
    </w:p>
    <w:p w14:paraId="60EC05A6" w14:textId="257DBAF4" w:rsidR="0092020B" w:rsidRPr="009563E5" w:rsidRDefault="0092020B" w:rsidP="00D66308">
      <w:pPr>
        <w:pStyle w:val="Heading2"/>
        <w:jc w:val="both"/>
        <w:rPr>
          <w:rFonts w:ascii="Avenir Book" w:hAnsi="Avenir Book"/>
          <w:color w:val="0070C0"/>
        </w:rPr>
      </w:pPr>
      <w:bookmarkStart w:id="24" w:name="_Toc482020973"/>
      <w:r w:rsidRPr="009563E5">
        <w:rPr>
          <w:rFonts w:ascii="Avenir Book" w:hAnsi="Avenir Book"/>
          <w:color w:val="0070C0"/>
        </w:rPr>
        <w:t>The Algorithm</w:t>
      </w:r>
      <w:bookmarkEnd w:id="24"/>
    </w:p>
    <w:p w14:paraId="59A18BD1" w14:textId="77777777" w:rsidR="0092020B" w:rsidRPr="00D3437B" w:rsidRDefault="0092020B" w:rsidP="00D66308">
      <w:pPr>
        <w:jc w:val="both"/>
        <w:rPr>
          <w:rFonts w:ascii="Avenir Book" w:hAnsi="Avenir Book"/>
        </w:rPr>
      </w:pPr>
    </w:p>
    <w:p w14:paraId="3788EA1A" w14:textId="0C55F96D" w:rsidR="004242F9" w:rsidRPr="00D3437B" w:rsidRDefault="00952EFA" w:rsidP="00D66308">
      <w:pPr>
        <w:jc w:val="both"/>
        <w:rPr>
          <w:rFonts w:ascii="Avenir Book" w:hAnsi="Avenir Book"/>
        </w:rPr>
      </w:pPr>
      <w:r w:rsidRPr="00D3437B">
        <w:rPr>
          <w:rFonts w:ascii="Avenir Book" w:hAnsi="Avenir Book"/>
        </w:rPr>
        <w:t xml:space="preserve">The algorithm has </w:t>
      </w:r>
      <w:r w:rsidR="00245415" w:rsidRPr="00D3437B">
        <w:rPr>
          <w:rFonts w:ascii="Avenir Book" w:hAnsi="Avenir Book"/>
        </w:rPr>
        <w:t>three objects that it used throughout its lifecycle. These are;</w:t>
      </w:r>
      <w:r w:rsidR="004242F9" w:rsidRPr="00D3437B">
        <w:rPr>
          <w:rFonts w:ascii="Avenir Book" w:hAnsi="Avenir Book"/>
        </w:rPr>
        <w:t xml:space="preserve"> “n</w:t>
      </w:r>
      <w:r w:rsidR="00C5158A" w:rsidRPr="00D3437B">
        <w:rPr>
          <w:rFonts w:ascii="Avenir Book" w:hAnsi="Avenir Book"/>
        </w:rPr>
        <w:t>umber_value.js</w:t>
      </w:r>
      <w:r w:rsidR="004242F9" w:rsidRPr="00D3437B">
        <w:rPr>
          <w:rFonts w:ascii="Avenir Book" w:hAnsi="Avenir Book"/>
        </w:rPr>
        <w:t>”</w:t>
      </w:r>
      <w:r w:rsidR="00C5158A" w:rsidRPr="00D3437B">
        <w:rPr>
          <w:rFonts w:ascii="Avenir Book" w:hAnsi="Avenir Book"/>
        </w:rPr>
        <w:t>,</w:t>
      </w:r>
      <w:r w:rsidR="00245415" w:rsidRPr="00D3437B">
        <w:rPr>
          <w:rFonts w:ascii="Avenir Book" w:hAnsi="Avenir Book"/>
        </w:rPr>
        <w:t xml:space="preserve"> </w:t>
      </w:r>
      <w:r w:rsidR="004242F9" w:rsidRPr="00D3437B">
        <w:rPr>
          <w:rFonts w:ascii="Avenir Book" w:hAnsi="Avenir Book"/>
        </w:rPr>
        <w:t>“operator.js” and “combination.js”.</w:t>
      </w:r>
    </w:p>
    <w:p w14:paraId="2EA40367" w14:textId="7386183A" w:rsidR="004242F9" w:rsidRPr="00D3437B" w:rsidRDefault="004242F9" w:rsidP="00D66308">
      <w:pPr>
        <w:jc w:val="both"/>
        <w:rPr>
          <w:rFonts w:ascii="Avenir Book" w:hAnsi="Avenir Book"/>
        </w:rPr>
      </w:pPr>
    </w:p>
    <w:p w14:paraId="4E20C81B" w14:textId="07A73105" w:rsidR="005B2F41" w:rsidRPr="00D3437B" w:rsidRDefault="004242F9" w:rsidP="00D66308">
      <w:pPr>
        <w:jc w:val="both"/>
        <w:rPr>
          <w:rFonts w:ascii="Avenir Book" w:hAnsi="Avenir Book"/>
        </w:rPr>
      </w:pPr>
      <w:r w:rsidRPr="00D3437B">
        <w:rPr>
          <w:rFonts w:ascii="Avenir Book" w:hAnsi="Avenir Book"/>
        </w:rPr>
        <w:t xml:space="preserve">The “number_value.js” file </w:t>
      </w:r>
      <w:r w:rsidR="00D57266" w:rsidRPr="00D3437B">
        <w:rPr>
          <w:rFonts w:ascii="Avenir Book" w:hAnsi="Avenir Book"/>
        </w:rPr>
        <w:t>stores the value and has the functionality to convert the number (</w:t>
      </w:r>
      <w:proofErr w:type="spellStart"/>
      <w:r w:rsidR="00D57266" w:rsidRPr="00D3437B">
        <w:rPr>
          <w:rFonts w:ascii="Avenir Book" w:hAnsi="Avenir Book"/>
        </w:rPr>
        <w:t>e.g</w:t>
      </w:r>
      <w:proofErr w:type="spellEnd"/>
      <w:r w:rsidR="00D57266" w:rsidRPr="00D3437B">
        <w:rPr>
          <w:rFonts w:ascii="Avenir Book" w:hAnsi="Avenir Book"/>
        </w:rPr>
        <w:t xml:space="preserve"> an integer) to a string. It also checks to see if </w:t>
      </w:r>
      <w:r w:rsidR="006312DD" w:rsidRPr="00D3437B">
        <w:rPr>
          <w:rFonts w:ascii="Avenir Book" w:hAnsi="Avenir Book"/>
        </w:rPr>
        <w:t>the value that is being passed in is equal to the value set at the top of the object.</w:t>
      </w:r>
      <w:r w:rsidR="005B2F41" w:rsidRPr="00D3437B">
        <w:rPr>
          <w:rFonts w:ascii="Avenir Book" w:hAnsi="Avenir Book"/>
        </w:rPr>
        <w:t xml:space="preserve"> It also checks to see if the value being passed in is the same value as </w:t>
      </w:r>
      <w:proofErr w:type="spellStart"/>
      <w:r w:rsidR="005B2F41" w:rsidRPr="00D3437B">
        <w:rPr>
          <w:rFonts w:ascii="Avenir Book" w:hAnsi="Avenir Book"/>
        </w:rPr>
        <w:t>NumberValue</w:t>
      </w:r>
      <w:proofErr w:type="spellEnd"/>
      <w:r w:rsidR="005B2F41" w:rsidRPr="00D3437B">
        <w:rPr>
          <w:rFonts w:ascii="Avenir Book" w:hAnsi="Avenir Book"/>
        </w:rPr>
        <w:t xml:space="preserve"> (a constructor set at the beginning of number_value.js).</w:t>
      </w:r>
    </w:p>
    <w:p w14:paraId="38524C75" w14:textId="77777777" w:rsidR="005B2F41" w:rsidRPr="00D3437B" w:rsidRDefault="005B2F41" w:rsidP="00D66308">
      <w:pPr>
        <w:jc w:val="both"/>
        <w:rPr>
          <w:rFonts w:ascii="Avenir Book" w:hAnsi="Avenir Book"/>
        </w:rPr>
      </w:pPr>
    </w:p>
    <w:p w14:paraId="40C0AC5A" w14:textId="0869472D" w:rsidR="00143510" w:rsidRPr="00D3437B" w:rsidRDefault="00A46742" w:rsidP="00D66308">
      <w:pPr>
        <w:jc w:val="both"/>
        <w:rPr>
          <w:rFonts w:ascii="Avenir Book" w:hAnsi="Avenir Book"/>
        </w:rPr>
      </w:pPr>
      <w:r w:rsidRPr="00D3437B">
        <w:rPr>
          <w:rFonts w:ascii="Avenir Book" w:hAnsi="Avenir Book"/>
        </w:rPr>
        <w:t>Next is “operator.js”, this sets the operators so I do not have to set them dynamically throughout the program. The operators are set using the correct mathematical symbols, for addition and subtraction this is easy as we can just use a predetermined string of ‘+’ and ‘</w:t>
      </w:r>
      <w:proofErr w:type="gramStart"/>
      <w:r w:rsidRPr="00D3437B">
        <w:rPr>
          <w:rFonts w:ascii="Avenir Book" w:hAnsi="Avenir Book"/>
        </w:rPr>
        <w:t>-‘</w:t>
      </w:r>
      <w:proofErr w:type="gramEnd"/>
      <w:r w:rsidRPr="00D3437B">
        <w:rPr>
          <w:rFonts w:ascii="Avenir Book" w:hAnsi="Avenir Book"/>
        </w:rPr>
        <w:t>, however for multiplication and division it is a little harder. For multiplication and division to be correctly displayed to make the game more user friendly, I had to use Unicode to set the display of the operator.</w:t>
      </w:r>
      <w:r w:rsidR="00143510" w:rsidRPr="00D3437B">
        <w:rPr>
          <w:rFonts w:ascii="Avenir Book" w:hAnsi="Avenir Book"/>
        </w:rPr>
        <w:t xml:space="preserve"> </w:t>
      </w:r>
    </w:p>
    <w:p w14:paraId="482992E3" w14:textId="61FAB6F8" w:rsidR="00143510" w:rsidRPr="00D3437B" w:rsidRDefault="00143510" w:rsidP="00D66308">
      <w:pPr>
        <w:ind w:firstLine="360"/>
        <w:jc w:val="both"/>
        <w:rPr>
          <w:rFonts w:ascii="Avenir Book" w:hAnsi="Avenir Book"/>
        </w:rPr>
      </w:pPr>
    </w:p>
    <w:p w14:paraId="652362CD" w14:textId="6C71720E" w:rsidR="004242F9" w:rsidRPr="00D3437B" w:rsidRDefault="00143510" w:rsidP="00D66308">
      <w:pPr>
        <w:jc w:val="both"/>
        <w:rPr>
          <w:rFonts w:ascii="Avenir Book" w:hAnsi="Avenir Book"/>
        </w:rPr>
      </w:pPr>
      <w:r w:rsidRPr="00D3437B">
        <w:rPr>
          <w:rFonts w:ascii="Avenir Book" w:hAnsi="Avenir Book"/>
        </w:rPr>
        <w:t xml:space="preserve">The object is also calculating the result itself my taking x and y and performing the given operator on them. It is also looking to see if the operation is commutative, this checks to see if the operation is the same either way around (e.g. x + y and y + x). This later on stops the </w:t>
      </w:r>
      <w:r w:rsidR="00796807" w:rsidRPr="00D3437B">
        <w:rPr>
          <w:rFonts w:ascii="Avenir Book" w:hAnsi="Avenir Book"/>
        </w:rPr>
        <w:t>duplication of operations to make the algorithm more efficient.</w:t>
      </w:r>
    </w:p>
    <w:p w14:paraId="3374B9F4" w14:textId="35AE64C3" w:rsidR="00DA20C7" w:rsidRPr="00D3437B" w:rsidRDefault="00DA20C7" w:rsidP="00143510">
      <w:pPr>
        <w:rPr>
          <w:rFonts w:ascii="Avenir Book" w:hAnsi="Avenir Book"/>
        </w:rPr>
      </w:pPr>
    </w:p>
    <w:p w14:paraId="200E8C86" w14:textId="6020C1EA" w:rsidR="00DA20C7" w:rsidRPr="00D3437B" w:rsidRDefault="0031016A" w:rsidP="00D66308">
      <w:pPr>
        <w:jc w:val="both"/>
        <w:rPr>
          <w:rFonts w:ascii="Avenir Book" w:hAnsi="Avenir Book"/>
        </w:rPr>
      </w:pPr>
      <w:r w:rsidRPr="00D3437B">
        <w:rPr>
          <w:rFonts w:ascii="Avenir Book" w:hAnsi="Avenir Book"/>
          <w:noProof/>
          <w:lang w:val="en-US" w:eastAsia="en-US"/>
        </w:rPr>
        <mc:AlternateContent>
          <mc:Choice Requires="wpg">
            <w:drawing>
              <wp:anchor distT="0" distB="0" distL="114300" distR="114300" simplePos="0" relativeHeight="251674624" behindDoc="0" locked="0" layoutInCell="1" allowOverlap="1" wp14:anchorId="63BC0F30" wp14:editId="54C04C9F">
                <wp:simplePos x="0" y="0"/>
                <wp:positionH relativeFrom="column">
                  <wp:posOffset>2755900</wp:posOffset>
                </wp:positionH>
                <wp:positionV relativeFrom="paragraph">
                  <wp:posOffset>1833245</wp:posOffset>
                </wp:positionV>
                <wp:extent cx="3582035" cy="5488940"/>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3582035" cy="5488940"/>
                          <a:chOff x="0" y="0"/>
                          <a:chExt cx="3582035" cy="5488940"/>
                        </a:xfrm>
                      </wpg:grpSpPr>
                      <pic:pic xmlns:pic="http://schemas.openxmlformats.org/drawingml/2006/picture">
                        <pic:nvPicPr>
                          <pic:cNvPr id="29" name="Picture 29" descr="Flow_Diagram.jpe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5465" cy="5031740"/>
                          </a:xfrm>
                          <a:prstGeom prst="rect">
                            <a:avLst/>
                          </a:prstGeom>
                          <a:noFill/>
                          <a:ln>
                            <a:noFill/>
                          </a:ln>
                        </pic:spPr>
                      </pic:pic>
                      <wps:wsp>
                        <wps:cNvPr id="30" name="Text Box 30"/>
                        <wps:cNvSpPr txBox="1"/>
                        <wps:spPr>
                          <a:xfrm>
                            <a:off x="38100" y="5029200"/>
                            <a:ext cx="35439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46A29A" w14:textId="3CF908F2" w:rsidR="00212558" w:rsidRPr="0031016A" w:rsidRDefault="00212558" w:rsidP="0031016A">
                              <w:pPr>
                                <w:jc w:val="center"/>
                                <w:rPr>
                                  <w:rStyle w:val="SubtleReference"/>
                                </w:rPr>
                              </w:pPr>
                              <w:r w:rsidRPr="0031016A">
                                <w:rPr>
                                  <w:rStyle w:val="SubtleReference"/>
                                </w:rPr>
                                <w:t>Figure 8: A flow diagram of how I check previous combinations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BC0F30" id="Group 31" o:spid="_x0000_s1047" style="position:absolute;left:0;text-align:left;margin-left:217pt;margin-top:144.35pt;width:282.05pt;height:432.2pt;z-index:251674624" coordsize="3582035,54889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">
                <v:shape id="Picture 29" o:spid="_x0000_s1048" type="#_x0000_t75" alt="Flow_Diagram.jpeg" style="position:absolute;width:3085465;height:50317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dR&#10;bh7FAAAA2wAAAA8AAABkcnMvZG93bnJldi54bWxEj91qwkAUhO8F32E5Qu90o1Ax0VWkUCgt9R/F&#10;u0P2mASzZ9PsNolv3y0UejnMzDfMYtWZUjRUu8KygvEoAkGcWl1wpuB0fB3OQDiPrLG0TAoe5GC1&#10;7PcWmGjb8p6ag89EgLBLUEHufZVI6dKcDLqRrYiDd7O1QR9knUldYxvgppSTKJpKgwWHhRwreskp&#10;vR++jYLL/Xm6O7cfsf/8uuyv463cVO83pZ4G3XoOwlPn/8N/7TetYBLD75fwA+Ty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XUW4exQAAANsAAAAPAAAAAAAAAAAAAAAAAJwC&#10;AABkcnMvZG93bnJldi54bWxQSwUGAAAAAAQABAD3AAAAjgMAAAAA&#10;">
                  <v:imagedata r:id="rId25" o:title="Flow_Diagram.jpeg"/>
                  <v:path arrowok="t"/>
                </v:shape>
                <v:shape id="Text Box 30" o:spid="_x0000_s1049" type="#_x0000_t202" style="position:absolute;left:38100;top:5029200;width:354393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7046A29A" w14:textId="3CF908F2" w:rsidR="00212558" w:rsidRPr="0031016A" w:rsidRDefault="00212558" w:rsidP="0031016A">
                        <w:pPr>
                          <w:jc w:val="center"/>
                          <w:rPr>
                            <w:rStyle w:val="SubtleReference"/>
                          </w:rPr>
                        </w:pPr>
                        <w:r w:rsidRPr="0031016A">
                          <w:rPr>
                            <w:rStyle w:val="SubtleReference"/>
                          </w:rPr>
                          <w:t>Figure 8: A flow diagram of how I check previous combinations</w:t>
                        </w:r>
                      </w:p>
                    </w:txbxContent>
                  </v:textbox>
                </v:shape>
                <w10:wrap type="square"/>
              </v:group>
            </w:pict>
          </mc:Fallback>
        </mc:AlternateContent>
      </w:r>
      <w:r w:rsidR="003B1FB4" w:rsidRPr="00D3437B">
        <w:rPr>
          <w:rFonts w:ascii="Avenir Book" w:hAnsi="Avenir Book"/>
        </w:rPr>
        <w:t>Finally,</w:t>
      </w:r>
      <w:r w:rsidR="00DA20C7" w:rsidRPr="00D3437B">
        <w:rPr>
          <w:rFonts w:ascii="Avenir Book" w:hAnsi="Avenir Book"/>
        </w:rPr>
        <w:t xml:space="preserve"> within operator.js there is a f</w:t>
      </w:r>
      <w:r w:rsidR="003B1FB4" w:rsidRPr="00D3437B">
        <w:rPr>
          <w:rFonts w:ascii="Avenir Book" w:hAnsi="Avenir Book"/>
        </w:rPr>
        <w:t>unction named “</w:t>
      </w:r>
      <w:proofErr w:type="spellStart"/>
      <w:r w:rsidR="003B1FB4" w:rsidRPr="00D3437B">
        <w:rPr>
          <w:rFonts w:ascii="Avenir Book" w:hAnsi="Avenir Book"/>
        </w:rPr>
        <w:t>canCalculate</w:t>
      </w:r>
      <w:proofErr w:type="spellEnd"/>
      <w:r w:rsidR="003B1FB4" w:rsidRPr="00D3437B">
        <w:rPr>
          <w:rFonts w:ascii="Avenir Book" w:hAnsi="Avenir Book"/>
        </w:rPr>
        <w:t xml:space="preserve">”. This stops illegal or </w:t>
      </w:r>
      <w:r w:rsidR="00C62717" w:rsidRPr="00D3437B">
        <w:rPr>
          <w:rFonts w:ascii="Avenir Book" w:hAnsi="Avenir Book"/>
        </w:rPr>
        <w:t>redundant ope</w:t>
      </w:r>
      <w:r w:rsidR="00B875EA" w:rsidRPr="00D3437B">
        <w:rPr>
          <w:rFonts w:ascii="Avenir Book" w:hAnsi="Avenir Book"/>
        </w:rPr>
        <w:t xml:space="preserve">rations from being performed. For addition, it is set to return true, this is because there are no illegal or redundant operations for addition. For multiplication however, you can’t make a negative number or decimal place, the algorithm stops the multiplication of one. This is because there is no benefit of multiplying by one as the user can submit an answer without using all numbers and the result of multiplying by one will just return the same number. For subtraction it makes sure that x is greater than y, this is to </w:t>
      </w:r>
      <w:r w:rsidR="00B875EA" w:rsidRPr="00D3437B">
        <w:rPr>
          <w:rFonts w:ascii="Avenir Book" w:hAnsi="Avenir Book"/>
        </w:rPr>
        <w:lastRenderedPageBreak/>
        <w:t xml:space="preserve">make sure that no negative numbers are created as this would break the rules of Countdown. </w:t>
      </w:r>
      <w:r w:rsidR="004A34FC" w:rsidRPr="00D3437B">
        <w:rPr>
          <w:rFonts w:ascii="Avenir Book" w:hAnsi="Avenir Book"/>
        </w:rPr>
        <w:t>Finally</w:t>
      </w:r>
      <w:r w:rsidR="000A7F41" w:rsidRPr="00D3437B">
        <w:rPr>
          <w:rFonts w:ascii="Avenir Book" w:hAnsi="Avenir Book"/>
        </w:rPr>
        <w:t>, there is</w:t>
      </w:r>
      <w:r w:rsidR="004A34FC" w:rsidRPr="00D3437B">
        <w:rPr>
          <w:rFonts w:ascii="Avenir Book" w:hAnsi="Avenir Book"/>
        </w:rPr>
        <w:t xml:space="preserve"> division, it makes sure that again you cannot divide by one as it would be a </w:t>
      </w:r>
      <w:r w:rsidR="000A7F41" w:rsidRPr="00D3437B">
        <w:rPr>
          <w:rFonts w:ascii="Avenir Book" w:hAnsi="Avenir Book"/>
        </w:rPr>
        <w:t>redundant move as well as stopping from diving into decimal places by using modulus to check to see if the result would be a decimal or not.</w:t>
      </w:r>
    </w:p>
    <w:p w14:paraId="0320F379" w14:textId="14780D19" w:rsidR="000A7F41" w:rsidRPr="00D3437B" w:rsidRDefault="000A7F41" w:rsidP="00D66308">
      <w:pPr>
        <w:jc w:val="both"/>
        <w:rPr>
          <w:rFonts w:ascii="Avenir Book" w:hAnsi="Avenir Book"/>
        </w:rPr>
      </w:pPr>
    </w:p>
    <w:p w14:paraId="20BB62E7" w14:textId="372223F9" w:rsidR="000A7F41" w:rsidRPr="00D3437B" w:rsidRDefault="00610995" w:rsidP="00D66308">
      <w:pPr>
        <w:jc w:val="both"/>
        <w:rPr>
          <w:rFonts w:ascii="Avenir Book" w:hAnsi="Avenir Book"/>
        </w:rPr>
      </w:pPr>
      <w:r w:rsidRPr="00D3437B">
        <w:rPr>
          <w:rFonts w:ascii="Avenir Book" w:hAnsi="Avenir Book"/>
        </w:rPr>
        <w:t>The final object that the algorithm uses throughout its lifecycle is “combination.js”</w:t>
      </w:r>
      <w:r w:rsidR="00394F2B" w:rsidRPr="00D3437B">
        <w:rPr>
          <w:rFonts w:ascii="Avenir Book" w:hAnsi="Avenir Book"/>
        </w:rPr>
        <w:t xml:space="preserve">. This </w:t>
      </w:r>
      <w:r w:rsidR="00695168" w:rsidRPr="00D3437B">
        <w:rPr>
          <w:rFonts w:ascii="Avenir Book" w:hAnsi="Avenir Book"/>
        </w:rPr>
        <w:t>object has a few different sections to it.</w:t>
      </w:r>
    </w:p>
    <w:p w14:paraId="7730B588" w14:textId="152666CE" w:rsidR="00695168" w:rsidRPr="00D3437B" w:rsidRDefault="00695168" w:rsidP="00D66308">
      <w:pPr>
        <w:jc w:val="both"/>
        <w:rPr>
          <w:rFonts w:ascii="Avenir Book" w:hAnsi="Avenir Book"/>
        </w:rPr>
      </w:pPr>
    </w:p>
    <w:p w14:paraId="113A75E7" w14:textId="2201447A" w:rsidR="00695168" w:rsidRPr="00D3437B" w:rsidRDefault="00695168" w:rsidP="00D66308">
      <w:pPr>
        <w:jc w:val="both"/>
        <w:rPr>
          <w:rFonts w:ascii="Avenir Book" w:hAnsi="Avenir Book"/>
        </w:rPr>
      </w:pPr>
      <w:r w:rsidRPr="00D3437B">
        <w:rPr>
          <w:rFonts w:ascii="Avenir Book" w:hAnsi="Avenir Book"/>
        </w:rPr>
        <w:t xml:space="preserve">The first section </w:t>
      </w:r>
      <w:r w:rsidR="008F7FF8" w:rsidRPr="00D3437B">
        <w:rPr>
          <w:rFonts w:ascii="Avenir Book" w:hAnsi="Avenir Book"/>
        </w:rPr>
        <w:t>che</w:t>
      </w:r>
      <w:r w:rsidR="00572691" w:rsidRPr="00D3437B">
        <w:rPr>
          <w:rFonts w:ascii="Avenir Book" w:hAnsi="Avenir Book"/>
        </w:rPr>
        <w:t>cks to see if the combination that is currently being processed is equal to the previous one.</w:t>
      </w:r>
      <w:r w:rsidR="004A5261" w:rsidRPr="00D3437B">
        <w:rPr>
          <w:rFonts w:ascii="Avenir Book" w:hAnsi="Avenir Book"/>
        </w:rPr>
        <w:t xml:space="preserve"> </w:t>
      </w:r>
    </w:p>
    <w:p w14:paraId="6F4CCDC4" w14:textId="339CBD18" w:rsidR="00796807" w:rsidRPr="00D3437B" w:rsidRDefault="00796807" w:rsidP="00D66308">
      <w:pPr>
        <w:jc w:val="both"/>
        <w:rPr>
          <w:rFonts w:ascii="Avenir Book" w:hAnsi="Avenir Book"/>
        </w:rPr>
      </w:pPr>
    </w:p>
    <w:p w14:paraId="70E11629" w14:textId="3BCE1066" w:rsidR="001F35A4" w:rsidRPr="00D3437B" w:rsidRDefault="00DD1660" w:rsidP="00D66308">
      <w:pPr>
        <w:jc w:val="both"/>
        <w:rPr>
          <w:rFonts w:ascii="Avenir Book" w:hAnsi="Avenir Book"/>
        </w:rPr>
      </w:pPr>
      <w:r w:rsidRPr="00D3437B">
        <w:rPr>
          <w:rFonts w:ascii="Avenir Book" w:hAnsi="Avenir Book"/>
        </w:rPr>
        <w:t xml:space="preserve">To the right is Figure 8 which shows a flow diagram of how this function is working within combination.js. It starts by checking if </w:t>
      </w:r>
      <w:r w:rsidR="00A3602A" w:rsidRPr="00D3437B">
        <w:rPr>
          <w:rFonts w:ascii="Avenir Book" w:hAnsi="Avenir Book"/>
        </w:rPr>
        <w:t xml:space="preserve">the combination that is </w:t>
      </w:r>
      <w:r w:rsidR="000A796B" w:rsidRPr="00D3437B">
        <w:rPr>
          <w:rFonts w:ascii="Avenir Book" w:hAnsi="Avenir Book"/>
        </w:rPr>
        <w:t xml:space="preserve">being passed into the function is not </w:t>
      </w:r>
      <w:r w:rsidR="00A3602A" w:rsidRPr="00D3437B">
        <w:rPr>
          <w:rFonts w:ascii="Avenir Book" w:hAnsi="Avenir Book"/>
        </w:rPr>
        <w:t xml:space="preserve">already an instance of the ‘Combination’ object. </w:t>
      </w:r>
      <w:r w:rsidR="00A30FB9" w:rsidRPr="00D3437B">
        <w:rPr>
          <w:rFonts w:ascii="Avenir Book" w:hAnsi="Avenir Book"/>
        </w:rPr>
        <w:t xml:space="preserve">If it is </w:t>
      </w:r>
      <w:r w:rsidR="00EF6A30" w:rsidRPr="00D3437B">
        <w:rPr>
          <w:rFonts w:ascii="Avenir Book" w:hAnsi="Avenir Book"/>
        </w:rPr>
        <w:t>already an instance, then it will return false and the process ends with that check. If the combination is not an instance, then it will move onto the next check.</w:t>
      </w:r>
    </w:p>
    <w:p w14:paraId="0C1F2810" w14:textId="77777777" w:rsidR="00B37EB0" w:rsidRPr="00D3437B" w:rsidRDefault="00B37EB0" w:rsidP="00D66308">
      <w:pPr>
        <w:jc w:val="both"/>
        <w:rPr>
          <w:rFonts w:ascii="Avenir Book" w:hAnsi="Avenir Book"/>
        </w:rPr>
      </w:pPr>
    </w:p>
    <w:p w14:paraId="2250ACAE" w14:textId="3439443B" w:rsidR="00B37EB0" w:rsidRPr="00D3437B" w:rsidRDefault="00B37EB0" w:rsidP="00D66308">
      <w:pPr>
        <w:jc w:val="both"/>
        <w:rPr>
          <w:rFonts w:ascii="Avenir Book" w:hAnsi="Avenir Book"/>
        </w:rPr>
      </w:pPr>
      <w:r w:rsidRPr="00D3437B">
        <w:rPr>
          <w:rFonts w:ascii="Avenir Book" w:hAnsi="Avenir Book"/>
        </w:rPr>
        <w:t xml:space="preserve">The next check is too see if operator from the first combination is not equal to the operator of the current object. If it is </w:t>
      </w:r>
      <w:r w:rsidR="00986001" w:rsidRPr="00D3437B">
        <w:rPr>
          <w:rFonts w:ascii="Avenir Book" w:hAnsi="Avenir Book"/>
        </w:rPr>
        <w:t>equal to the current object’s operator then it will return false, and end the process of checking that combination. If it is not equal to the current object’s operator, it will move onto the next check.</w:t>
      </w:r>
    </w:p>
    <w:p w14:paraId="441D5456" w14:textId="77777777" w:rsidR="00986001" w:rsidRPr="00D3437B" w:rsidRDefault="00986001" w:rsidP="004C12FA">
      <w:pPr>
        <w:rPr>
          <w:rFonts w:ascii="Avenir Book" w:hAnsi="Avenir Book"/>
        </w:rPr>
      </w:pPr>
    </w:p>
    <w:p w14:paraId="13FB4EDF" w14:textId="6A5839BC" w:rsidR="00986001" w:rsidRPr="00D3437B" w:rsidRDefault="00986001" w:rsidP="00D66308">
      <w:pPr>
        <w:jc w:val="both"/>
        <w:rPr>
          <w:rFonts w:ascii="Avenir Book" w:hAnsi="Avenir Book"/>
        </w:rPr>
      </w:pPr>
      <w:r w:rsidRPr="00D3437B">
        <w:rPr>
          <w:rFonts w:ascii="Avenir Book" w:hAnsi="Avenir Book"/>
        </w:rPr>
        <w:t>If the value from the first combin</w:t>
      </w:r>
      <w:r w:rsidR="00D87D60" w:rsidRPr="00D3437B">
        <w:rPr>
          <w:rFonts w:ascii="Avenir Book" w:hAnsi="Avenir Book"/>
        </w:rPr>
        <w:t>atio</w:t>
      </w:r>
      <w:r w:rsidR="001F120A" w:rsidRPr="00D3437B">
        <w:rPr>
          <w:rFonts w:ascii="Avenir Book" w:hAnsi="Avenir Book"/>
        </w:rPr>
        <w:t>n is not equal to the value of the current object, then it will move onto the next section, however if they are the same, then it will return false and end there.</w:t>
      </w:r>
    </w:p>
    <w:p w14:paraId="019C759A" w14:textId="77777777" w:rsidR="001F120A" w:rsidRPr="00D3437B" w:rsidRDefault="001F120A" w:rsidP="00D66308">
      <w:pPr>
        <w:jc w:val="both"/>
        <w:rPr>
          <w:rFonts w:ascii="Avenir Book" w:hAnsi="Avenir Book"/>
        </w:rPr>
      </w:pPr>
    </w:p>
    <w:p w14:paraId="55ABC241" w14:textId="39481E91" w:rsidR="001F120A" w:rsidRPr="00D3437B" w:rsidRDefault="001F120A" w:rsidP="00D66308">
      <w:pPr>
        <w:jc w:val="both"/>
        <w:rPr>
          <w:rFonts w:ascii="Avenir Book" w:hAnsi="Avenir Book"/>
        </w:rPr>
      </w:pPr>
      <w:r w:rsidRPr="00D3437B">
        <w:rPr>
          <w:rFonts w:ascii="Avenir Book" w:hAnsi="Avenir Book"/>
        </w:rPr>
        <w:t>If the combination count from the first combination is not equal to the combination count of the current object, then it will move onto the next section, whereas if it is the same it will return false and end the check.</w:t>
      </w:r>
    </w:p>
    <w:p w14:paraId="4E1F3801" w14:textId="0CE230A9" w:rsidR="0016770D" w:rsidRPr="00D3437B" w:rsidRDefault="0016770D" w:rsidP="00D66308">
      <w:pPr>
        <w:jc w:val="both"/>
        <w:rPr>
          <w:rFonts w:ascii="Avenir Book" w:hAnsi="Avenir Book"/>
        </w:rPr>
      </w:pPr>
    </w:p>
    <w:p w14:paraId="47B1F028" w14:textId="359FEAF8" w:rsidR="0016770D" w:rsidRPr="00D3437B" w:rsidRDefault="00FB0644" w:rsidP="00D66308">
      <w:pPr>
        <w:jc w:val="both"/>
        <w:rPr>
          <w:rFonts w:ascii="Avenir Book" w:hAnsi="Avenir Book"/>
        </w:rPr>
      </w:pPr>
      <w:r w:rsidRPr="00D3437B">
        <w:rPr>
          <w:rFonts w:ascii="Avenir Book" w:hAnsi="Avenir Book"/>
        </w:rPr>
        <w:t xml:space="preserve">At the next stage, instead of checking if one value is not equal to the other value, it checks to see if </w:t>
      </w:r>
      <w:r w:rsidR="005F5046" w:rsidRPr="00D3437B">
        <w:rPr>
          <w:rFonts w:ascii="Avenir Book" w:hAnsi="Avenir Book"/>
        </w:rPr>
        <w:t xml:space="preserve">the number values of the first </w:t>
      </w:r>
      <w:r w:rsidR="00DF3EE5" w:rsidRPr="00D3437B">
        <w:rPr>
          <w:rFonts w:ascii="Avenir Book" w:hAnsi="Avenir Book"/>
        </w:rPr>
        <w:t>combination are equal to the current objects values. If they match, then it returns true and ends the check. If they do not match, it checks to see if the operator is commutative. This is because the numbers may be equal but the wrong way around.</w:t>
      </w:r>
      <w:r w:rsidR="00B35FB5" w:rsidRPr="00D3437B">
        <w:rPr>
          <w:rFonts w:ascii="Avenir Book" w:hAnsi="Avenir Book"/>
        </w:rPr>
        <w:t xml:space="preserve"> If the operator is commutative, then the </w:t>
      </w:r>
      <w:r w:rsidR="001E6FB3" w:rsidRPr="00D3437B">
        <w:rPr>
          <w:rFonts w:ascii="Avenir Book" w:hAnsi="Avenir Book"/>
        </w:rPr>
        <w:t>sets are equal and it will expand one level however if the operator is not commutative that it returns false and end.</w:t>
      </w:r>
    </w:p>
    <w:p w14:paraId="74EC0D06" w14:textId="3A8FFA6D" w:rsidR="0016770D" w:rsidRPr="00D3437B" w:rsidRDefault="0016770D" w:rsidP="00D66308">
      <w:pPr>
        <w:jc w:val="both"/>
        <w:rPr>
          <w:rFonts w:ascii="Avenir Book" w:hAnsi="Avenir Book"/>
        </w:rPr>
      </w:pPr>
    </w:p>
    <w:p w14:paraId="12D39D6F" w14:textId="2D644A4E" w:rsidR="004A61CC" w:rsidRPr="00D3437B" w:rsidRDefault="00C76467" w:rsidP="00D66308">
      <w:pPr>
        <w:jc w:val="both"/>
        <w:rPr>
          <w:rFonts w:ascii="Avenir Book" w:hAnsi="Avenir Book"/>
        </w:rPr>
      </w:pPr>
      <w:r w:rsidRPr="00D3437B">
        <w:rPr>
          <w:rFonts w:ascii="Avenir Book" w:hAnsi="Avenir Book"/>
        </w:rPr>
        <w:t xml:space="preserve">The </w:t>
      </w:r>
      <w:r w:rsidR="00137773" w:rsidRPr="00D3437B">
        <w:rPr>
          <w:rFonts w:ascii="Avenir Book" w:hAnsi="Avenir Book"/>
        </w:rPr>
        <w:t>‘</w:t>
      </w:r>
      <w:proofErr w:type="spellStart"/>
      <w:r w:rsidR="00137773" w:rsidRPr="00D3437B">
        <w:rPr>
          <w:rFonts w:ascii="Avenir Book" w:hAnsi="Avenir Book"/>
        </w:rPr>
        <w:t>expandOneLevel</w:t>
      </w:r>
      <w:proofErr w:type="spellEnd"/>
      <w:r w:rsidR="00137773" w:rsidRPr="00D3437B">
        <w:rPr>
          <w:rFonts w:ascii="Avenir Book" w:hAnsi="Avenir Book"/>
        </w:rPr>
        <w:t xml:space="preserve">’ function checks to see if </w:t>
      </w:r>
      <w:r w:rsidR="00923DE7" w:rsidRPr="00D3437B">
        <w:rPr>
          <w:rFonts w:ascii="Avenir Book" w:hAnsi="Avenir Book"/>
        </w:rPr>
        <w:t xml:space="preserve">the first value is an instance of the current object, and if the second values operator is equal to operator, the it will add both value one and value two to the </w:t>
      </w:r>
      <w:r w:rsidR="00BE3002" w:rsidRPr="00D3437B">
        <w:rPr>
          <w:rFonts w:ascii="Avenir Book" w:hAnsi="Avenir Book"/>
        </w:rPr>
        <w:t xml:space="preserve">first </w:t>
      </w:r>
      <w:r w:rsidR="00923DE7" w:rsidRPr="00D3437B">
        <w:rPr>
          <w:rFonts w:ascii="Avenir Book" w:hAnsi="Avenir Book"/>
        </w:rPr>
        <w:t>values array, but if one of them isn’t true, it just adds value one.</w:t>
      </w:r>
      <w:r w:rsidR="00EC6787" w:rsidRPr="00D3437B">
        <w:rPr>
          <w:rFonts w:ascii="Avenir Book" w:hAnsi="Avenir Book"/>
        </w:rPr>
        <w:t xml:space="preserve"> There is a sample of the code in the “code samples” section of this report.</w:t>
      </w:r>
    </w:p>
    <w:p w14:paraId="0E3FD7D3" w14:textId="77777777" w:rsidR="00923DE7" w:rsidRPr="00D3437B" w:rsidRDefault="00923DE7" w:rsidP="00D66308">
      <w:pPr>
        <w:jc w:val="both"/>
        <w:rPr>
          <w:rFonts w:ascii="Avenir Book" w:hAnsi="Avenir Book"/>
        </w:rPr>
      </w:pPr>
    </w:p>
    <w:p w14:paraId="424772D3" w14:textId="019C6CE1" w:rsidR="00923DE7" w:rsidRPr="00D3437B" w:rsidRDefault="00923DE7" w:rsidP="00D66308">
      <w:pPr>
        <w:jc w:val="both"/>
        <w:rPr>
          <w:rFonts w:ascii="Avenir Book" w:hAnsi="Avenir Book"/>
        </w:rPr>
      </w:pPr>
      <w:r w:rsidRPr="00D3437B">
        <w:rPr>
          <w:rFonts w:ascii="Avenir Book" w:hAnsi="Avenir Book"/>
        </w:rPr>
        <w:t xml:space="preserve">After it has done that, it does the same thing but checks to see if value two is an instance of combination, and checks to see if value two’s operator is equal to </w:t>
      </w:r>
      <w:r w:rsidRPr="00D3437B">
        <w:rPr>
          <w:rFonts w:ascii="Avenir Book" w:hAnsi="Avenir Book"/>
        </w:rPr>
        <w:lastRenderedPageBreak/>
        <w:t xml:space="preserve">operator, if these are both true, it adds </w:t>
      </w:r>
      <w:r w:rsidR="00EC6787" w:rsidRPr="00D3437B">
        <w:rPr>
          <w:rFonts w:ascii="Avenir Book" w:hAnsi="Avenir Book"/>
        </w:rPr>
        <w:t>both value one and value two to the second values in the values array, otherwise it adds value two. There is a sample of the code in the “code samples” section of this report.</w:t>
      </w:r>
    </w:p>
    <w:p w14:paraId="1EBCA84D" w14:textId="2E6C59CE" w:rsidR="0016770D" w:rsidRPr="00D3437B" w:rsidRDefault="0016770D" w:rsidP="00D66308">
      <w:pPr>
        <w:jc w:val="both"/>
        <w:rPr>
          <w:rFonts w:ascii="Avenir Book" w:hAnsi="Avenir Book"/>
        </w:rPr>
      </w:pPr>
    </w:p>
    <w:p w14:paraId="2C987AA4" w14:textId="77777777" w:rsidR="00EE3666" w:rsidRPr="00D3437B" w:rsidRDefault="00211B93" w:rsidP="00D66308">
      <w:pPr>
        <w:jc w:val="both"/>
        <w:rPr>
          <w:rFonts w:ascii="Avenir Book" w:hAnsi="Avenir Book"/>
        </w:rPr>
      </w:pPr>
      <w:r w:rsidRPr="00D3437B">
        <w:rPr>
          <w:rFonts w:ascii="Avenir Book" w:hAnsi="Avenir Book"/>
        </w:rPr>
        <w:t xml:space="preserve">The </w:t>
      </w:r>
      <w:r w:rsidR="00F915EB" w:rsidRPr="00D3437B">
        <w:rPr>
          <w:rFonts w:ascii="Avenir Book" w:hAnsi="Avenir Book"/>
        </w:rPr>
        <w:t>next step is checking if the arrays are equal, not just in length but also i</w:t>
      </w:r>
      <w:r w:rsidR="006E2791" w:rsidRPr="00D3437B">
        <w:rPr>
          <w:rFonts w:ascii="Avenir Book" w:hAnsi="Avenir Book"/>
        </w:rPr>
        <w:t xml:space="preserve">n content and that is precisely </w:t>
      </w:r>
      <w:r w:rsidR="006C66C0" w:rsidRPr="00D3437B">
        <w:rPr>
          <w:rFonts w:ascii="Avenir Book" w:hAnsi="Avenir Book"/>
        </w:rPr>
        <w:t xml:space="preserve">what </w:t>
      </w:r>
      <w:proofErr w:type="spellStart"/>
      <w:r w:rsidR="006C66C0" w:rsidRPr="00D3437B">
        <w:rPr>
          <w:rFonts w:ascii="Avenir Book" w:hAnsi="Avenir Book"/>
        </w:rPr>
        <w:t>arraysAreEqual</w:t>
      </w:r>
      <w:proofErr w:type="spellEnd"/>
      <w:r w:rsidR="000072DE" w:rsidRPr="00D3437B">
        <w:rPr>
          <w:rFonts w:ascii="Avenir Book" w:hAnsi="Avenir Book"/>
        </w:rPr>
        <w:t xml:space="preserve"> does. </w:t>
      </w:r>
      <w:r w:rsidR="00CA59B9" w:rsidRPr="00D3437B">
        <w:rPr>
          <w:rFonts w:ascii="Avenir Book" w:hAnsi="Avenir Book"/>
        </w:rPr>
        <w:t xml:space="preserve">First it performs an if statement that checks if the first array’s length or “arr1” is not equal to </w:t>
      </w:r>
      <w:r w:rsidR="00674058" w:rsidRPr="00D3437B">
        <w:rPr>
          <w:rFonts w:ascii="Avenir Book" w:hAnsi="Avenir Book"/>
        </w:rPr>
        <w:t>the second array’s length or “arr2”. If they are not equal, it will return false. Then it will check to see if</w:t>
      </w:r>
      <w:r w:rsidR="005D0D2F" w:rsidRPr="00D3437B">
        <w:rPr>
          <w:rFonts w:ascii="Avenir Book" w:hAnsi="Avenir Book"/>
        </w:rPr>
        <w:t xml:space="preserve"> the first arrays length is equal to 0, if it is it returns true. The finally it uses a nested for loop to perform a two dimension</w:t>
      </w:r>
      <w:r w:rsidR="00420D39" w:rsidRPr="00D3437B">
        <w:rPr>
          <w:rFonts w:ascii="Avenir Book" w:hAnsi="Avenir Book"/>
        </w:rPr>
        <w:t>al array to see if there are any values within the first and second arrays. If they are, it will return true.</w:t>
      </w:r>
      <w:r w:rsidR="00C43246" w:rsidRPr="00D3437B">
        <w:rPr>
          <w:rFonts w:ascii="Avenir Book" w:hAnsi="Avenir Book"/>
        </w:rPr>
        <w:t xml:space="preserve"> If it gets to the end of the function and they are not the same, then it will return false.</w:t>
      </w:r>
    </w:p>
    <w:p w14:paraId="34378A04" w14:textId="77777777" w:rsidR="004E6CAF" w:rsidRPr="00D3437B" w:rsidRDefault="004E6CAF" w:rsidP="00D66308">
      <w:pPr>
        <w:jc w:val="both"/>
        <w:rPr>
          <w:rFonts w:ascii="Avenir Book" w:hAnsi="Avenir Book"/>
        </w:rPr>
      </w:pPr>
    </w:p>
    <w:p w14:paraId="51B6839C" w14:textId="4700681A" w:rsidR="004E6CAF" w:rsidRPr="00D3437B" w:rsidRDefault="004E6CAF" w:rsidP="00D66308">
      <w:pPr>
        <w:jc w:val="both"/>
        <w:rPr>
          <w:rFonts w:ascii="Avenir Book" w:hAnsi="Avenir Book"/>
        </w:rPr>
      </w:pPr>
      <w:r w:rsidRPr="00D3437B">
        <w:rPr>
          <w:rFonts w:ascii="Avenir Book" w:hAnsi="Avenir Book"/>
        </w:rPr>
        <w:t>Now that I have explained the three core objects that the solution uses, I can begin to explain how my code solves the issue.</w:t>
      </w:r>
      <w:r w:rsidR="00161AA5" w:rsidRPr="00D3437B">
        <w:rPr>
          <w:rFonts w:ascii="Avenir Book" w:hAnsi="Avenir Book"/>
        </w:rPr>
        <w:t xml:space="preserve"> Within the solver.js</w:t>
      </w:r>
      <w:r w:rsidR="00302F95" w:rsidRPr="00D3437B">
        <w:rPr>
          <w:rFonts w:ascii="Avenir Book" w:hAnsi="Avenir Book"/>
        </w:rPr>
        <w:t xml:space="preserve"> object, there is a function there is a function called “</w:t>
      </w:r>
      <w:proofErr w:type="spellStart"/>
      <w:r w:rsidR="00302F95" w:rsidRPr="00D3437B">
        <w:rPr>
          <w:rFonts w:ascii="Avenir Book" w:hAnsi="Avenir Book"/>
        </w:rPr>
        <w:t>getCombinations</w:t>
      </w:r>
      <w:proofErr w:type="spellEnd"/>
      <w:r w:rsidR="00302F95" w:rsidRPr="00D3437B">
        <w:rPr>
          <w:rFonts w:ascii="Avenir Book" w:hAnsi="Avenir Book"/>
        </w:rPr>
        <w:t>”, this is where the magic happens.</w:t>
      </w:r>
      <w:r w:rsidR="00E21C49" w:rsidRPr="00D3437B">
        <w:rPr>
          <w:rFonts w:ascii="Avenir Book" w:hAnsi="Avenir Book"/>
        </w:rPr>
        <w:t xml:space="preserve"> </w:t>
      </w:r>
    </w:p>
    <w:p w14:paraId="46BE4508" w14:textId="77777777" w:rsidR="00B00847" w:rsidRPr="00D3437B" w:rsidRDefault="00B00847" w:rsidP="00D66308">
      <w:pPr>
        <w:jc w:val="both"/>
        <w:rPr>
          <w:rFonts w:ascii="Avenir Book" w:hAnsi="Avenir Book"/>
        </w:rPr>
      </w:pPr>
    </w:p>
    <w:p w14:paraId="0C6B0B77" w14:textId="64903367" w:rsidR="00B00847" w:rsidRPr="00D3437B" w:rsidRDefault="00B00847" w:rsidP="00D66308">
      <w:pPr>
        <w:jc w:val="both"/>
        <w:rPr>
          <w:rFonts w:ascii="Avenir Book" w:hAnsi="Avenir Book"/>
        </w:rPr>
      </w:pPr>
      <w:r w:rsidRPr="00D3437B">
        <w:rPr>
          <w:rFonts w:ascii="Avenir Book" w:hAnsi="Avenir Book"/>
        </w:rPr>
        <w:t>It starts be setting some variables at the top, however further down there are three different nested for loops. The first two for loops are setting up a two dimensional array</w:t>
      </w:r>
      <w:r w:rsidR="005A32A2" w:rsidRPr="00D3437B">
        <w:rPr>
          <w:rFonts w:ascii="Avenir Book" w:hAnsi="Avenir Book"/>
        </w:rPr>
        <w:t xml:space="preserve">, the first sets the </w:t>
      </w:r>
      <w:r w:rsidR="00446ECD" w:rsidRPr="00D3437B">
        <w:rPr>
          <w:rFonts w:ascii="Avenir Book" w:hAnsi="Avenir Book"/>
        </w:rPr>
        <w:t>value of i1 to be 0, it then sets ‘</w:t>
      </w:r>
      <w:proofErr w:type="spellStart"/>
      <w:r w:rsidR="00446ECD" w:rsidRPr="00D3437B">
        <w:rPr>
          <w:rFonts w:ascii="Avenir Book" w:hAnsi="Avenir Book"/>
        </w:rPr>
        <w:t>len</w:t>
      </w:r>
      <w:proofErr w:type="spellEnd"/>
      <w:r w:rsidR="00446ECD" w:rsidRPr="00D3437B">
        <w:rPr>
          <w:rFonts w:ascii="Avenir Book" w:hAnsi="Avenir Book"/>
        </w:rPr>
        <w:t xml:space="preserve">’ to be equal to number of values within the values array. This is so it can slowly iterate over the array, what’s important in this section is that it also enters a variable called i1Max. This value is equal to </w:t>
      </w:r>
      <w:proofErr w:type="spellStart"/>
      <w:r w:rsidR="00446ECD" w:rsidRPr="00D3437B">
        <w:rPr>
          <w:rFonts w:ascii="Avenir Book" w:hAnsi="Avenir Book"/>
        </w:rPr>
        <w:t>len</w:t>
      </w:r>
      <w:proofErr w:type="spellEnd"/>
      <w:r w:rsidR="00446ECD" w:rsidRPr="00D3437B">
        <w:rPr>
          <w:rFonts w:ascii="Avenir Book" w:hAnsi="Avenir Book"/>
        </w:rPr>
        <w:t xml:space="preserve"> – 1,</w:t>
      </w:r>
      <w:r w:rsidR="00CF0B65" w:rsidRPr="00D3437B">
        <w:rPr>
          <w:rFonts w:ascii="Avenir Book" w:hAnsi="Avenir Book"/>
        </w:rPr>
        <w:t xml:space="preserve"> this is because in the second for loop, there is a value declared, i2. This variable </w:t>
      </w:r>
      <w:r w:rsidR="00F8159F" w:rsidRPr="00D3437B">
        <w:rPr>
          <w:rFonts w:ascii="Avenir Book" w:hAnsi="Avenir Book"/>
        </w:rPr>
        <w:t xml:space="preserve">is equal to i1 + 1, this is because they are both set to be indices in the array, hence why they are i1 and i2. This is also why I have set i1Max to be equal to </w:t>
      </w:r>
      <w:proofErr w:type="spellStart"/>
      <w:r w:rsidR="00F8159F" w:rsidRPr="00D3437B">
        <w:rPr>
          <w:rFonts w:ascii="Avenir Book" w:hAnsi="Avenir Book"/>
        </w:rPr>
        <w:t>len</w:t>
      </w:r>
      <w:proofErr w:type="spellEnd"/>
      <w:r w:rsidR="00F8159F" w:rsidRPr="00D3437B">
        <w:rPr>
          <w:rFonts w:ascii="Avenir Book" w:hAnsi="Avenir Book"/>
        </w:rPr>
        <w:t xml:space="preserve"> – 1, because it needs to have a point where i2 cannot exceed the maximum length of the string, so i1 needs to stop 1 before the end.</w:t>
      </w:r>
    </w:p>
    <w:p w14:paraId="5D175E79" w14:textId="77777777" w:rsidR="00F8159F" w:rsidRPr="00D3437B" w:rsidRDefault="00F8159F" w:rsidP="00D66308">
      <w:pPr>
        <w:jc w:val="both"/>
        <w:rPr>
          <w:rFonts w:ascii="Avenir Book" w:hAnsi="Avenir Book"/>
        </w:rPr>
      </w:pPr>
    </w:p>
    <w:p w14:paraId="0B10E265" w14:textId="0580D84E" w:rsidR="00F8159F" w:rsidRPr="00D3437B" w:rsidRDefault="00BB47BA" w:rsidP="00D66308">
      <w:pPr>
        <w:jc w:val="both"/>
        <w:rPr>
          <w:rFonts w:ascii="Avenir Book" w:hAnsi="Avenir Book"/>
        </w:rPr>
      </w:pPr>
      <w:r w:rsidRPr="00D3437B">
        <w:rPr>
          <w:rFonts w:ascii="Avenir Book" w:hAnsi="Avenir Book"/>
        </w:rPr>
        <w:t>In the third</w:t>
      </w:r>
      <w:r w:rsidR="00CE58F7" w:rsidRPr="00D3437B">
        <w:rPr>
          <w:rFonts w:ascii="Avenir Book" w:hAnsi="Avenir Book"/>
        </w:rPr>
        <w:t xml:space="preserve"> for</w:t>
      </w:r>
      <w:r w:rsidRPr="00D3437B">
        <w:rPr>
          <w:rFonts w:ascii="Avenir Book" w:hAnsi="Avenir Book"/>
        </w:rPr>
        <w:t xml:space="preserve"> loop, the solution to the </w:t>
      </w:r>
      <w:r w:rsidR="00CE58F7" w:rsidRPr="00D3437B">
        <w:rPr>
          <w:rFonts w:ascii="Avenir Book" w:hAnsi="Avenir Book"/>
        </w:rPr>
        <w:t>problem is created. It</w:t>
      </w:r>
      <w:r w:rsidR="009C26F2" w:rsidRPr="00D3437B">
        <w:rPr>
          <w:rFonts w:ascii="Avenir Book" w:hAnsi="Avenir Book"/>
        </w:rPr>
        <w:t xml:space="preserve"> will loop through </w:t>
      </w:r>
      <w:r w:rsidR="00B6753B" w:rsidRPr="00D3437B">
        <w:rPr>
          <w:rFonts w:ascii="Avenir Book" w:hAnsi="Avenir Book"/>
        </w:rPr>
        <w:t xml:space="preserve">i1 and i2 </w:t>
      </w:r>
      <w:r w:rsidR="005841B7" w:rsidRPr="00D3437B">
        <w:rPr>
          <w:rFonts w:ascii="Avenir Book" w:hAnsi="Avenir Book"/>
        </w:rPr>
        <w:t>with every operator to create every possible value. So first i1 will start at index 0 of the user numbers, this being the first item in the user numbers array. Then i2 will start at index 1, the second item in the array. It will use every possible operator whilst taking into account the operators that cannot be run or would be pointless to run (multiplying by one for instance).</w:t>
      </w:r>
    </w:p>
    <w:p w14:paraId="3AF6CC14" w14:textId="77777777" w:rsidR="005841B7" w:rsidRPr="00D3437B" w:rsidRDefault="005841B7" w:rsidP="00D66308">
      <w:pPr>
        <w:jc w:val="both"/>
        <w:rPr>
          <w:rFonts w:ascii="Avenir Book" w:hAnsi="Avenir Book"/>
        </w:rPr>
      </w:pPr>
    </w:p>
    <w:p w14:paraId="28FFE765" w14:textId="317D7610" w:rsidR="005841B7" w:rsidRPr="00D3437B" w:rsidRDefault="005841B7" w:rsidP="00D66308">
      <w:pPr>
        <w:jc w:val="both"/>
        <w:rPr>
          <w:rFonts w:ascii="Avenir Book" w:hAnsi="Avenir Book"/>
        </w:rPr>
      </w:pPr>
      <w:r w:rsidRPr="00D3437B">
        <w:rPr>
          <w:rFonts w:ascii="Avenir Book" w:hAnsi="Avenir Book"/>
        </w:rPr>
        <w:t xml:space="preserve">Once they have run every possible operator, i2 will increment by one, this means it will move from the second item in the array to third, whilst </w:t>
      </w:r>
      <w:r w:rsidR="00223C60" w:rsidRPr="00D3437B">
        <w:rPr>
          <w:rFonts w:ascii="Avenir Book" w:hAnsi="Avenir Book"/>
        </w:rPr>
        <w:t xml:space="preserve">i1 remains at position 0. It will perform all the applicable operators once more and move on. Once i2 has reached the end of the array, i1 will increment by one to index 1 in the array (the second item). Then i2 </w:t>
      </w:r>
      <w:r w:rsidR="00F514C3" w:rsidRPr="00D3437B">
        <w:rPr>
          <w:rFonts w:ascii="Avenir Book" w:hAnsi="Avenir Book"/>
        </w:rPr>
        <w:t xml:space="preserve">will start at one higher than i1 and loop through the array once more. </w:t>
      </w:r>
    </w:p>
    <w:p w14:paraId="340356E2" w14:textId="77777777" w:rsidR="00F514C3" w:rsidRPr="00D3437B" w:rsidRDefault="00F514C3" w:rsidP="00D66308">
      <w:pPr>
        <w:jc w:val="both"/>
        <w:rPr>
          <w:rFonts w:ascii="Avenir Book" w:hAnsi="Avenir Book"/>
        </w:rPr>
      </w:pPr>
    </w:p>
    <w:p w14:paraId="7F28E142" w14:textId="67191A97" w:rsidR="00F514C3" w:rsidRPr="00D3437B" w:rsidRDefault="00105E25" w:rsidP="00D66308">
      <w:pPr>
        <w:jc w:val="both"/>
        <w:rPr>
          <w:rFonts w:ascii="Avenir Book" w:hAnsi="Avenir Book"/>
        </w:rPr>
      </w:pPr>
      <w:r w:rsidRPr="00D3437B">
        <w:rPr>
          <w:rFonts w:ascii="Avenir Book" w:hAnsi="Avenir Book"/>
        </w:rPr>
        <w:t>The ‘</w:t>
      </w:r>
      <w:proofErr w:type="spellStart"/>
      <w:r w:rsidRPr="00D3437B">
        <w:rPr>
          <w:rFonts w:ascii="Avenir Book" w:hAnsi="Avenir Book"/>
        </w:rPr>
        <w:t>combineIfValid</w:t>
      </w:r>
      <w:proofErr w:type="spellEnd"/>
      <w:r w:rsidRPr="00D3437B">
        <w:rPr>
          <w:rFonts w:ascii="Avenir Book" w:hAnsi="Avenir Book"/>
        </w:rPr>
        <w:t>’ function is being called in the third for</w:t>
      </w:r>
      <w:r w:rsidR="00223030" w:rsidRPr="00D3437B">
        <w:rPr>
          <w:rFonts w:ascii="Avenir Book" w:hAnsi="Avenir Book"/>
        </w:rPr>
        <w:t xml:space="preserve"> loop. Each time an operation is made, if the operation is valid, it will </w:t>
      </w:r>
      <w:r w:rsidR="00BE0269" w:rsidRPr="00D3437B">
        <w:rPr>
          <w:rFonts w:ascii="Avenir Book" w:hAnsi="Avenir Book"/>
        </w:rPr>
        <w:t>the operator, val1 and val2</w:t>
      </w:r>
      <w:r w:rsidR="00C92BBD" w:rsidRPr="00D3437B">
        <w:rPr>
          <w:rFonts w:ascii="Avenir Book" w:hAnsi="Avenir Book"/>
        </w:rPr>
        <w:t xml:space="preserve">. Val1 is </w:t>
      </w:r>
      <w:r w:rsidR="00C92BBD" w:rsidRPr="00D3437B">
        <w:rPr>
          <w:rFonts w:ascii="Avenir Book" w:hAnsi="Avenir Book"/>
        </w:rPr>
        <w:lastRenderedPageBreak/>
        <w:t xml:space="preserve">set to be equal to the index that i1 represents within the values array. </w:t>
      </w:r>
      <w:r w:rsidR="00DC11D3" w:rsidRPr="00D3437B">
        <w:rPr>
          <w:rFonts w:ascii="Avenir Book" w:hAnsi="Avenir Book"/>
        </w:rPr>
        <w:t xml:space="preserve">The i2 variable does the same for val2. </w:t>
      </w:r>
    </w:p>
    <w:p w14:paraId="732AFF4C" w14:textId="77777777" w:rsidR="00EA3B12" w:rsidRPr="00D3437B" w:rsidRDefault="00EA3B12" w:rsidP="00D66308">
      <w:pPr>
        <w:jc w:val="both"/>
        <w:rPr>
          <w:rFonts w:ascii="Avenir Book" w:hAnsi="Avenir Book"/>
        </w:rPr>
      </w:pPr>
    </w:p>
    <w:p w14:paraId="20F7FBAA" w14:textId="77777777" w:rsidR="00EA3B12" w:rsidRPr="00D3437B" w:rsidRDefault="00EA3B12" w:rsidP="00D66308">
      <w:pPr>
        <w:jc w:val="both"/>
        <w:rPr>
          <w:rFonts w:ascii="Avenir Book" w:hAnsi="Avenir Book"/>
        </w:rPr>
      </w:pPr>
      <w:r w:rsidRPr="00D3437B">
        <w:rPr>
          <w:rFonts w:ascii="Avenir Book" w:hAnsi="Avenir Book"/>
        </w:rPr>
        <w:t>It then loops through the array again with the numbers that have been changed, to create a combination for the solution.</w:t>
      </w:r>
    </w:p>
    <w:p w14:paraId="292F22E9" w14:textId="22D7B9F4" w:rsidR="00380DA4" w:rsidRPr="00D3437B" w:rsidRDefault="00380DA4" w:rsidP="00D66308">
      <w:pPr>
        <w:jc w:val="both"/>
        <w:rPr>
          <w:rFonts w:ascii="Avenir Book" w:hAnsi="Avenir Book"/>
        </w:rPr>
      </w:pPr>
    </w:p>
    <w:p w14:paraId="4905784B" w14:textId="20D323E6" w:rsidR="00AD7332" w:rsidRPr="00D3437B" w:rsidRDefault="00AD7332" w:rsidP="00D66308">
      <w:pPr>
        <w:jc w:val="both"/>
        <w:rPr>
          <w:rFonts w:ascii="Avenir Book" w:hAnsi="Avenir Book"/>
        </w:rPr>
      </w:pPr>
      <w:r w:rsidRPr="00D3437B">
        <w:rPr>
          <w:rFonts w:ascii="Avenir Book" w:hAnsi="Avenir Book"/>
        </w:rPr>
        <w:t xml:space="preserve">Below these is a loop that checks to see if the solution generated from the for loop is within ten of the target number, if it is, then it is added to combination. </w:t>
      </w:r>
    </w:p>
    <w:p w14:paraId="369CBCF5" w14:textId="77777777" w:rsidR="002D7652" w:rsidRPr="00D3437B" w:rsidRDefault="002D7652" w:rsidP="00D66308">
      <w:pPr>
        <w:jc w:val="both"/>
        <w:rPr>
          <w:rFonts w:ascii="Avenir Book" w:hAnsi="Avenir Book"/>
        </w:rPr>
      </w:pPr>
    </w:p>
    <w:p w14:paraId="3609DCD8" w14:textId="15501212" w:rsidR="002D7652" w:rsidRPr="00D3437B" w:rsidRDefault="002D7652" w:rsidP="00D66308">
      <w:pPr>
        <w:jc w:val="both"/>
        <w:rPr>
          <w:rFonts w:ascii="Avenir Book" w:hAnsi="Avenir Book"/>
        </w:rPr>
      </w:pPr>
      <w:r w:rsidRPr="00D3437B">
        <w:rPr>
          <w:rFonts w:ascii="Avenir Book" w:hAnsi="Avenir Book"/>
        </w:rPr>
        <w:t xml:space="preserve">At the bottom of the solver.js </w:t>
      </w:r>
      <w:r w:rsidR="0006100A" w:rsidRPr="00D3437B">
        <w:rPr>
          <w:rFonts w:ascii="Avenir Book" w:hAnsi="Avenir Book"/>
        </w:rPr>
        <w:t xml:space="preserve">there is a function called sort. </w:t>
      </w:r>
      <w:r w:rsidR="00450512" w:rsidRPr="00D3437B">
        <w:rPr>
          <w:rFonts w:ascii="Avenir Book" w:hAnsi="Avenir Book"/>
        </w:rPr>
        <w:t>This sorts through all the combinations and places the ones closest to the target number first. This is because my algorithm will find every possible number within 10 of the target number, the closer it is to the target number the closer it is to the top of the list of the solutions (with exact matches being at the top).</w:t>
      </w:r>
    </w:p>
    <w:p w14:paraId="5E9C9BDB" w14:textId="77777777" w:rsidR="00EA3B12" w:rsidRPr="00D3437B" w:rsidRDefault="00EA3B12" w:rsidP="00D66308">
      <w:pPr>
        <w:jc w:val="both"/>
        <w:rPr>
          <w:rFonts w:ascii="Avenir Book" w:hAnsi="Avenir Book"/>
        </w:rPr>
      </w:pPr>
    </w:p>
    <w:p w14:paraId="2B6208AB" w14:textId="5DD62A37" w:rsidR="006358AD" w:rsidRPr="00D3437B" w:rsidRDefault="00EA3B12" w:rsidP="00D66308">
      <w:pPr>
        <w:jc w:val="both"/>
        <w:rPr>
          <w:rFonts w:ascii="Avenir Book" w:hAnsi="Avenir Book"/>
        </w:rPr>
      </w:pPr>
      <w:r w:rsidRPr="00D3437B">
        <w:rPr>
          <w:rFonts w:ascii="Avenir Book" w:hAnsi="Avenir Book"/>
        </w:rPr>
        <w:t xml:space="preserve">In the </w:t>
      </w:r>
      <w:r w:rsidR="00F57AED" w:rsidRPr="00D3437B">
        <w:rPr>
          <w:rFonts w:ascii="Avenir Book" w:hAnsi="Avenir Book"/>
        </w:rPr>
        <w:t xml:space="preserve">sorter.js object, there is a function </w:t>
      </w:r>
      <w:r w:rsidR="00EE153E" w:rsidRPr="00D3437B">
        <w:rPr>
          <w:rFonts w:ascii="Avenir Book" w:hAnsi="Avenir Book"/>
        </w:rPr>
        <w:t xml:space="preserve">called </w:t>
      </w:r>
      <w:r w:rsidR="00610162" w:rsidRPr="00D3437B">
        <w:rPr>
          <w:rFonts w:ascii="Avenir Book" w:hAnsi="Avenir Book"/>
        </w:rPr>
        <w:t xml:space="preserve">solve. </w:t>
      </w:r>
      <w:r w:rsidR="009F4228" w:rsidRPr="00D3437B">
        <w:rPr>
          <w:rFonts w:ascii="Avenir Book" w:hAnsi="Avenir Book"/>
        </w:rPr>
        <w:t xml:space="preserve">This function has a for loop </w:t>
      </w:r>
      <w:r w:rsidR="00D64D5A" w:rsidRPr="00D3437B">
        <w:rPr>
          <w:rFonts w:ascii="Avenir Book" w:hAnsi="Avenir Book"/>
        </w:rPr>
        <w:t xml:space="preserve">that will </w:t>
      </w:r>
      <w:r w:rsidR="002D7652" w:rsidRPr="00D3437B">
        <w:rPr>
          <w:rFonts w:ascii="Avenir Book" w:hAnsi="Avenir Book"/>
        </w:rPr>
        <w:t>loop through the solutions to see if the solution I have is the closest solution, if it is not and the new one that has been presented is closer, then the current solution is overwritten to equal the new solution.</w:t>
      </w:r>
    </w:p>
    <w:p w14:paraId="7C1E722B" w14:textId="77777777" w:rsidR="00231687" w:rsidRPr="00D3437B" w:rsidRDefault="00231687" w:rsidP="00D66308">
      <w:pPr>
        <w:jc w:val="both"/>
        <w:rPr>
          <w:rFonts w:ascii="Avenir Book" w:hAnsi="Avenir Book"/>
        </w:rPr>
      </w:pPr>
    </w:p>
    <w:p w14:paraId="1E4D1A28" w14:textId="0D2A368F" w:rsidR="0046473A" w:rsidRDefault="00231687" w:rsidP="00E86DE5">
      <w:pPr>
        <w:jc w:val="both"/>
        <w:rPr>
          <w:rFonts w:ascii="Avenir Book" w:hAnsi="Avenir Book"/>
        </w:rPr>
      </w:pPr>
      <w:r w:rsidRPr="00D3437B">
        <w:rPr>
          <w:rFonts w:ascii="Avenir Book" w:hAnsi="Avenir Book"/>
        </w:rPr>
        <w:t xml:space="preserve">And that is how my algorithm works. It is not as efficient as A* search would be, however it does find the closest possible numbers and ranks them in order of which ones are best. It does complete the requirements of the project </w:t>
      </w:r>
      <w:proofErr w:type="gramStart"/>
      <w:r w:rsidRPr="00D3437B">
        <w:rPr>
          <w:rFonts w:ascii="Avenir Book" w:hAnsi="Avenir Book"/>
        </w:rPr>
        <w:t>however,</w:t>
      </w:r>
      <w:proofErr w:type="gramEnd"/>
      <w:r w:rsidRPr="00D3437B">
        <w:rPr>
          <w:rFonts w:ascii="Avenir Book" w:hAnsi="Avenir Book"/>
        </w:rPr>
        <w:t xml:space="preserve"> it could be more efficient.</w:t>
      </w:r>
    </w:p>
    <w:p w14:paraId="7A6198A7" w14:textId="12822C3D" w:rsidR="00212558" w:rsidRPr="00D3437B" w:rsidRDefault="0046473A" w:rsidP="0046473A">
      <w:pPr>
        <w:rPr>
          <w:rFonts w:ascii="Avenir Book" w:hAnsi="Avenir Book"/>
        </w:rPr>
      </w:pPr>
      <w:r>
        <w:rPr>
          <w:rFonts w:ascii="Avenir Book" w:hAnsi="Avenir Book"/>
        </w:rPr>
        <w:br w:type="page"/>
      </w:r>
    </w:p>
    <w:p w14:paraId="061C220D" w14:textId="77777777" w:rsidR="007A3E41" w:rsidRPr="009563E5" w:rsidRDefault="00711DBE" w:rsidP="004C12FA">
      <w:pPr>
        <w:pStyle w:val="Heading1"/>
        <w:rPr>
          <w:rFonts w:ascii="Avenir Book" w:hAnsi="Avenir Book"/>
          <w:color w:val="0070C0"/>
        </w:rPr>
      </w:pPr>
      <w:bookmarkStart w:id="25" w:name="_Toc222978603"/>
      <w:bookmarkStart w:id="26" w:name="_Toc482020974"/>
      <w:r w:rsidRPr="009563E5">
        <w:rPr>
          <w:rFonts w:ascii="Avenir Book" w:hAnsi="Avenir Book"/>
          <w:color w:val="0070C0"/>
        </w:rPr>
        <w:lastRenderedPageBreak/>
        <w:t>Testing</w:t>
      </w:r>
      <w:bookmarkEnd w:id="22"/>
      <w:bookmarkEnd w:id="25"/>
      <w:bookmarkEnd w:id="26"/>
    </w:p>
    <w:p w14:paraId="3BB3CFCA" w14:textId="77777777" w:rsidR="00694611" w:rsidRPr="009563E5" w:rsidRDefault="00694611" w:rsidP="004C12FA">
      <w:pPr>
        <w:pStyle w:val="Heading2"/>
        <w:rPr>
          <w:rFonts w:ascii="Avenir Book" w:hAnsi="Avenir Book"/>
          <w:color w:val="0070C0"/>
          <w:lang w:val="en-US"/>
        </w:rPr>
      </w:pPr>
      <w:bookmarkStart w:id="27" w:name="_Toc222978604"/>
      <w:bookmarkStart w:id="28" w:name="_Toc482020975"/>
      <w:r w:rsidRPr="009563E5">
        <w:rPr>
          <w:rFonts w:ascii="Avenir Book" w:hAnsi="Avenir Book"/>
          <w:color w:val="0070C0"/>
          <w:lang w:val="en-US"/>
        </w:rPr>
        <w:t>Overall Approach to Testing</w:t>
      </w:r>
      <w:bookmarkEnd w:id="27"/>
      <w:bookmarkEnd w:id="28"/>
      <w:r w:rsidRPr="009563E5">
        <w:rPr>
          <w:rFonts w:ascii="Avenir Book" w:hAnsi="Avenir Book"/>
          <w:color w:val="0070C0"/>
          <w:lang w:val="en-US"/>
        </w:rPr>
        <w:t xml:space="preserve"> </w:t>
      </w:r>
    </w:p>
    <w:p w14:paraId="7C37452E" w14:textId="77777777" w:rsidR="00694611" w:rsidRPr="00D3437B" w:rsidRDefault="00694611" w:rsidP="004C12FA">
      <w:pPr>
        <w:rPr>
          <w:rFonts w:ascii="Avenir Book" w:hAnsi="Avenir Book"/>
          <w:lang w:val="en-US"/>
        </w:rPr>
      </w:pPr>
    </w:p>
    <w:p w14:paraId="2178A232" w14:textId="54CDED44" w:rsidR="00602CE8" w:rsidRPr="00D3437B" w:rsidRDefault="00602CE8" w:rsidP="00D66308">
      <w:pPr>
        <w:jc w:val="both"/>
        <w:rPr>
          <w:rFonts w:ascii="Avenir Book" w:hAnsi="Avenir Book"/>
          <w:lang w:val="en-US"/>
        </w:rPr>
      </w:pPr>
      <w:r w:rsidRPr="00D3437B">
        <w:rPr>
          <w:rFonts w:ascii="Avenir Book" w:hAnsi="Avenir Book"/>
          <w:lang w:val="en-US"/>
        </w:rPr>
        <w:t>To test my work, I first had to think not only about what was required of me</w:t>
      </w:r>
      <w:r w:rsidR="00E608E7" w:rsidRPr="00D3437B">
        <w:rPr>
          <w:rFonts w:ascii="Avenir Book" w:hAnsi="Avenir Book"/>
          <w:lang w:val="en-US"/>
        </w:rPr>
        <w:t>,</w:t>
      </w:r>
      <w:r w:rsidRPr="00D3437B">
        <w:rPr>
          <w:rFonts w:ascii="Avenir Book" w:hAnsi="Avenir Book"/>
          <w:lang w:val="en-US"/>
        </w:rPr>
        <w:t xml:space="preserve"> to make the project</w:t>
      </w:r>
      <w:r w:rsidR="00E608E7" w:rsidRPr="00D3437B">
        <w:rPr>
          <w:rFonts w:ascii="Avenir Book" w:hAnsi="Avenir Book"/>
          <w:lang w:val="en-US"/>
        </w:rPr>
        <w:t xml:space="preserve"> </w:t>
      </w:r>
      <w:r w:rsidRPr="00D3437B">
        <w:rPr>
          <w:rFonts w:ascii="Avenir Book" w:hAnsi="Avenir Book"/>
          <w:lang w:val="en-US"/>
        </w:rPr>
        <w:t xml:space="preserve">what it was designed to be, but also about what I wanted from the project. The project </w:t>
      </w:r>
      <w:r w:rsidR="00E608E7" w:rsidRPr="00D3437B">
        <w:rPr>
          <w:rFonts w:ascii="Avenir Book" w:hAnsi="Avenir Book"/>
          <w:lang w:val="en-US"/>
        </w:rPr>
        <w:t xml:space="preserve">clearly stated to make a playable version of Countdown number round, another </w:t>
      </w:r>
      <w:r w:rsidR="00231687" w:rsidRPr="00D3437B">
        <w:rPr>
          <w:rFonts w:ascii="Avenir Book" w:hAnsi="Avenir Book"/>
          <w:lang w:val="en-US"/>
        </w:rPr>
        <w:t>requirement is that it would have an algorithm find a solution to a randomly generated target number.</w:t>
      </w:r>
    </w:p>
    <w:p w14:paraId="0C25CD2D" w14:textId="77777777" w:rsidR="00517997" w:rsidRPr="00D3437B" w:rsidRDefault="00517997" w:rsidP="00D66308">
      <w:pPr>
        <w:jc w:val="both"/>
        <w:rPr>
          <w:rFonts w:ascii="Avenir Book" w:hAnsi="Avenir Book"/>
          <w:lang w:val="en-US"/>
        </w:rPr>
      </w:pPr>
    </w:p>
    <w:p w14:paraId="7B141C32" w14:textId="4075DB0A" w:rsidR="00231687" w:rsidRPr="00D3437B" w:rsidRDefault="00517997" w:rsidP="00D66308">
      <w:pPr>
        <w:jc w:val="both"/>
        <w:rPr>
          <w:rFonts w:ascii="Avenir Book" w:hAnsi="Avenir Book"/>
          <w:lang w:val="en-US"/>
        </w:rPr>
      </w:pPr>
      <w:r w:rsidRPr="00D3437B">
        <w:rPr>
          <w:rFonts w:ascii="Avenir Book" w:hAnsi="Avenir Book"/>
          <w:lang w:val="en-US"/>
        </w:rPr>
        <w:t>I needed to make sure that the tests would show what I have accomplished in terms of what was set as a task, as well as what I wanted from this project myself. I have asked two friends to user test my application for me.</w:t>
      </w:r>
    </w:p>
    <w:p w14:paraId="37AB0B5A" w14:textId="77777777" w:rsidR="00657054" w:rsidRPr="00D3437B" w:rsidRDefault="00657054" w:rsidP="004C12FA">
      <w:pPr>
        <w:rPr>
          <w:rFonts w:ascii="Avenir Book" w:hAnsi="Avenir Book"/>
          <w:lang w:val="en-US"/>
        </w:rPr>
      </w:pPr>
    </w:p>
    <w:p w14:paraId="7C06EA5E" w14:textId="77777777" w:rsidR="00657054" w:rsidRPr="009563E5" w:rsidRDefault="00657054" w:rsidP="004C12FA">
      <w:pPr>
        <w:rPr>
          <w:rFonts w:ascii="Avenir Book" w:hAnsi="Avenir Book"/>
          <w:color w:val="0070C0"/>
          <w:lang w:val="en-US"/>
        </w:rPr>
      </w:pPr>
    </w:p>
    <w:p w14:paraId="55C8645A" w14:textId="176F9027" w:rsidR="00657054" w:rsidRPr="009563E5" w:rsidRDefault="00694611" w:rsidP="00212558">
      <w:pPr>
        <w:pStyle w:val="Heading2"/>
        <w:rPr>
          <w:rFonts w:ascii="Avenir Book" w:hAnsi="Avenir Book"/>
          <w:color w:val="0070C0"/>
          <w:lang w:val="en-US"/>
        </w:rPr>
      </w:pPr>
      <w:bookmarkStart w:id="29" w:name="_Toc222978605"/>
      <w:bookmarkStart w:id="30" w:name="_Toc482020976"/>
      <w:r w:rsidRPr="009563E5">
        <w:rPr>
          <w:rFonts w:ascii="Avenir Book" w:hAnsi="Avenir Book"/>
          <w:color w:val="0070C0"/>
          <w:lang w:val="en-US"/>
        </w:rPr>
        <w:t>Automated Testing</w:t>
      </w:r>
      <w:bookmarkEnd w:id="29"/>
      <w:bookmarkEnd w:id="30"/>
      <w:r w:rsidRPr="009563E5">
        <w:rPr>
          <w:rFonts w:ascii="Avenir Book" w:hAnsi="Avenir Book"/>
          <w:color w:val="0070C0"/>
          <w:lang w:val="en-US"/>
        </w:rPr>
        <w:t xml:space="preserve"> </w:t>
      </w:r>
    </w:p>
    <w:p w14:paraId="1177DFF3" w14:textId="77777777" w:rsidR="00694611" w:rsidRPr="009563E5" w:rsidRDefault="00694611" w:rsidP="004C12FA">
      <w:pPr>
        <w:pStyle w:val="Heading3"/>
        <w:rPr>
          <w:rFonts w:ascii="Avenir Book" w:hAnsi="Avenir Book"/>
          <w:color w:val="0070C0"/>
          <w:lang w:val="en-US"/>
        </w:rPr>
      </w:pPr>
      <w:bookmarkStart w:id="31" w:name="_Toc222978607"/>
      <w:bookmarkStart w:id="32" w:name="_Toc482020977"/>
      <w:r w:rsidRPr="009563E5">
        <w:rPr>
          <w:rFonts w:ascii="Avenir Book" w:hAnsi="Avenir Book"/>
          <w:color w:val="0070C0"/>
          <w:lang w:val="en-US"/>
        </w:rPr>
        <w:t>User Interface Testing</w:t>
      </w:r>
      <w:bookmarkEnd w:id="31"/>
      <w:bookmarkEnd w:id="32"/>
      <w:r w:rsidRPr="009563E5">
        <w:rPr>
          <w:rFonts w:ascii="Avenir Book" w:hAnsi="Avenir Book"/>
          <w:color w:val="0070C0"/>
          <w:lang w:val="en-US"/>
        </w:rPr>
        <w:t xml:space="preserve"> </w:t>
      </w:r>
    </w:p>
    <w:p w14:paraId="0147824C" w14:textId="77777777" w:rsidR="00E03047" w:rsidRPr="00D3437B" w:rsidRDefault="00E03047" w:rsidP="00E03047">
      <w:pPr>
        <w:rPr>
          <w:rFonts w:ascii="Avenir Book" w:hAnsi="Avenir Book"/>
        </w:rPr>
      </w:pPr>
    </w:p>
    <w:p w14:paraId="6463A682" w14:textId="2A201196" w:rsidR="00657054" w:rsidRPr="00D3437B" w:rsidRDefault="00657054" w:rsidP="00D66308">
      <w:pPr>
        <w:jc w:val="both"/>
        <w:rPr>
          <w:rFonts w:ascii="Avenir Book" w:hAnsi="Avenir Book"/>
        </w:rPr>
      </w:pPr>
      <w:r w:rsidRPr="00D3437B">
        <w:rPr>
          <w:rFonts w:ascii="Avenir Book" w:hAnsi="Avenir Book"/>
        </w:rPr>
        <w:t>Because my application is GUI based with no room for the user to break it as there are fixed boxes for them to select from as well as integrated ways of stopping certain inputs. Because of this I have only really tested the User Interface Testing.</w:t>
      </w:r>
    </w:p>
    <w:p w14:paraId="2DF9D4C0" w14:textId="77777777" w:rsidR="00657054" w:rsidRPr="00D3437B" w:rsidRDefault="00657054" w:rsidP="00D66308">
      <w:pPr>
        <w:jc w:val="both"/>
        <w:rPr>
          <w:rFonts w:ascii="Avenir Book" w:hAnsi="Avenir Book"/>
        </w:rPr>
      </w:pPr>
    </w:p>
    <w:p w14:paraId="4F14B947" w14:textId="6914C300" w:rsidR="00E03047" w:rsidRPr="00D3437B" w:rsidRDefault="00E03047" w:rsidP="00D66308">
      <w:pPr>
        <w:jc w:val="both"/>
        <w:rPr>
          <w:rFonts w:ascii="Avenir Book" w:hAnsi="Avenir Book"/>
        </w:rPr>
      </w:pPr>
      <w:r w:rsidRPr="00D3437B">
        <w:rPr>
          <w:rFonts w:ascii="Avenir Book" w:hAnsi="Avenir Book"/>
        </w:rPr>
        <w:t>To complete my user interface testing (UIT) I created some test cases with the desired output, I would record what the actual output was as well as record whether the test passes or fails. Below is a table with all of these tests and their results.</w:t>
      </w:r>
    </w:p>
    <w:p w14:paraId="2F5E489F" w14:textId="77777777" w:rsidR="00E03047" w:rsidRPr="00D3437B" w:rsidRDefault="00E03047" w:rsidP="00E03047">
      <w:pPr>
        <w:rPr>
          <w:rFonts w:ascii="Avenir Book" w:hAnsi="Avenir Book"/>
        </w:rPr>
      </w:pPr>
    </w:p>
    <w:tbl>
      <w:tblPr>
        <w:tblStyle w:val="GridTable4-Accent6"/>
        <w:tblW w:w="0" w:type="auto"/>
        <w:tblLook w:val="04A0" w:firstRow="1" w:lastRow="0" w:firstColumn="1" w:lastColumn="0" w:noHBand="0" w:noVBand="1"/>
      </w:tblPr>
      <w:tblGrid>
        <w:gridCol w:w="2087"/>
        <w:gridCol w:w="2841"/>
        <w:gridCol w:w="2723"/>
        <w:gridCol w:w="865"/>
      </w:tblGrid>
      <w:tr w:rsidR="001E4325" w:rsidRPr="00D3437B" w14:paraId="01980BBE" w14:textId="77777777" w:rsidTr="001E4325">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087" w:type="dxa"/>
          </w:tcPr>
          <w:p w14:paraId="180CFDE8" w14:textId="0804CCDA" w:rsidR="00E03047" w:rsidRPr="00D3437B" w:rsidRDefault="00E03047" w:rsidP="00E03047">
            <w:pPr>
              <w:jc w:val="center"/>
              <w:rPr>
                <w:rFonts w:ascii="Avenir Book" w:hAnsi="Avenir Book"/>
                <w:lang w:val="en-US"/>
              </w:rPr>
            </w:pPr>
            <w:r w:rsidRPr="00D3437B">
              <w:rPr>
                <w:rFonts w:ascii="Avenir Book" w:hAnsi="Avenir Book"/>
                <w:lang w:val="en-US"/>
              </w:rPr>
              <w:t>What is being tested</w:t>
            </w:r>
          </w:p>
        </w:tc>
        <w:tc>
          <w:tcPr>
            <w:tcW w:w="2841" w:type="dxa"/>
          </w:tcPr>
          <w:p w14:paraId="45755F69" w14:textId="6AAEF391" w:rsidR="00E03047" w:rsidRPr="00D3437B" w:rsidRDefault="00E03047" w:rsidP="00E03047">
            <w:pPr>
              <w:jc w:val="center"/>
              <w:cnfStyle w:val="100000000000" w:firstRow="1"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What is the desired response</w:t>
            </w:r>
          </w:p>
        </w:tc>
        <w:tc>
          <w:tcPr>
            <w:tcW w:w="2723" w:type="dxa"/>
          </w:tcPr>
          <w:p w14:paraId="42DA067A" w14:textId="54C2F8D0" w:rsidR="00E03047" w:rsidRPr="00D3437B" w:rsidRDefault="00E03047" w:rsidP="00E03047">
            <w:pPr>
              <w:jc w:val="center"/>
              <w:cnfStyle w:val="100000000000" w:firstRow="1"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What was the actual response</w:t>
            </w:r>
          </w:p>
        </w:tc>
        <w:tc>
          <w:tcPr>
            <w:tcW w:w="865" w:type="dxa"/>
          </w:tcPr>
          <w:p w14:paraId="41374D2A" w14:textId="56D0160F" w:rsidR="00E03047" w:rsidRPr="00D3437B" w:rsidRDefault="00E03047" w:rsidP="00E03047">
            <w:pPr>
              <w:jc w:val="center"/>
              <w:cnfStyle w:val="100000000000" w:firstRow="1"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Pass?</w:t>
            </w:r>
          </w:p>
        </w:tc>
      </w:tr>
      <w:tr w:rsidR="001E4325" w:rsidRPr="00D3437B" w14:paraId="797F6F57" w14:textId="77777777" w:rsidTr="001E4325">
        <w:trPr>
          <w:cnfStyle w:val="000000100000" w:firstRow="0" w:lastRow="0" w:firstColumn="0" w:lastColumn="0" w:oddVBand="0" w:evenVBand="0" w:oddHBand="1" w:evenHBand="0" w:firstRowFirstColumn="0" w:firstRowLastColumn="0" w:lastRowFirstColumn="0" w:lastRowLastColumn="0"/>
          <w:trHeight w:val="1802"/>
        </w:trPr>
        <w:tc>
          <w:tcPr>
            <w:cnfStyle w:val="001000000000" w:firstRow="0" w:lastRow="0" w:firstColumn="1" w:lastColumn="0" w:oddVBand="0" w:evenVBand="0" w:oddHBand="0" w:evenHBand="0" w:firstRowFirstColumn="0" w:firstRowLastColumn="0" w:lastRowFirstColumn="0" w:lastRowLastColumn="0"/>
            <w:tcW w:w="2087" w:type="dxa"/>
            <w:vAlign w:val="center"/>
          </w:tcPr>
          <w:p w14:paraId="41073670" w14:textId="07EB16C4" w:rsidR="00E03047" w:rsidRPr="00D3437B" w:rsidRDefault="00E03047" w:rsidP="00E03047">
            <w:pPr>
              <w:jc w:val="center"/>
              <w:rPr>
                <w:rFonts w:ascii="Avenir Book" w:hAnsi="Avenir Book"/>
                <w:lang w:val="en-US"/>
              </w:rPr>
            </w:pPr>
            <w:r w:rsidRPr="00D3437B">
              <w:rPr>
                <w:rFonts w:ascii="Avenir Book" w:hAnsi="Avenir Book"/>
                <w:lang w:val="en-US"/>
              </w:rPr>
              <w:t>Selecting large numbers</w:t>
            </w:r>
          </w:p>
        </w:tc>
        <w:tc>
          <w:tcPr>
            <w:tcW w:w="2841" w:type="dxa"/>
            <w:vAlign w:val="center"/>
          </w:tcPr>
          <w:p w14:paraId="4CC04C4A" w14:textId="6BE492BD"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selects the quantity, and the game begins with the correct amount</w:t>
            </w:r>
          </w:p>
        </w:tc>
        <w:tc>
          <w:tcPr>
            <w:tcW w:w="2723" w:type="dxa"/>
            <w:vAlign w:val="center"/>
          </w:tcPr>
          <w:p w14:paraId="083BA3E1" w14:textId="7A9DE809"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successfully selects the quantity of large numbers and the game begins with that amount</w:t>
            </w:r>
          </w:p>
        </w:tc>
        <w:tc>
          <w:tcPr>
            <w:tcW w:w="865" w:type="dxa"/>
            <w:vAlign w:val="center"/>
          </w:tcPr>
          <w:p w14:paraId="730A9EEA" w14:textId="16DB9749"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Yes</w:t>
            </w:r>
          </w:p>
        </w:tc>
      </w:tr>
      <w:tr w:rsidR="001E4325" w:rsidRPr="00D3437B" w14:paraId="0F3987C4" w14:textId="77777777" w:rsidTr="001E4325">
        <w:tc>
          <w:tcPr>
            <w:cnfStyle w:val="001000000000" w:firstRow="0" w:lastRow="0" w:firstColumn="1" w:lastColumn="0" w:oddVBand="0" w:evenVBand="0" w:oddHBand="0" w:evenHBand="0" w:firstRowFirstColumn="0" w:firstRowLastColumn="0" w:lastRowFirstColumn="0" w:lastRowLastColumn="0"/>
            <w:tcW w:w="2087" w:type="dxa"/>
            <w:vAlign w:val="center"/>
          </w:tcPr>
          <w:p w14:paraId="28DF5205" w14:textId="5942D1AD" w:rsidR="00E03047" w:rsidRPr="00D3437B" w:rsidRDefault="00F853F6" w:rsidP="00E03047">
            <w:pPr>
              <w:jc w:val="center"/>
              <w:rPr>
                <w:rFonts w:ascii="Avenir Book" w:hAnsi="Avenir Book"/>
                <w:lang w:val="en-US"/>
              </w:rPr>
            </w:pPr>
            <w:r w:rsidRPr="00D3437B">
              <w:rPr>
                <w:rFonts w:ascii="Avenir Book" w:hAnsi="Avenir Book"/>
                <w:lang w:val="en-US"/>
              </w:rPr>
              <w:t>Entering a number</w:t>
            </w:r>
          </w:p>
        </w:tc>
        <w:tc>
          <w:tcPr>
            <w:tcW w:w="2841" w:type="dxa"/>
            <w:vAlign w:val="center"/>
          </w:tcPr>
          <w:p w14:paraId="1A5A5592" w14:textId="7372C2F8" w:rsidR="00E03047" w:rsidRPr="00D3437B" w:rsidRDefault="00F853F6"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The user will select their first number to start an equation</w:t>
            </w:r>
          </w:p>
        </w:tc>
        <w:tc>
          <w:tcPr>
            <w:tcW w:w="2723" w:type="dxa"/>
            <w:vAlign w:val="center"/>
          </w:tcPr>
          <w:p w14:paraId="16918E05" w14:textId="14AE9E3B" w:rsidR="00E03047" w:rsidRPr="00D3437B" w:rsidRDefault="00F853F6"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The user successfully selects their first number and it is entered into the equation box</w:t>
            </w:r>
          </w:p>
        </w:tc>
        <w:tc>
          <w:tcPr>
            <w:tcW w:w="865" w:type="dxa"/>
            <w:vAlign w:val="center"/>
          </w:tcPr>
          <w:p w14:paraId="69021055" w14:textId="09F8F3E9" w:rsidR="00E03047" w:rsidRPr="00D3437B" w:rsidRDefault="00F853F6"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Yes</w:t>
            </w:r>
          </w:p>
        </w:tc>
      </w:tr>
      <w:tr w:rsidR="001E4325" w:rsidRPr="00D3437B" w14:paraId="5E286F16" w14:textId="77777777" w:rsidTr="001E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vAlign w:val="center"/>
          </w:tcPr>
          <w:p w14:paraId="2D1A197C" w14:textId="2EB1E725" w:rsidR="00E03047" w:rsidRPr="00D3437B" w:rsidRDefault="00F853F6" w:rsidP="00E03047">
            <w:pPr>
              <w:jc w:val="center"/>
              <w:rPr>
                <w:rFonts w:ascii="Avenir Book" w:hAnsi="Avenir Book"/>
                <w:lang w:val="en-US"/>
              </w:rPr>
            </w:pPr>
            <w:r w:rsidRPr="00D3437B">
              <w:rPr>
                <w:rFonts w:ascii="Avenir Book" w:hAnsi="Avenir Book"/>
                <w:lang w:val="en-US"/>
              </w:rPr>
              <w:t>Entering an operator</w:t>
            </w:r>
          </w:p>
        </w:tc>
        <w:tc>
          <w:tcPr>
            <w:tcW w:w="2841" w:type="dxa"/>
            <w:vAlign w:val="center"/>
          </w:tcPr>
          <w:p w14:paraId="5D507520" w14:textId="79FD4470" w:rsidR="00E03047" w:rsidRPr="00D3437B" w:rsidRDefault="00F853F6"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will select their operator to perform for their equation</w:t>
            </w:r>
          </w:p>
        </w:tc>
        <w:tc>
          <w:tcPr>
            <w:tcW w:w="2723" w:type="dxa"/>
            <w:vAlign w:val="center"/>
          </w:tcPr>
          <w:p w14:paraId="72AA269C" w14:textId="04378044" w:rsidR="00E03047" w:rsidRPr="00D3437B" w:rsidRDefault="00F853F6"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successfully selects the operator for the equation</w:t>
            </w:r>
          </w:p>
        </w:tc>
        <w:tc>
          <w:tcPr>
            <w:tcW w:w="865" w:type="dxa"/>
            <w:vAlign w:val="center"/>
          </w:tcPr>
          <w:p w14:paraId="049834A6" w14:textId="604062AE" w:rsidR="00E03047" w:rsidRPr="00D3437B" w:rsidRDefault="00F853F6"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Yes</w:t>
            </w:r>
          </w:p>
        </w:tc>
      </w:tr>
      <w:tr w:rsidR="001E4325" w:rsidRPr="00D3437B" w14:paraId="24636804" w14:textId="77777777" w:rsidTr="001E4325">
        <w:tc>
          <w:tcPr>
            <w:cnfStyle w:val="001000000000" w:firstRow="0" w:lastRow="0" w:firstColumn="1" w:lastColumn="0" w:oddVBand="0" w:evenVBand="0" w:oddHBand="0" w:evenHBand="0" w:firstRowFirstColumn="0" w:firstRowLastColumn="0" w:lastRowFirstColumn="0" w:lastRowLastColumn="0"/>
            <w:tcW w:w="2087" w:type="dxa"/>
            <w:vAlign w:val="center"/>
          </w:tcPr>
          <w:p w14:paraId="503A9454" w14:textId="134EBC53" w:rsidR="00E03047" w:rsidRPr="00D3437B" w:rsidRDefault="001E4325" w:rsidP="00E03047">
            <w:pPr>
              <w:jc w:val="center"/>
              <w:rPr>
                <w:rFonts w:ascii="Avenir Book" w:hAnsi="Avenir Book"/>
                <w:lang w:val="en-US"/>
              </w:rPr>
            </w:pPr>
            <w:r w:rsidRPr="00D3437B">
              <w:rPr>
                <w:rFonts w:ascii="Avenir Book" w:hAnsi="Avenir Book"/>
                <w:lang w:val="en-US"/>
              </w:rPr>
              <w:t>Removing the last item added to the equation box</w:t>
            </w:r>
          </w:p>
        </w:tc>
        <w:tc>
          <w:tcPr>
            <w:tcW w:w="2841" w:type="dxa"/>
            <w:vAlign w:val="center"/>
          </w:tcPr>
          <w:p w14:paraId="72594596" w14:textId="4E9B82A9" w:rsidR="00E03047" w:rsidRPr="00D3437B" w:rsidRDefault="001E4325"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The user clicks the remove button, the last value is removed</w:t>
            </w:r>
          </w:p>
        </w:tc>
        <w:tc>
          <w:tcPr>
            <w:tcW w:w="2723" w:type="dxa"/>
            <w:vAlign w:val="center"/>
          </w:tcPr>
          <w:p w14:paraId="65CF7AFC" w14:textId="5F20EB4A" w:rsidR="00E03047" w:rsidRPr="00D3437B" w:rsidRDefault="001E4325" w:rsidP="001E4325">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t xml:space="preserve">The user successfully removes the last entered value from the equation </w:t>
            </w:r>
            <w:r w:rsidRPr="00D3437B">
              <w:rPr>
                <w:rFonts w:ascii="Avenir Book" w:hAnsi="Avenir Book"/>
                <w:lang w:val="en-US"/>
              </w:rPr>
              <w:lastRenderedPageBreak/>
              <w:t>box</w:t>
            </w:r>
          </w:p>
        </w:tc>
        <w:tc>
          <w:tcPr>
            <w:tcW w:w="865" w:type="dxa"/>
            <w:vAlign w:val="center"/>
          </w:tcPr>
          <w:p w14:paraId="63ADFA2C" w14:textId="0CEF6634" w:rsidR="00E03047" w:rsidRPr="00D3437B" w:rsidRDefault="001E4325"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r w:rsidRPr="00D3437B">
              <w:rPr>
                <w:rFonts w:ascii="Avenir Book" w:hAnsi="Avenir Book"/>
                <w:lang w:val="en-US"/>
              </w:rPr>
              <w:lastRenderedPageBreak/>
              <w:t>Yes</w:t>
            </w:r>
          </w:p>
        </w:tc>
      </w:tr>
      <w:tr w:rsidR="001E4325" w:rsidRPr="00D3437B" w14:paraId="386DCF07" w14:textId="77777777" w:rsidTr="001E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vAlign w:val="center"/>
          </w:tcPr>
          <w:p w14:paraId="149A28DD" w14:textId="1A88C700" w:rsidR="00E03047" w:rsidRPr="00D3437B" w:rsidRDefault="00657054" w:rsidP="00E03047">
            <w:pPr>
              <w:jc w:val="center"/>
              <w:rPr>
                <w:rFonts w:ascii="Avenir Book" w:hAnsi="Avenir Book"/>
                <w:lang w:val="en-US"/>
              </w:rPr>
            </w:pPr>
            <w:r w:rsidRPr="00D3437B">
              <w:rPr>
                <w:rFonts w:ascii="Avenir Book" w:hAnsi="Avenir Book"/>
                <w:lang w:val="en-US"/>
              </w:rPr>
              <w:lastRenderedPageBreak/>
              <w:t>The user can close the program</w:t>
            </w:r>
          </w:p>
        </w:tc>
        <w:tc>
          <w:tcPr>
            <w:tcW w:w="2841" w:type="dxa"/>
            <w:vAlign w:val="center"/>
          </w:tcPr>
          <w:p w14:paraId="791E5DBB" w14:textId="26B98BE2" w:rsidR="00E03047" w:rsidRPr="00D3437B" w:rsidRDefault="00657054" w:rsidP="00657054">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clicks the red cross in the top bar of the screen</w:t>
            </w:r>
          </w:p>
        </w:tc>
        <w:tc>
          <w:tcPr>
            <w:tcW w:w="2723" w:type="dxa"/>
            <w:vAlign w:val="center"/>
          </w:tcPr>
          <w:p w14:paraId="1CFEB8A9" w14:textId="54CB4547" w:rsidR="00E03047" w:rsidRPr="00D3437B" w:rsidRDefault="00657054"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The user successfully closes the program</w:t>
            </w:r>
          </w:p>
        </w:tc>
        <w:tc>
          <w:tcPr>
            <w:tcW w:w="865" w:type="dxa"/>
            <w:vAlign w:val="center"/>
          </w:tcPr>
          <w:p w14:paraId="72FEEA42" w14:textId="152D8C76" w:rsidR="00E03047" w:rsidRPr="00D3437B" w:rsidRDefault="00657054"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r w:rsidRPr="00D3437B">
              <w:rPr>
                <w:rFonts w:ascii="Avenir Book" w:hAnsi="Avenir Book"/>
                <w:lang w:val="en-US"/>
              </w:rPr>
              <w:t>Yes</w:t>
            </w:r>
          </w:p>
        </w:tc>
      </w:tr>
      <w:tr w:rsidR="001E4325" w:rsidRPr="00D3437B" w14:paraId="1B3AC23E" w14:textId="77777777" w:rsidTr="001E4325">
        <w:tc>
          <w:tcPr>
            <w:cnfStyle w:val="001000000000" w:firstRow="0" w:lastRow="0" w:firstColumn="1" w:lastColumn="0" w:oddVBand="0" w:evenVBand="0" w:oddHBand="0" w:evenHBand="0" w:firstRowFirstColumn="0" w:firstRowLastColumn="0" w:lastRowFirstColumn="0" w:lastRowLastColumn="0"/>
            <w:tcW w:w="2087" w:type="dxa"/>
            <w:vAlign w:val="center"/>
          </w:tcPr>
          <w:p w14:paraId="67AC0C7E" w14:textId="77777777" w:rsidR="00E03047" w:rsidRPr="00D3437B" w:rsidRDefault="00E03047" w:rsidP="00E03047">
            <w:pPr>
              <w:jc w:val="center"/>
              <w:rPr>
                <w:rFonts w:ascii="Avenir Book" w:hAnsi="Avenir Book"/>
                <w:lang w:val="en-US"/>
              </w:rPr>
            </w:pPr>
          </w:p>
        </w:tc>
        <w:tc>
          <w:tcPr>
            <w:tcW w:w="2841" w:type="dxa"/>
            <w:vAlign w:val="center"/>
          </w:tcPr>
          <w:p w14:paraId="4E682C84" w14:textId="77777777" w:rsidR="00E03047" w:rsidRPr="00D3437B" w:rsidRDefault="00E03047"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p>
        </w:tc>
        <w:tc>
          <w:tcPr>
            <w:tcW w:w="2723" w:type="dxa"/>
            <w:vAlign w:val="center"/>
          </w:tcPr>
          <w:p w14:paraId="0D80AFA1" w14:textId="77777777" w:rsidR="00E03047" w:rsidRPr="00D3437B" w:rsidRDefault="00E03047"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p>
        </w:tc>
        <w:tc>
          <w:tcPr>
            <w:tcW w:w="865" w:type="dxa"/>
            <w:vAlign w:val="center"/>
          </w:tcPr>
          <w:p w14:paraId="1CDE67A4" w14:textId="77777777" w:rsidR="00E03047" w:rsidRPr="00D3437B" w:rsidRDefault="00E03047" w:rsidP="00E03047">
            <w:pPr>
              <w:jc w:val="center"/>
              <w:cnfStyle w:val="000000000000" w:firstRow="0" w:lastRow="0" w:firstColumn="0" w:lastColumn="0" w:oddVBand="0" w:evenVBand="0" w:oddHBand="0" w:evenHBand="0" w:firstRowFirstColumn="0" w:firstRowLastColumn="0" w:lastRowFirstColumn="0" w:lastRowLastColumn="0"/>
              <w:rPr>
                <w:rFonts w:ascii="Avenir Book" w:hAnsi="Avenir Book"/>
                <w:lang w:val="en-US"/>
              </w:rPr>
            </w:pPr>
          </w:p>
        </w:tc>
      </w:tr>
      <w:tr w:rsidR="001E4325" w:rsidRPr="00D3437B" w14:paraId="574187D5" w14:textId="77777777" w:rsidTr="001E4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7" w:type="dxa"/>
            <w:vAlign w:val="center"/>
          </w:tcPr>
          <w:p w14:paraId="383A78D3" w14:textId="77777777" w:rsidR="00E03047" w:rsidRPr="00D3437B" w:rsidRDefault="00E03047" w:rsidP="00E03047">
            <w:pPr>
              <w:jc w:val="center"/>
              <w:rPr>
                <w:rFonts w:ascii="Avenir Book" w:hAnsi="Avenir Book"/>
                <w:lang w:val="en-US"/>
              </w:rPr>
            </w:pPr>
          </w:p>
        </w:tc>
        <w:tc>
          <w:tcPr>
            <w:tcW w:w="2841" w:type="dxa"/>
            <w:vAlign w:val="center"/>
          </w:tcPr>
          <w:p w14:paraId="363A0840" w14:textId="77777777"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p>
        </w:tc>
        <w:tc>
          <w:tcPr>
            <w:tcW w:w="2723" w:type="dxa"/>
            <w:vAlign w:val="center"/>
          </w:tcPr>
          <w:p w14:paraId="6B5B51AB" w14:textId="77777777"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p>
        </w:tc>
        <w:tc>
          <w:tcPr>
            <w:tcW w:w="865" w:type="dxa"/>
            <w:vAlign w:val="center"/>
          </w:tcPr>
          <w:p w14:paraId="295905D5" w14:textId="77777777" w:rsidR="00E03047" w:rsidRPr="00D3437B" w:rsidRDefault="00E03047" w:rsidP="00E03047">
            <w:pPr>
              <w:jc w:val="center"/>
              <w:cnfStyle w:val="000000100000" w:firstRow="0" w:lastRow="0" w:firstColumn="0" w:lastColumn="0" w:oddVBand="0" w:evenVBand="0" w:oddHBand="1" w:evenHBand="0" w:firstRowFirstColumn="0" w:firstRowLastColumn="0" w:lastRowFirstColumn="0" w:lastRowLastColumn="0"/>
              <w:rPr>
                <w:rFonts w:ascii="Avenir Book" w:hAnsi="Avenir Book"/>
                <w:lang w:val="en-US"/>
              </w:rPr>
            </w:pPr>
          </w:p>
        </w:tc>
      </w:tr>
    </w:tbl>
    <w:p w14:paraId="3ED71524" w14:textId="77777777" w:rsidR="00694611" w:rsidRPr="00D3437B" w:rsidRDefault="00694611" w:rsidP="004C12FA">
      <w:pPr>
        <w:rPr>
          <w:rFonts w:ascii="Avenir Book" w:hAnsi="Avenir Book"/>
          <w:lang w:val="en-US"/>
        </w:rPr>
      </w:pPr>
    </w:p>
    <w:p w14:paraId="5DA03AE3" w14:textId="77777777" w:rsidR="00517997" w:rsidRPr="00D3437B" w:rsidRDefault="00517997" w:rsidP="004C12FA">
      <w:pPr>
        <w:rPr>
          <w:rFonts w:ascii="Avenir Book" w:hAnsi="Avenir Book"/>
          <w:lang w:val="en-US"/>
        </w:rPr>
      </w:pPr>
    </w:p>
    <w:p w14:paraId="5C52D1D4" w14:textId="77777777" w:rsidR="00694611" w:rsidRPr="009563E5" w:rsidRDefault="00694611" w:rsidP="004C12FA">
      <w:pPr>
        <w:pStyle w:val="Heading3"/>
        <w:rPr>
          <w:rFonts w:ascii="Avenir Book" w:hAnsi="Avenir Book"/>
          <w:color w:val="0070C0"/>
          <w:lang w:val="en-US"/>
        </w:rPr>
      </w:pPr>
      <w:bookmarkStart w:id="33" w:name="_Toc222978608"/>
      <w:bookmarkStart w:id="34" w:name="_Toc482020978"/>
      <w:r w:rsidRPr="009563E5">
        <w:rPr>
          <w:rFonts w:ascii="Avenir Book" w:hAnsi="Avenir Book"/>
          <w:color w:val="0070C0"/>
          <w:lang w:val="en-US"/>
        </w:rPr>
        <w:t>Stress Testing</w:t>
      </w:r>
      <w:bookmarkEnd w:id="33"/>
      <w:bookmarkEnd w:id="34"/>
      <w:r w:rsidRPr="009563E5">
        <w:rPr>
          <w:rFonts w:ascii="Avenir Book" w:hAnsi="Avenir Book"/>
          <w:color w:val="0070C0"/>
          <w:lang w:val="en-US"/>
        </w:rPr>
        <w:t xml:space="preserve"> </w:t>
      </w:r>
    </w:p>
    <w:p w14:paraId="35A87D91" w14:textId="77777777" w:rsidR="00B33FFE" w:rsidRPr="00D3437B" w:rsidRDefault="00B33FFE" w:rsidP="00B33FFE">
      <w:pPr>
        <w:rPr>
          <w:rFonts w:ascii="Avenir Book" w:hAnsi="Avenir Book"/>
        </w:rPr>
      </w:pPr>
    </w:p>
    <w:p w14:paraId="31540C63" w14:textId="481EE513" w:rsidR="00657054" w:rsidRPr="00D3437B" w:rsidRDefault="00657054" w:rsidP="00D66308">
      <w:pPr>
        <w:jc w:val="both"/>
        <w:rPr>
          <w:rFonts w:ascii="Avenir Book" w:hAnsi="Avenir Book"/>
        </w:rPr>
      </w:pPr>
      <w:r w:rsidRPr="00D3437B">
        <w:rPr>
          <w:rFonts w:ascii="Avenir Book" w:hAnsi="Avenir Book"/>
        </w:rPr>
        <w:t>Although I have mainly tested through User Interface Testing, I have also decided to include this Stress Testing section. This is because my algorithm does not always work flawlessly, however I am able to see in the console exactly what it is doing.</w:t>
      </w:r>
    </w:p>
    <w:p w14:paraId="2B4F707A" w14:textId="77777777" w:rsidR="00657054" w:rsidRPr="00D3437B" w:rsidRDefault="00657054" w:rsidP="00D66308">
      <w:pPr>
        <w:jc w:val="both"/>
        <w:rPr>
          <w:rFonts w:ascii="Avenir Book" w:hAnsi="Avenir Book"/>
        </w:rPr>
      </w:pPr>
    </w:p>
    <w:p w14:paraId="1BE5F833" w14:textId="2D87AF47" w:rsidR="00B33FFE" w:rsidRPr="00D3437B" w:rsidRDefault="00B33FFE" w:rsidP="00D66308">
      <w:pPr>
        <w:jc w:val="both"/>
        <w:rPr>
          <w:rFonts w:ascii="Avenir Book" w:hAnsi="Avenir Book"/>
        </w:rPr>
      </w:pPr>
      <w:r w:rsidRPr="00D3437B">
        <w:rPr>
          <w:rFonts w:ascii="Avenir Book" w:hAnsi="Avenir Book"/>
        </w:rPr>
        <w:t>My project is fairly difficult to stress test as there is no real way to push it further than it can normally go. The user will always be able to select how many large numbers they would like and they will always be the same four large numbers.</w:t>
      </w:r>
    </w:p>
    <w:p w14:paraId="606F6BCE" w14:textId="77777777" w:rsidR="00B33FFE" w:rsidRPr="00D3437B" w:rsidRDefault="00B33FFE" w:rsidP="00D66308">
      <w:pPr>
        <w:jc w:val="both"/>
        <w:rPr>
          <w:rFonts w:ascii="Avenir Book" w:hAnsi="Avenir Book"/>
        </w:rPr>
      </w:pPr>
    </w:p>
    <w:p w14:paraId="526D1D0B" w14:textId="7DFA79D4" w:rsidR="00694611" w:rsidRPr="00D3437B" w:rsidRDefault="00B33FFE" w:rsidP="00D66308">
      <w:pPr>
        <w:jc w:val="both"/>
        <w:rPr>
          <w:rFonts w:ascii="Avenir Book" w:hAnsi="Avenir Book"/>
        </w:rPr>
      </w:pPr>
      <w:r w:rsidRPr="00D3437B">
        <w:rPr>
          <w:rFonts w:ascii="Avenir Book" w:hAnsi="Avenir Book"/>
        </w:rPr>
        <w:t>Occasionally the algorithm will fail to find a solution and instead of regenerating a new target number, it will just fail and the application will need to be restarted, or refreshed as it is a webpage. This is however, a very rare occurrence and I don’t understand why it happens, as it has only happened a few times in the many times I have run the application to test it.</w:t>
      </w:r>
    </w:p>
    <w:p w14:paraId="735DEA7A" w14:textId="77777777" w:rsidR="00657054" w:rsidRPr="00D3437B" w:rsidRDefault="00657054" w:rsidP="004C12FA">
      <w:pPr>
        <w:rPr>
          <w:rFonts w:ascii="Avenir Book" w:hAnsi="Avenir Book"/>
        </w:rPr>
      </w:pPr>
    </w:p>
    <w:p w14:paraId="3F00096F" w14:textId="77777777" w:rsidR="00694611" w:rsidRPr="009563E5" w:rsidRDefault="00694611" w:rsidP="004C12FA">
      <w:pPr>
        <w:pStyle w:val="Heading2"/>
        <w:rPr>
          <w:rFonts w:ascii="Avenir Book" w:hAnsi="Avenir Book"/>
          <w:color w:val="0070C0"/>
          <w:lang w:val="en-US"/>
        </w:rPr>
      </w:pPr>
      <w:bookmarkStart w:id="35" w:name="_Toc222978611"/>
      <w:bookmarkStart w:id="36" w:name="_Toc482020979"/>
      <w:r w:rsidRPr="009563E5">
        <w:rPr>
          <w:rFonts w:ascii="Avenir Book" w:hAnsi="Avenir Book"/>
          <w:color w:val="0070C0"/>
          <w:lang w:val="en-US"/>
        </w:rPr>
        <w:t>User Testing</w:t>
      </w:r>
      <w:bookmarkEnd w:id="35"/>
      <w:bookmarkEnd w:id="36"/>
    </w:p>
    <w:p w14:paraId="4E64B9FA" w14:textId="77777777" w:rsidR="00B33FFE" w:rsidRPr="00D3437B" w:rsidRDefault="00B33FFE" w:rsidP="004C12FA">
      <w:pPr>
        <w:rPr>
          <w:rFonts w:ascii="Avenir Book" w:hAnsi="Avenir Book"/>
          <w:lang w:val="en-US"/>
        </w:rPr>
      </w:pPr>
    </w:p>
    <w:p w14:paraId="50C60CF5" w14:textId="4F8744C0" w:rsidR="00B33FFE" w:rsidRPr="00D3437B" w:rsidRDefault="00B33FFE" w:rsidP="00D66308">
      <w:pPr>
        <w:jc w:val="both"/>
        <w:rPr>
          <w:rFonts w:ascii="Avenir Book" w:hAnsi="Avenir Book"/>
          <w:lang w:val="en-US"/>
        </w:rPr>
      </w:pPr>
      <w:r w:rsidRPr="00D3437B">
        <w:rPr>
          <w:rFonts w:ascii="Avenir Book" w:hAnsi="Avenir Book"/>
          <w:lang w:val="en-US"/>
        </w:rPr>
        <w:t>I have asked two real users to test my application for me. Th</w:t>
      </w:r>
      <w:r w:rsidR="00C343C0">
        <w:rPr>
          <w:rFonts w:ascii="Avenir Book" w:hAnsi="Avenir Book"/>
          <w:lang w:val="en-US"/>
        </w:rPr>
        <w:t xml:space="preserve">e first one I asked was my girlfriend, </w:t>
      </w:r>
      <w:proofErr w:type="spellStart"/>
      <w:r w:rsidRPr="00D3437B">
        <w:rPr>
          <w:rFonts w:ascii="Avenir Book" w:hAnsi="Avenir Book"/>
          <w:lang w:val="en-US"/>
        </w:rPr>
        <w:t>Angharad</w:t>
      </w:r>
      <w:proofErr w:type="spellEnd"/>
      <w:r w:rsidRPr="00D3437B">
        <w:rPr>
          <w:rFonts w:ascii="Avenir Book" w:hAnsi="Avenir Book"/>
          <w:lang w:val="en-US"/>
        </w:rPr>
        <w:t xml:space="preserve"> Bache. I watched as she played the game and asked for her feedback on the application as a whole. She was able to click on buttons however she was unaware of how to remove the numbers from the equation box afterwards.</w:t>
      </w:r>
    </w:p>
    <w:p w14:paraId="57E43525" w14:textId="77777777" w:rsidR="00B33FFE" w:rsidRPr="00D3437B" w:rsidRDefault="00B33FFE" w:rsidP="00D66308">
      <w:pPr>
        <w:jc w:val="both"/>
        <w:rPr>
          <w:rFonts w:ascii="Avenir Book" w:hAnsi="Avenir Book"/>
          <w:lang w:val="en-US"/>
        </w:rPr>
      </w:pPr>
    </w:p>
    <w:p w14:paraId="4606DB44" w14:textId="77777777" w:rsidR="00B33FFE" w:rsidRDefault="00B33FFE" w:rsidP="00D66308">
      <w:pPr>
        <w:jc w:val="both"/>
        <w:rPr>
          <w:rFonts w:ascii="Avenir Book" w:hAnsi="Avenir Book"/>
          <w:lang w:val="en-US"/>
        </w:rPr>
      </w:pPr>
      <w:r w:rsidRPr="00D3437B">
        <w:rPr>
          <w:rFonts w:ascii="Avenir Book" w:hAnsi="Avenir Book"/>
          <w:lang w:val="en-US"/>
        </w:rPr>
        <w:t>Her feedback was to make it more obvious that the button next to the equation box was to remove the last value entered, or to create a quick tutorial on what each section does before the game starts.</w:t>
      </w:r>
    </w:p>
    <w:p w14:paraId="76131813" w14:textId="77777777" w:rsidR="00002B22" w:rsidRPr="00D3437B" w:rsidRDefault="00002B22" w:rsidP="00D66308">
      <w:pPr>
        <w:jc w:val="both"/>
        <w:rPr>
          <w:rFonts w:ascii="Avenir Book" w:hAnsi="Avenir Book"/>
          <w:lang w:val="en-US"/>
        </w:rPr>
      </w:pPr>
    </w:p>
    <w:p w14:paraId="5087094D" w14:textId="77777777" w:rsidR="00B33FFE" w:rsidRPr="00D3437B" w:rsidRDefault="00B33FFE" w:rsidP="00D66308">
      <w:pPr>
        <w:jc w:val="both"/>
        <w:rPr>
          <w:rFonts w:ascii="Avenir Book" w:hAnsi="Avenir Book"/>
          <w:lang w:val="en-US"/>
        </w:rPr>
      </w:pPr>
      <w:r w:rsidRPr="00D3437B">
        <w:rPr>
          <w:rFonts w:ascii="Avenir Book" w:hAnsi="Avenir Book"/>
          <w:lang w:val="en-US"/>
        </w:rPr>
        <w:t>My second real user was Jamie Bonnet. Jamie found it very easy to navigate and found it very intuitive, however he did say that I could perhaps add more information on the first screen where it asks the user how many large numbers they would like. He said that “If the user is playing Countdown for the first time, they would not know what the large numbers are or of what use they will be”.</w:t>
      </w:r>
    </w:p>
    <w:p w14:paraId="36730D92" w14:textId="77777777" w:rsidR="00B33FFE" w:rsidRPr="00D3437B" w:rsidRDefault="00B33FFE" w:rsidP="00D66308">
      <w:pPr>
        <w:jc w:val="both"/>
        <w:rPr>
          <w:rFonts w:ascii="Avenir Book" w:hAnsi="Avenir Book"/>
          <w:lang w:val="en-US"/>
        </w:rPr>
      </w:pPr>
    </w:p>
    <w:p w14:paraId="0B3ECA07" w14:textId="224EBD4E" w:rsidR="001F35A4" w:rsidRDefault="00B33FFE" w:rsidP="00D66308">
      <w:pPr>
        <w:jc w:val="both"/>
        <w:rPr>
          <w:rFonts w:ascii="Avenir Book" w:hAnsi="Avenir Book"/>
          <w:lang w:val="en-US"/>
        </w:rPr>
      </w:pPr>
      <w:r w:rsidRPr="00D3437B">
        <w:rPr>
          <w:rFonts w:ascii="Avenir Book" w:hAnsi="Avenir Book"/>
          <w:lang w:val="en-US"/>
        </w:rPr>
        <w:t xml:space="preserve">Overall there seems to be a connection, this is that I should include a tutorial page which could be launched upon a button click or just simply some text on the first </w:t>
      </w:r>
      <w:r w:rsidRPr="00D3437B">
        <w:rPr>
          <w:rFonts w:ascii="Avenir Book" w:hAnsi="Avenir Book"/>
          <w:lang w:val="en-US"/>
        </w:rPr>
        <w:lastRenderedPageBreak/>
        <w:t>screen. It would allow users to easily navigate through the game with a better idea of what does what.</w:t>
      </w:r>
      <w:bookmarkStart w:id="37" w:name="_Toc192777716"/>
    </w:p>
    <w:p w14:paraId="4E88E215" w14:textId="7AFD62A5" w:rsidR="00002B22" w:rsidRPr="00002B22" w:rsidRDefault="0046473A" w:rsidP="0046473A">
      <w:pPr>
        <w:rPr>
          <w:rFonts w:ascii="Avenir Book" w:hAnsi="Avenir Book"/>
          <w:lang w:val="en-US"/>
        </w:rPr>
      </w:pPr>
      <w:r>
        <w:rPr>
          <w:rFonts w:ascii="Avenir Book" w:hAnsi="Avenir Book"/>
          <w:lang w:val="en-US"/>
        </w:rPr>
        <w:br w:type="page"/>
      </w:r>
    </w:p>
    <w:p w14:paraId="0EF13D69" w14:textId="60054343" w:rsidR="00212558" w:rsidRPr="009563E5" w:rsidRDefault="006C7832" w:rsidP="00D66308">
      <w:pPr>
        <w:pStyle w:val="Heading1"/>
        <w:jc w:val="both"/>
        <w:rPr>
          <w:rFonts w:ascii="Avenir Book" w:hAnsi="Avenir Book"/>
          <w:color w:val="0070C0"/>
        </w:rPr>
      </w:pPr>
      <w:bookmarkStart w:id="38" w:name="_Toc222978612"/>
      <w:bookmarkStart w:id="39" w:name="_Toc482020980"/>
      <w:r w:rsidRPr="009563E5">
        <w:rPr>
          <w:rFonts w:ascii="Avenir Book" w:hAnsi="Avenir Book"/>
          <w:color w:val="0070C0"/>
        </w:rPr>
        <w:lastRenderedPageBreak/>
        <w:t xml:space="preserve">Critical </w:t>
      </w:r>
      <w:r w:rsidR="00711DBE" w:rsidRPr="009563E5">
        <w:rPr>
          <w:rFonts w:ascii="Avenir Book" w:hAnsi="Avenir Book"/>
          <w:color w:val="0070C0"/>
        </w:rPr>
        <w:t>Evaluation</w:t>
      </w:r>
      <w:bookmarkEnd w:id="37"/>
      <w:bookmarkEnd w:id="38"/>
      <w:bookmarkEnd w:id="39"/>
    </w:p>
    <w:p w14:paraId="28B8B461" w14:textId="23D25C24" w:rsidR="00212558" w:rsidRPr="009563E5" w:rsidRDefault="00212558" w:rsidP="00D66308">
      <w:pPr>
        <w:pStyle w:val="Heading2"/>
        <w:jc w:val="both"/>
        <w:rPr>
          <w:rFonts w:ascii="Avenir Book" w:hAnsi="Avenir Book"/>
          <w:color w:val="0070C0"/>
        </w:rPr>
      </w:pPr>
      <w:bookmarkStart w:id="40" w:name="_Toc482020981"/>
      <w:r w:rsidRPr="009563E5">
        <w:rPr>
          <w:rFonts w:ascii="Avenir Book" w:hAnsi="Avenir Book"/>
          <w:color w:val="0070C0"/>
        </w:rPr>
        <w:t>Were the requirements correctly identified?</w:t>
      </w:r>
      <w:bookmarkEnd w:id="40"/>
    </w:p>
    <w:p w14:paraId="50ECB46B" w14:textId="77777777" w:rsidR="00212558" w:rsidRPr="00D3437B" w:rsidRDefault="00212558" w:rsidP="00D66308">
      <w:pPr>
        <w:jc w:val="both"/>
        <w:rPr>
          <w:rFonts w:ascii="Avenir Book" w:hAnsi="Avenir Book"/>
        </w:rPr>
      </w:pPr>
    </w:p>
    <w:p w14:paraId="5825A0CD" w14:textId="636224F3" w:rsidR="00212558" w:rsidRPr="00D3437B" w:rsidRDefault="00212558" w:rsidP="00D66308">
      <w:pPr>
        <w:jc w:val="both"/>
        <w:rPr>
          <w:rFonts w:ascii="Avenir Book" w:hAnsi="Avenir Book"/>
        </w:rPr>
      </w:pPr>
      <w:r w:rsidRPr="00D3437B">
        <w:rPr>
          <w:rFonts w:ascii="Avenir Book" w:hAnsi="Avenir Book"/>
        </w:rPr>
        <w:t>I believe the requirements were correctly identified as well as met. I have designed an algorithm that will find the nearest possible solution to the target number using the user’s numbers. If the user’s numbers cannot make a number that is within ten of the target number, then a new target number is randomly generated.</w:t>
      </w:r>
    </w:p>
    <w:p w14:paraId="4428917C" w14:textId="77777777" w:rsidR="00212558" w:rsidRPr="00D3437B" w:rsidRDefault="00212558" w:rsidP="00D66308">
      <w:pPr>
        <w:jc w:val="both"/>
        <w:rPr>
          <w:rFonts w:ascii="Avenir Book" w:hAnsi="Avenir Book"/>
        </w:rPr>
      </w:pPr>
    </w:p>
    <w:p w14:paraId="4730757D" w14:textId="745E14F7" w:rsidR="00212558" w:rsidRPr="00D3437B" w:rsidRDefault="00212558" w:rsidP="00D66308">
      <w:pPr>
        <w:jc w:val="both"/>
        <w:rPr>
          <w:rFonts w:ascii="Avenir Book" w:hAnsi="Avenir Book"/>
        </w:rPr>
      </w:pPr>
      <w:r w:rsidRPr="00D3437B">
        <w:rPr>
          <w:rFonts w:ascii="Avenir Book" w:hAnsi="Avenir Book"/>
        </w:rPr>
        <w:t xml:space="preserve">Although the requirement has been identified and met, I could </w:t>
      </w:r>
      <w:r w:rsidR="00C343C0" w:rsidRPr="00D3437B">
        <w:rPr>
          <w:rFonts w:ascii="Avenir Book" w:hAnsi="Avenir Book"/>
        </w:rPr>
        <w:t>nevertheless</w:t>
      </w:r>
      <w:r w:rsidRPr="00D3437B">
        <w:rPr>
          <w:rFonts w:ascii="Avenir Book" w:hAnsi="Avenir Book"/>
        </w:rPr>
        <w:t xml:space="preserve"> have made a more complicated but more efficient algorithm such as A* search. I was not able to implement A* search due to my coding abilities. </w:t>
      </w:r>
      <w:r w:rsidR="008B46A1" w:rsidRPr="00D3437B">
        <w:rPr>
          <w:rFonts w:ascii="Avenir Book" w:hAnsi="Avenir Book"/>
        </w:rPr>
        <w:t>However,</w:t>
      </w:r>
      <w:r w:rsidRPr="00D3437B">
        <w:rPr>
          <w:rFonts w:ascii="Avenir Book" w:hAnsi="Avenir Book"/>
        </w:rPr>
        <w:t xml:space="preserve"> it would make the</w:t>
      </w:r>
      <w:r w:rsidR="008B46A1" w:rsidRPr="00D3437B">
        <w:rPr>
          <w:rFonts w:ascii="Avenir Book" w:hAnsi="Avenir Book"/>
        </w:rPr>
        <w:t xml:space="preserve"> game faster and more reliable. </w:t>
      </w:r>
    </w:p>
    <w:p w14:paraId="2FB3074E" w14:textId="77777777" w:rsidR="008B46A1" w:rsidRPr="00D3437B" w:rsidRDefault="008B46A1" w:rsidP="00D66308">
      <w:pPr>
        <w:jc w:val="both"/>
        <w:rPr>
          <w:rFonts w:ascii="Avenir Book" w:hAnsi="Avenir Book"/>
        </w:rPr>
      </w:pPr>
    </w:p>
    <w:p w14:paraId="35864D94" w14:textId="77777777" w:rsidR="008B46A1" w:rsidRPr="00D3437B" w:rsidRDefault="008B46A1" w:rsidP="00D66308">
      <w:pPr>
        <w:jc w:val="both"/>
        <w:rPr>
          <w:rFonts w:ascii="Avenir Book" w:hAnsi="Avenir Book"/>
        </w:rPr>
      </w:pPr>
      <w:r w:rsidRPr="00D3437B">
        <w:rPr>
          <w:rFonts w:ascii="Avenir Book" w:hAnsi="Avenir Book"/>
        </w:rPr>
        <w:t>Not only does my code find the nearest possible solution to the target number, it will also find every other solution that can be made within ten of the target number, it will then rank them in order of how close they are. If the solution is an exact match, it will be placed at the top, whereas if it is ten away and there are better options, then it will be closer to the bottom.</w:t>
      </w:r>
    </w:p>
    <w:p w14:paraId="465078BA" w14:textId="77777777" w:rsidR="008B46A1" w:rsidRPr="00D3437B" w:rsidRDefault="008B46A1" w:rsidP="00D66308">
      <w:pPr>
        <w:jc w:val="both"/>
        <w:rPr>
          <w:rFonts w:ascii="Avenir Book" w:hAnsi="Avenir Book"/>
        </w:rPr>
      </w:pPr>
    </w:p>
    <w:p w14:paraId="022BF75C" w14:textId="586C0043" w:rsidR="008B46A1" w:rsidRPr="00D3437B" w:rsidRDefault="008B46A1" w:rsidP="00D66308">
      <w:pPr>
        <w:jc w:val="both"/>
        <w:rPr>
          <w:rFonts w:ascii="Avenir Book" w:hAnsi="Avenir Book"/>
        </w:rPr>
      </w:pPr>
      <w:r w:rsidRPr="00D3437B">
        <w:rPr>
          <w:rFonts w:ascii="Avenir Book" w:hAnsi="Avenir Book"/>
        </w:rPr>
        <w:t>I also made a fairly intuitive GUI for simple and easy gameplay. This also resizes the content depending on the size of the window that the user has chosen. This application is also a cross platform desktop application because of the framework I am using. This means that it works on Windows, Mac and Linux.</w:t>
      </w:r>
    </w:p>
    <w:p w14:paraId="10D50D4D" w14:textId="046123D9" w:rsidR="008B46A1" w:rsidRPr="009563E5" w:rsidRDefault="008B46A1" w:rsidP="008B46A1">
      <w:pPr>
        <w:pStyle w:val="Heading2"/>
        <w:rPr>
          <w:rFonts w:ascii="Avenir Book" w:hAnsi="Avenir Book"/>
          <w:color w:val="0070C0"/>
        </w:rPr>
      </w:pPr>
      <w:bookmarkStart w:id="41" w:name="_Toc482020982"/>
      <w:r w:rsidRPr="009563E5">
        <w:rPr>
          <w:rFonts w:ascii="Avenir Book" w:hAnsi="Avenir Book"/>
          <w:color w:val="0070C0"/>
        </w:rPr>
        <w:t>Were the design decisions correct?</w:t>
      </w:r>
      <w:bookmarkEnd w:id="41"/>
    </w:p>
    <w:p w14:paraId="4252FA82" w14:textId="77777777" w:rsidR="008B46A1" w:rsidRPr="00D3437B" w:rsidRDefault="008B46A1" w:rsidP="008B46A1">
      <w:pPr>
        <w:rPr>
          <w:rFonts w:ascii="Avenir Book" w:hAnsi="Avenir Book"/>
        </w:rPr>
      </w:pPr>
    </w:p>
    <w:p w14:paraId="1DA8EE69" w14:textId="4B34FEE3" w:rsidR="008B46A1" w:rsidRPr="00D3437B" w:rsidRDefault="008B46A1" w:rsidP="00D66308">
      <w:pPr>
        <w:jc w:val="both"/>
        <w:rPr>
          <w:rFonts w:ascii="Avenir Book" w:hAnsi="Avenir Book"/>
        </w:rPr>
      </w:pPr>
      <w:r w:rsidRPr="00D3437B">
        <w:rPr>
          <w:rFonts w:ascii="Avenir Book" w:hAnsi="Avenir Book"/>
        </w:rPr>
        <w:t xml:space="preserve">I think the </w:t>
      </w:r>
      <w:r w:rsidR="00A930DB" w:rsidRPr="00D3437B">
        <w:rPr>
          <w:rFonts w:ascii="Avenir Book" w:hAnsi="Avenir Book"/>
        </w:rPr>
        <w:t xml:space="preserve">design decision I made was a good one. Because I made the application using Electron, it allowed for me use Bootstrap to help design the application. Electron is a framework that allows the creation of </w:t>
      </w:r>
      <w:r w:rsidR="00B061B1" w:rsidRPr="00D3437B">
        <w:rPr>
          <w:rFonts w:ascii="Avenir Book" w:hAnsi="Avenir Book"/>
        </w:rPr>
        <w:t>desktop applications created in a web page. This is done by using Chromium as the front end of the application whilst Node.js does the backend heavy lifting.</w:t>
      </w:r>
    </w:p>
    <w:p w14:paraId="73C0EC45" w14:textId="77777777" w:rsidR="00B061B1" w:rsidRPr="00D3437B" w:rsidRDefault="00B061B1" w:rsidP="00D66308">
      <w:pPr>
        <w:jc w:val="both"/>
        <w:rPr>
          <w:rFonts w:ascii="Avenir Book" w:hAnsi="Avenir Book"/>
        </w:rPr>
      </w:pPr>
    </w:p>
    <w:p w14:paraId="4B2332FD" w14:textId="24DD12E1" w:rsidR="00B061B1" w:rsidRPr="00D3437B" w:rsidRDefault="00B061B1" w:rsidP="00D66308">
      <w:pPr>
        <w:jc w:val="both"/>
        <w:rPr>
          <w:rFonts w:ascii="Avenir Book" w:hAnsi="Avenir Book"/>
        </w:rPr>
      </w:pPr>
      <w:r w:rsidRPr="00D3437B">
        <w:rPr>
          <w:rFonts w:ascii="Avenir Book" w:hAnsi="Avenir Book"/>
        </w:rPr>
        <w:t>This design helped me a lot because not only is it far more powerful to do it this way compared to the likes of Java Swing but I am also far more competent with CSS and JavaScript than I am with Java Swing.</w:t>
      </w:r>
    </w:p>
    <w:p w14:paraId="2F8538B4" w14:textId="77777777" w:rsidR="00B061B1" w:rsidRPr="00D3437B" w:rsidRDefault="00B061B1" w:rsidP="00D66308">
      <w:pPr>
        <w:jc w:val="both"/>
        <w:rPr>
          <w:rFonts w:ascii="Avenir Book" w:hAnsi="Avenir Book"/>
        </w:rPr>
      </w:pPr>
    </w:p>
    <w:p w14:paraId="502A1223" w14:textId="1DEA7255" w:rsidR="00B061B1" w:rsidRDefault="00B061B1" w:rsidP="00D66308">
      <w:pPr>
        <w:jc w:val="both"/>
        <w:rPr>
          <w:rFonts w:ascii="Avenir Book" w:hAnsi="Avenir Book"/>
        </w:rPr>
      </w:pPr>
      <w:r w:rsidRPr="00D3437B">
        <w:rPr>
          <w:rFonts w:ascii="Avenir Book" w:hAnsi="Avenir Book"/>
        </w:rPr>
        <w:t>Also</w:t>
      </w:r>
      <w:r w:rsidR="00431480">
        <w:rPr>
          <w:rFonts w:ascii="Avenir Book" w:hAnsi="Avenir Book"/>
        </w:rPr>
        <w:t>,</w:t>
      </w:r>
      <w:r w:rsidRPr="00D3437B">
        <w:rPr>
          <w:rFonts w:ascii="Avenir Book" w:hAnsi="Avenir Book"/>
        </w:rPr>
        <w:t xml:space="preserve"> I was able to create a reactive design which allows the user to shrink or expand the application without sacrificing playability. If the user wanted a very small window, it would move the design around to fit to the size they chose.</w:t>
      </w:r>
    </w:p>
    <w:p w14:paraId="4099E6E2" w14:textId="77777777" w:rsidR="00E86DE5" w:rsidRPr="00D3437B" w:rsidRDefault="00E86DE5" w:rsidP="00D66308">
      <w:pPr>
        <w:jc w:val="both"/>
        <w:rPr>
          <w:rFonts w:ascii="Avenir Book" w:hAnsi="Avenir Book"/>
        </w:rPr>
      </w:pPr>
    </w:p>
    <w:p w14:paraId="3619579D" w14:textId="77777777" w:rsidR="00B061B1" w:rsidRPr="00D3437B" w:rsidRDefault="00B061B1" w:rsidP="00D66308">
      <w:pPr>
        <w:jc w:val="both"/>
        <w:rPr>
          <w:rFonts w:ascii="Avenir Book" w:hAnsi="Avenir Book"/>
        </w:rPr>
      </w:pPr>
    </w:p>
    <w:p w14:paraId="749A9F7E" w14:textId="07E291F7" w:rsidR="00B061B1" w:rsidRPr="009563E5" w:rsidRDefault="00B061B1" w:rsidP="00D66308">
      <w:pPr>
        <w:pStyle w:val="Heading2"/>
        <w:jc w:val="both"/>
        <w:rPr>
          <w:rFonts w:ascii="Avenir Book" w:hAnsi="Avenir Book"/>
          <w:color w:val="0070C0"/>
        </w:rPr>
      </w:pPr>
      <w:bookmarkStart w:id="42" w:name="_Toc482020983"/>
      <w:r w:rsidRPr="009563E5">
        <w:rPr>
          <w:rFonts w:ascii="Avenir Book" w:hAnsi="Avenir Book"/>
          <w:color w:val="0070C0"/>
        </w:rPr>
        <w:t>Could a more suitable set of tools have been chosen?</w:t>
      </w:r>
      <w:bookmarkEnd w:id="42"/>
    </w:p>
    <w:p w14:paraId="6AE5AB1E" w14:textId="77777777" w:rsidR="00B061B1" w:rsidRPr="00D3437B" w:rsidRDefault="00B061B1" w:rsidP="00D66308">
      <w:pPr>
        <w:jc w:val="both"/>
        <w:rPr>
          <w:rFonts w:ascii="Avenir Book" w:hAnsi="Avenir Book"/>
        </w:rPr>
      </w:pPr>
    </w:p>
    <w:p w14:paraId="1A067225" w14:textId="4829CE99" w:rsidR="00B061B1" w:rsidRPr="00D3437B" w:rsidRDefault="00B061B1" w:rsidP="00D66308">
      <w:pPr>
        <w:jc w:val="both"/>
        <w:rPr>
          <w:rFonts w:ascii="Avenir Book" w:hAnsi="Avenir Book"/>
        </w:rPr>
      </w:pPr>
      <w:r w:rsidRPr="00D3437B">
        <w:rPr>
          <w:rFonts w:ascii="Avenir Book" w:hAnsi="Avenir Book"/>
        </w:rPr>
        <w:lastRenderedPageBreak/>
        <w:t>This is a difficult question as the answer is both yes and no. Electron is still a very young framework so I struggled with using it a lot at the beginning of the project. By the end of it I became fairly competent by designing a high end application that was reactive to the user changing the sizing as well as stopping the user from pressing certain buttons that would create an illegal move such as moving into negative numbers.</w:t>
      </w:r>
    </w:p>
    <w:p w14:paraId="07BF1232" w14:textId="77777777" w:rsidR="00B061B1" w:rsidRPr="00D3437B" w:rsidRDefault="00B061B1" w:rsidP="00D66308">
      <w:pPr>
        <w:jc w:val="both"/>
        <w:rPr>
          <w:rFonts w:ascii="Avenir Book" w:hAnsi="Avenir Book"/>
        </w:rPr>
      </w:pPr>
    </w:p>
    <w:p w14:paraId="06E79389" w14:textId="47DAE866" w:rsidR="00B061B1" w:rsidRPr="00D3437B" w:rsidRDefault="00B061B1" w:rsidP="00D66308">
      <w:pPr>
        <w:jc w:val="both"/>
        <w:rPr>
          <w:rFonts w:ascii="Avenir Book" w:hAnsi="Avenir Book"/>
        </w:rPr>
      </w:pPr>
      <w:r w:rsidRPr="00D3437B">
        <w:rPr>
          <w:rFonts w:ascii="Avenir Book" w:hAnsi="Avenir Book"/>
        </w:rPr>
        <w:t>But on the other hand, Java and C++ are far more powerful languages that JavaScript meaning I could implement a better algorithm in general. They also have better memory management that JavaScript. This means that they would run into less issues.</w:t>
      </w:r>
    </w:p>
    <w:p w14:paraId="3977E6B8" w14:textId="77777777" w:rsidR="00B061B1" w:rsidRPr="00D3437B" w:rsidRDefault="00B061B1" w:rsidP="00D66308">
      <w:pPr>
        <w:jc w:val="both"/>
        <w:rPr>
          <w:rFonts w:ascii="Avenir Book" w:hAnsi="Avenir Book"/>
        </w:rPr>
      </w:pPr>
    </w:p>
    <w:p w14:paraId="1418576B" w14:textId="04DE5E18" w:rsidR="00B061B1" w:rsidRPr="00D3437B" w:rsidRDefault="00B061B1" w:rsidP="00D66308">
      <w:pPr>
        <w:jc w:val="both"/>
        <w:rPr>
          <w:rFonts w:ascii="Avenir Book" w:hAnsi="Avenir Book"/>
        </w:rPr>
      </w:pPr>
      <w:r w:rsidRPr="00D3437B">
        <w:rPr>
          <w:rFonts w:ascii="Avenir Book" w:hAnsi="Avenir Book"/>
        </w:rPr>
        <w:t>The reason why I chose JavaScript in the end is because I knew that it could create this algorithm and work fine, but it would be able to make a much better looking and easier to navigate GUI.</w:t>
      </w:r>
    </w:p>
    <w:p w14:paraId="61CC775D" w14:textId="77777777" w:rsidR="00B061B1" w:rsidRPr="00D3437B" w:rsidRDefault="00B061B1" w:rsidP="00B061B1">
      <w:pPr>
        <w:rPr>
          <w:rFonts w:ascii="Avenir Book" w:hAnsi="Avenir Book"/>
        </w:rPr>
      </w:pPr>
    </w:p>
    <w:p w14:paraId="7C0C10E9" w14:textId="75F1AA96" w:rsidR="00B061B1" w:rsidRPr="009563E5" w:rsidRDefault="00B061B1" w:rsidP="00B061B1">
      <w:pPr>
        <w:pStyle w:val="Heading2"/>
        <w:rPr>
          <w:rFonts w:ascii="Avenir Book" w:hAnsi="Avenir Book"/>
          <w:color w:val="0070C0"/>
        </w:rPr>
      </w:pPr>
      <w:bookmarkStart w:id="43" w:name="_Toc482020984"/>
      <w:r w:rsidRPr="009563E5">
        <w:rPr>
          <w:rFonts w:ascii="Avenir Book" w:hAnsi="Avenir Book"/>
          <w:color w:val="0070C0"/>
        </w:rPr>
        <w:t>How well did the software meet the needs of those who were expecting to use it?</w:t>
      </w:r>
      <w:bookmarkEnd w:id="43"/>
    </w:p>
    <w:p w14:paraId="0D966284" w14:textId="77777777" w:rsidR="00472376" w:rsidRPr="00D3437B" w:rsidRDefault="00472376" w:rsidP="00472376">
      <w:pPr>
        <w:rPr>
          <w:rFonts w:ascii="Avenir Book" w:hAnsi="Avenir Book"/>
        </w:rPr>
      </w:pPr>
    </w:p>
    <w:p w14:paraId="6990E637" w14:textId="77777777" w:rsidR="00472376" w:rsidRPr="00D3437B" w:rsidRDefault="00472376" w:rsidP="00D66308">
      <w:pPr>
        <w:jc w:val="both"/>
        <w:rPr>
          <w:rFonts w:ascii="Avenir Book" w:hAnsi="Avenir Book"/>
        </w:rPr>
      </w:pPr>
      <w:r w:rsidRPr="00D3437B">
        <w:rPr>
          <w:rFonts w:ascii="Avenir Book" w:hAnsi="Avenir Book"/>
        </w:rPr>
        <w:t xml:space="preserve">I tested the software on two different people. These people also range in their capabilities of technology as well as gender. </w:t>
      </w:r>
      <w:proofErr w:type="spellStart"/>
      <w:r w:rsidRPr="00D3437B">
        <w:rPr>
          <w:rFonts w:ascii="Avenir Book" w:hAnsi="Avenir Book"/>
        </w:rPr>
        <w:t>Angharad</w:t>
      </w:r>
      <w:proofErr w:type="spellEnd"/>
      <w:r w:rsidRPr="00D3437B">
        <w:rPr>
          <w:rFonts w:ascii="Avenir Book" w:hAnsi="Avenir Book"/>
        </w:rPr>
        <w:t xml:space="preserve"> Bache was my first user tester who was able to use the program with ease. </w:t>
      </w:r>
    </w:p>
    <w:p w14:paraId="0E47679F" w14:textId="77777777" w:rsidR="00472376" w:rsidRPr="00D3437B" w:rsidRDefault="00472376" w:rsidP="00D66308">
      <w:pPr>
        <w:jc w:val="both"/>
        <w:rPr>
          <w:rFonts w:ascii="Avenir Book" w:hAnsi="Avenir Book"/>
        </w:rPr>
      </w:pPr>
    </w:p>
    <w:p w14:paraId="3FDE14D5" w14:textId="00F67E18" w:rsidR="00472376" w:rsidRPr="00D3437B" w:rsidRDefault="00472376" w:rsidP="00D66308">
      <w:pPr>
        <w:jc w:val="both"/>
        <w:rPr>
          <w:rFonts w:ascii="Avenir Book" w:hAnsi="Avenir Book"/>
        </w:rPr>
      </w:pPr>
      <w:r w:rsidRPr="00D3437B">
        <w:rPr>
          <w:rFonts w:ascii="Avenir Book" w:hAnsi="Avenir Book"/>
        </w:rPr>
        <w:t xml:space="preserve">She thought it worked great and </w:t>
      </w:r>
      <w:r w:rsidR="008B4F09">
        <w:rPr>
          <w:rFonts w:ascii="Avenir Book" w:hAnsi="Avenir Book"/>
        </w:rPr>
        <w:t xml:space="preserve">was impressed with </w:t>
      </w:r>
      <w:r w:rsidRPr="00D3437B">
        <w:rPr>
          <w:rFonts w:ascii="Avenir Book" w:hAnsi="Avenir Book"/>
        </w:rPr>
        <w:t>the design</w:t>
      </w:r>
      <w:r w:rsidR="008B4F09">
        <w:rPr>
          <w:rFonts w:ascii="Avenir Book" w:hAnsi="Avenir Book"/>
        </w:rPr>
        <w:t xml:space="preserve"> as it</w:t>
      </w:r>
      <w:r w:rsidRPr="00D3437B">
        <w:rPr>
          <w:rFonts w:ascii="Avenir Book" w:hAnsi="Avenir Book"/>
        </w:rPr>
        <w:t xml:space="preserve"> was effective as well as attractive. </w:t>
      </w:r>
      <w:r w:rsidR="008B4F09" w:rsidRPr="00D3437B">
        <w:rPr>
          <w:rFonts w:ascii="Avenir Book" w:hAnsi="Avenir Book"/>
        </w:rPr>
        <w:t>Though</w:t>
      </w:r>
      <w:r w:rsidRPr="00D3437B">
        <w:rPr>
          <w:rFonts w:ascii="Avenir Book" w:hAnsi="Avenir Book"/>
        </w:rPr>
        <w:t>, she did say it could use a tutorial which I can understand as if you have never played Countdown before, you would have no idea where to start.</w:t>
      </w:r>
    </w:p>
    <w:p w14:paraId="60C781B1" w14:textId="77777777" w:rsidR="00472376" w:rsidRPr="00D3437B" w:rsidRDefault="00472376" w:rsidP="00D66308">
      <w:pPr>
        <w:jc w:val="both"/>
        <w:rPr>
          <w:rFonts w:ascii="Avenir Book" w:hAnsi="Avenir Book"/>
        </w:rPr>
      </w:pPr>
    </w:p>
    <w:p w14:paraId="60C744DB" w14:textId="16CBDCE3" w:rsidR="00472376" w:rsidRPr="00D3437B" w:rsidRDefault="00472376" w:rsidP="00D66308">
      <w:pPr>
        <w:jc w:val="both"/>
        <w:rPr>
          <w:rFonts w:ascii="Avenir Book" w:hAnsi="Avenir Book"/>
        </w:rPr>
      </w:pPr>
      <w:r w:rsidRPr="00D3437B">
        <w:rPr>
          <w:rFonts w:ascii="Avenir Book" w:hAnsi="Avenir Book"/>
        </w:rPr>
        <w:t xml:space="preserve">Jamie </w:t>
      </w:r>
      <w:proofErr w:type="spellStart"/>
      <w:r w:rsidRPr="00D3437B">
        <w:rPr>
          <w:rFonts w:ascii="Avenir Book" w:hAnsi="Avenir Book"/>
        </w:rPr>
        <w:t>Bonnett</w:t>
      </w:r>
      <w:proofErr w:type="spellEnd"/>
      <w:r w:rsidRPr="00D3437B">
        <w:rPr>
          <w:rFonts w:ascii="Avenir Book" w:hAnsi="Avenir Book"/>
        </w:rPr>
        <w:t xml:space="preserve"> was my second tester</w:t>
      </w:r>
      <w:r w:rsidR="00102756" w:rsidRPr="00D3437B">
        <w:rPr>
          <w:rFonts w:ascii="Avenir Book" w:hAnsi="Avenir Book"/>
        </w:rPr>
        <w:t>, he is also a computer scientist so a program may be easier for him to use. He also thought the design was good and liked how I kept it in theme with the television series design of Countdown</w:t>
      </w:r>
      <w:r w:rsidR="0011109D" w:rsidRPr="00D3437B">
        <w:rPr>
          <w:rFonts w:ascii="Avenir Book" w:hAnsi="Avenir Book"/>
        </w:rPr>
        <w:t xml:space="preserve">. </w:t>
      </w:r>
      <w:r w:rsidR="008B4F09" w:rsidRPr="00D3437B">
        <w:rPr>
          <w:rFonts w:ascii="Avenir Book" w:hAnsi="Avenir Book"/>
        </w:rPr>
        <w:t>Yet</w:t>
      </w:r>
      <w:r w:rsidR="0011109D" w:rsidRPr="00D3437B">
        <w:rPr>
          <w:rFonts w:ascii="Avenir Book" w:hAnsi="Avenir Book"/>
        </w:rPr>
        <w:t>, he was not without his complaints. He too thought I could include more information on the home screen where the user is prompted to select the amount of large numbers. Although he knew how to work it, he gave me some constructive criticism and said that it could use even text based instructions at the bottom of the screen if not on a screen before the number selection screen.</w:t>
      </w:r>
    </w:p>
    <w:p w14:paraId="0B1A92A8" w14:textId="77777777" w:rsidR="0011109D" w:rsidRPr="00D3437B" w:rsidRDefault="0011109D" w:rsidP="00D66308">
      <w:pPr>
        <w:jc w:val="both"/>
        <w:rPr>
          <w:rFonts w:ascii="Avenir Book" w:hAnsi="Avenir Book"/>
        </w:rPr>
      </w:pPr>
    </w:p>
    <w:p w14:paraId="5D1C5420" w14:textId="767CEEFC" w:rsidR="0011109D" w:rsidRDefault="0011109D" w:rsidP="00D66308">
      <w:pPr>
        <w:jc w:val="both"/>
        <w:rPr>
          <w:rFonts w:ascii="Avenir Book" w:hAnsi="Avenir Book"/>
        </w:rPr>
      </w:pPr>
      <w:r w:rsidRPr="00D3437B">
        <w:rPr>
          <w:rFonts w:ascii="Avenir Book" w:hAnsi="Avenir Book"/>
        </w:rPr>
        <w:t>I must admit I overlooked instructions for the game as I have had such a long history of playing Countdown since I was a small boy, also because I have been working on it for the past few months, it has become second nature to me.</w:t>
      </w:r>
    </w:p>
    <w:p w14:paraId="45DA37EF" w14:textId="77777777" w:rsidR="00E86DE5" w:rsidRPr="00D3437B" w:rsidRDefault="00E86DE5" w:rsidP="00D66308">
      <w:pPr>
        <w:jc w:val="both"/>
        <w:rPr>
          <w:rFonts w:ascii="Avenir Book" w:hAnsi="Avenir Book"/>
        </w:rPr>
      </w:pPr>
    </w:p>
    <w:p w14:paraId="7B90A0FC" w14:textId="77777777" w:rsidR="0011109D" w:rsidRPr="00D3437B" w:rsidRDefault="0011109D" w:rsidP="00D66308">
      <w:pPr>
        <w:jc w:val="both"/>
        <w:rPr>
          <w:rFonts w:ascii="Avenir Book" w:hAnsi="Avenir Book"/>
        </w:rPr>
      </w:pPr>
    </w:p>
    <w:p w14:paraId="31E93B19" w14:textId="3E781517" w:rsidR="0011109D" w:rsidRPr="009563E5" w:rsidRDefault="0011109D" w:rsidP="00D66308">
      <w:pPr>
        <w:pStyle w:val="Heading2"/>
        <w:jc w:val="both"/>
        <w:rPr>
          <w:rFonts w:ascii="Avenir Book" w:hAnsi="Avenir Book"/>
          <w:color w:val="0070C0"/>
        </w:rPr>
      </w:pPr>
      <w:bookmarkStart w:id="44" w:name="_Toc482020985"/>
      <w:r w:rsidRPr="009563E5">
        <w:rPr>
          <w:rFonts w:ascii="Avenir Book" w:hAnsi="Avenir Book"/>
          <w:color w:val="0070C0"/>
        </w:rPr>
        <w:t>How well were any other project aims achieved?</w:t>
      </w:r>
      <w:bookmarkEnd w:id="44"/>
    </w:p>
    <w:p w14:paraId="1FCDDF8F" w14:textId="77777777" w:rsidR="0011109D" w:rsidRPr="00D3437B" w:rsidRDefault="0011109D" w:rsidP="00D66308">
      <w:pPr>
        <w:jc w:val="both"/>
        <w:rPr>
          <w:rFonts w:ascii="Avenir Book" w:hAnsi="Avenir Book"/>
        </w:rPr>
      </w:pPr>
    </w:p>
    <w:p w14:paraId="38064060" w14:textId="53CF89DF" w:rsidR="0011109D" w:rsidRPr="00D3437B" w:rsidRDefault="0011109D" w:rsidP="00D66308">
      <w:pPr>
        <w:jc w:val="both"/>
        <w:rPr>
          <w:rFonts w:ascii="Avenir Book" w:hAnsi="Avenir Book"/>
        </w:rPr>
      </w:pPr>
      <w:r w:rsidRPr="00D3437B">
        <w:rPr>
          <w:rFonts w:ascii="Avenir Book" w:hAnsi="Avenir Book"/>
        </w:rPr>
        <w:lastRenderedPageBreak/>
        <w:t xml:space="preserve">My aim was to also create an attractive design. Although it was not specified in the project requirements to create a good looking GUI, I wanted to make sure that my application would look professional. </w:t>
      </w:r>
    </w:p>
    <w:p w14:paraId="6B73C814" w14:textId="77777777" w:rsidR="0011109D" w:rsidRPr="00D3437B" w:rsidRDefault="0011109D" w:rsidP="00D66308">
      <w:pPr>
        <w:jc w:val="both"/>
        <w:rPr>
          <w:rFonts w:ascii="Avenir Book" w:hAnsi="Avenir Book"/>
        </w:rPr>
      </w:pPr>
    </w:p>
    <w:p w14:paraId="5BE90B59" w14:textId="387F2FB1" w:rsidR="0011109D" w:rsidRPr="00D3437B" w:rsidRDefault="0011109D" w:rsidP="00D66308">
      <w:pPr>
        <w:jc w:val="both"/>
        <w:rPr>
          <w:rFonts w:ascii="Avenir Book" w:hAnsi="Avenir Book"/>
        </w:rPr>
      </w:pPr>
      <w:r w:rsidRPr="00D3437B">
        <w:rPr>
          <w:rFonts w:ascii="Avenir Book" w:hAnsi="Avenir Book"/>
        </w:rPr>
        <w:t xml:space="preserve">I spent quite a few days designing the GUI and went through two different designs entirely. The first was quite a bog standard design and would not look good at all, however it wouldn’t require many page updates or button swap states. </w:t>
      </w:r>
    </w:p>
    <w:p w14:paraId="281E9678" w14:textId="77777777" w:rsidR="0011109D" w:rsidRPr="00D3437B" w:rsidRDefault="0011109D" w:rsidP="00D66308">
      <w:pPr>
        <w:jc w:val="both"/>
        <w:rPr>
          <w:rFonts w:ascii="Avenir Book" w:hAnsi="Avenir Book"/>
        </w:rPr>
      </w:pPr>
    </w:p>
    <w:p w14:paraId="5FE4964A" w14:textId="2DD034C1" w:rsidR="00DE27B8" w:rsidRPr="00D3437B" w:rsidRDefault="0011109D" w:rsidP="00D66308">
      <w:pPr>
        <w:jc w:val="both"/>
        <w:rPr>
          <w:rFonts w:ascii="Avenir Book" w:hAnsi="Avenir Book"/>
        </w:rPr>
      </w:pPr>
      <w:r w:rsidRPr="00D3437B">
        <w:rPr>
          <w:rFonts w:ascii="Avenir Book" w:hAnsi="Avenir Book"/>
        </w:rPr>
        <w:t xml:space="preserve">I then decided to design a much more attractive design which is the design I have ended up with. </w:t>
      </w:r>
      <w:r w:rsidR="00DE27B8" w:rsidRPr="00D3437B">
        <w:rPr>
          <w:rFonts w:ascii="Avenir Book" w:hAnsi="Avenir Book"/>
        </w:rPr>
        <w:t>I watched a few episodes of Countdown before deciding upon the design. My issue with the first design is that I used a rather unattractive gradient in the background, whereas in the new design, I use a nicer subtle blue background as well as white boxes with black writing in it. It is inspired by Countdown and I hope it gives users a sense of nostalgia if they are as familiar with Countdown as I am.</w:t>
      </w:r>
    </w:p>
    <w:p w14:paraId="5D4EA9AD" w14:textId="77777777" w:rsidR="00DE27B8" w:rsidRPr="00D3437B" w:rsidRDefault="00DE27B8" w:rsidP="0011109D">
      <w:pPr>
        <w:rPr>
          <w:rFonts w:ascii="Avenir Book" w:hAnsi="Avenir Book"/>
        </w:rPr>
      </w:pPr>
    </w:p>
    <w:p w14:paraId="2784A0F6" w14:textId="6E27CF23" w:rsidR="00DE27B8" w:rsidRPr="009563E5" w:rsidRDefault="00DE27B8" w:rsidP="00DE27B8">
      <w:pPr>
        <w:pStyle w:val="Heading2"/>
        <w:rPr>
          <w:rFonts w:ascii="Avenir Book" w:hAnsi="Avenir Book"/>
          <w:color w:val="0070C0"/>
        </w:rPr>
      </w:pPr>
      <w:bookmarkStart w:id="45" w:name="_Toc482020986"/>
      <w:r w:rsidRPr="009563E5">
        <w:rPr>
          <w:rFonts w:ascii="Avenir Book" w:hAnsi="Avenir Book"/>
          <w:color w:val="0070C0"/>
        </w:rPr>
        <w:t>If I were starting again, what would I do differently?</w:t>
      </w:r>
      <w:bookmarkEnd w:id="45"/>
    </w:p>
    <w:p w14:paraId="38E19509" w14:textId="77777777" w:rsidR="00DE27B8" w:rsidRPr="00D3437B" w:rsidRDefault="00DE27B8" w:rsidP="00DE27B8">
      <w:pPr>
        <w:rPr>
          <w:rFonts w:ascii="Avenir Book" w:hAnsi="Avenir Book"/>
        </w:rPr>
      </w:pPr>
    </w:p>
    <w:p w14:paraId="411F469F" w14:textId="1CCA06BB" w:rsidR="00DE27B8" w:rsidRPr="00D3437B" w:rsidRDefault="00DE27B8" w:rsidP="00D66308">
      <w:pPr>
        <w:jc w:val="both"/>
        <w:rPr>
          <w:rFonts w:ascii="Avenir Book" w:hAnsi="Avenir Book"/>
        </w:rPr>
      </w:pPr>
      <w:r w:rsidRPr="00D3437B">
        <w:rPr>
          <w:rFonts w:ascii="Avenir Book" w:hAnsi="Avenir Book"/>
        </w:rPr>
        <w:t>If I were to start again there would be a few changes I would make. First of all</w:t>
      </w:r>
      <w:r w:rsidR="00B11FE2">
        <w:rPr>
          <w:rFonts w:ascii="Avenir Book" w:hAnsi="Avenir Book"/>
        </w:rPr>
        <w:t>,</w:t>
      </w:r>
      <w:r w:rsidR="006E3B2F">
        <w:rPr>
          <w:rFonts w:ascii="Avenir Book" w:hAnsi="Avenir Book"/>
        </w:rPr>
        <w:t xml:space="preserve"> I would no</w:t>
      </w:r>
      <w:r w:rsidRPr="00D3437B">
        <w:rPr>
          <w:rFonts w:ascii="Avenir Book" w:hAnsi="Avenir Book"/>
        </w:rPr>
        <w:t>t have wasted so much time at the beginning creating Java code and then having to convert it to JavaScript later on due to the outdated Java Applets.</w:t>
      </w:r>
    </w:p>
    <w:p w14:paraId="36114882" w14:textId="77777777" w:rsidR="00DE27B8" w:rsidRPr="00D3437B" w:rsidRDefault="00DE27B8" w:rsidP="00D66308">
      <w:pPr>
        <w:jc w:val="both"/>
        <w:rPr>
          <w:rFonts w:ascii="Avenir Book" w:hAnsi="Avenir Book"/>
        </w:rPr>
      </w:pPr>
    </w:p>
    <w:p w14:paraId="2FEC496F" w14:textId="0D70EFE1" w:rsidR="00DE27B8" w:rsidRPr="00D3437B" w:rsidRDefault="006E3B2F" w:rsidP="00D66308">
      <w:pPr>
        <w:jc w:val="both"/>
        <w:rPr>
          <w:rFonts w:ascii="Avenir Book" w:hAnsi="Avenir Book"/>
        </w:rPr>
      </w:pPr>
      <w:r>
        <w:rPr>
          <w:rFonts w:ascii="Avenir Book" w:hAnsi="Avenir Book"/>
        </w:rPr>
        <w:t xml:space="preserve">Similarly, </w:t>
      </w:r>
      <w:r w:rsidR="00DE27B8" w:rsidRPr="00D3437B">
        <w:rPr>
          <w:rFonts w:ascii="Avenir Book" w:hAnsi="Avenir Book"/>
        </w:rPr>
        <w:t>I would also try to use the benefits of Electron more. The only real benefit of Electron that I have used it to make it into a desktop application that works on different operating systems as opposed to a web project.</w:t>
      </w:r>
    </w:p>
    <w:p w14:paraId="16CA0669" w14:textId="77777777" w:rsidR="00DE27B8" w:rsidRPr="00D3437B" w:rsidRDefault="00DE27B8" w:rsidP="00D66308">
      <w:pPr>
        <w:jc w:val="both"/>
        <w:rPr>
          <w:rFonts w:ascii="Avenir Book" w:hAnsi="Avenir Book"/>
        </w:rPr>
      </w:pPr>
    </w:p>
    <w:p w14:paraId="14A6762B" w14:textId="40AF4A34" w:rsidR="00DE27B8" w:rsidRPr="00D3437B" w:rsidRDefault="006E3B2F" w:rsidP="00D66308">
      <w:pPr>
        <w:jc w:val="both"/>
        <w:rPr>
          <w:rFonts w:ascii="Avenir Book" w:hAnsi="Avenir Book"/>
        </w:rPr>
      </w:pPr>
      <w:r>
        <w:rPr>
          <w:rFonts w:ascii="Avenir Book" w:hAnsi="Avenir Book"/>
        </w:rPr>
        <w:t xml:space="preserve">Likewise, </w:t>
      </w:r>
      <w:r w:rsidR="00DE27B8" w:rsidRPr="00D3437B">
        <w:rPr>
          <w:rFonts w:ascii="Avenir Book" w:hAnsi="Avenir Book"/>
        </w:rPr>
        <w:t xml:space="preserve">I would also spend more time researching and understanding A* search. This is because A* search would make my code much more efficient as well as more reliable. I would have liked to have implemented A* search however with the looming deadline, I had to make the call to implement a much simpler algorithm. </w:t>
      </w:r>
    </w:p>
    <w:p w14:paraId="3076F28B" w14:textId="77777777" w:rsidR="00DE27B8" w:rsidRPr="00D3437B" w:rsidRDefault="00DE27B8" w:rsidP="00D66308">
      <w:pPr>
        <w:jc w:val="both"/>
        <w:rPr>
          <w:rFonts w:ascii="Avenir Book" w:hAnsi="Avenir Book"/>
        </w:rPr>
      </w:pPr>
    </w:p>
    <w:p w14:paraId="23A66122" w14:textId="1FBE80F6" w:rsidR="00AD6DFB" w:rsidRPr="00D3437B" w:rsidRDefault="006E3B2F" w:rsidP="00D66308">
      <w:pPr>
        <w:jc w:val="both"/>
        <w:rPr>
          <w:rFonts w:ascii="Avenir Book" w:hAnsi="Avenir Book"/>
        </w:rPr>
      </w:pPr>
      <w:r>
        <w:rPr>
          <w:rFonts w:ascii="Avenir Book" w:hAnsi="Avenir Book"/>
        </w:rPr>
        <w:t xml:space="preserve">Moreover, </w:t>
      </w:r>
      <w:r w:rsidR="00DE27B8" w:rsidRPr="00D3437B">
        <w:rPr>
          <w:rFonts w:ascii="Avenir Book" w:hAnsi="Avenir Book"/>
        </w:rPr>
        <w:t>I would also have spent more time on my project so that I could also implement extra fea</w:t>
      </w:r>
      <w:r w:rsidR="00AD6DFB" w:rsidRPr="00D3437B">
        <w:rPr>
          <w:rFonts w:ascii="Avenir Book" w:hAnsi="Avenir Book"/>
        </w:rPr>
        <w:t>tures at the end such as a timer and a clock to display it. This would add an extra level of difficulty to the game as well as making less monotonous. I could then add extra features such as being able to set the time limit you have to answer the question so that more confident people are able to set a lower time limit and people who maybe find mental math a bit more difficult, could set a time limit so that they can still enjoy the game.</w:t>
      </w:r>
    </w:p>
    <w:p w14:paraId="47CAD5C4" w14:textId="77777777" w:rsidR="00AD6DFB" w:rsidRPr="00D3437B" w:rsidRDefault="00AD6DFB" w:rsidP="00D66308">
      <w:pPr>
        <w:jc w:val="both"/>
        <w:rPr>
          <w:rFonts w:ascii="Avenir Book" w:hAnsi="Avenir Book"/>
        </w:rPr>
      </w:pPr>
    </w:p>
    <w:p w14:paraId="5E437E69" w14:textId="647B4C2E" w:rsidR="00DE27B8" w:rsidRPr="00D3437B" w:rsidRDefault="00AD6DFB" w:rsidP="00D66308">
      <w:pPr>
        <w:jc w:val="both"/>
        <w:rPr>
          <w:rFonts w:ascii="Avenir Book" w:hAnsi="Avenir Book"/>
        </w:rPr>
      </w:pPr>
      <w:r w:rsidRPr="00D3437B">
        <w:rPr>
          <w:rFonts w:ascii="Avenir Book" w:hAnsi="Avenir Book"/>
        </w:rPr>
        <w:t xml:space="preserve">I would also have liked to be able to implement some sound effects so that the user knows when they have clicked a button. When the user first selects their large numbers, the algorithm has to work to solve the target number. But because it takes a few seconds for the algorithm to finish, there is no way the user can know for certain that they have actually clicked the button. </w:t>
      </w:r>
    </w:p>
    <w:p w14:paraId="7F6F1B67" w14:textId="77777777" w:rsidR="00AD6DFB" w:rsidRPr="00D3437B" w:rsidRDefault="00AD6DFB" w:rsidP="00D66308">
      <w:pPr>
        <w:jc w:val="both"/>
        <w:rPr>
          <w:rFonts w:ascii="Avenir Book" w:hAnsi="Avenir Book"/>
        </w:rPr>
      </w:pPr>
    </w:p>
    <w:p w14:paraId="69267406" w14:textId="69555D12" w:rsidR="00AD6DFB" w:rsidRPr="00D3437B" w:rsidRDefault="00AD6DFB" w:rsidP="00D66308">
      <w:pPr>
        <w:jc w:val="both"/>
        <w:rPr>
          <w:rFonts w:ascii="Avenir Book" w:hAnsi="Avenir Book"/>
        </w:rPr>
      </w:pPr>
      <w:r w:rsidRPr="00D3437B">
        <w:rPr>
          <w:rFonts w:ascii="Avenir Book" w:hAnsi="Avenir Book"/>
        </w:rPr>
        <w:lastRenderedPageBreak/>
        <w:t>Although I have included the base game in the file system, where the target number is guaranteed to be made as it is generated out of user numbers. I have not been able to make it so the user can select it to run that method instead of the algorithm. This is another feature I wish I have been able to solve before the end.</w:t>
      </w:r>
    </w:p>
    <w:p w14:paraId="6199EE3C" w14:textId="77777777" w:rsidR="00AD6DFB" w:rsidRPr="00D3437B" w:rsidRDefault="00AD6DFB" w:rsidP="00D66308">
      <w:pPr>
        <w:jc w:val="both"/>
        <w:rPr>
          <w:rFonts w:ascii="Avenir Book" w:hAnsi="Avenir Book"/>
        </w:rPr>
      </w:pPr>
    </w:p>
    <w:p w14:paraId="3CA82DDF" w14:textId="1CF4BC39" w:rsidR="00E57E86" w:rsidRPr="00D3437B" w:rsidRDefault="00AD6DFB" w:rsidP="00D66308">
      <w:pPr>
        <w:jc w:val="both"/>
        <w:rPr>
          <w:rFonts w:ascii="Avenir Book" w:eastAsia="Times New Roman" w:hAnsi="Avenir Book" w:cs="Times New Roman"/>
          <w:sz w:val="24"/>
          <w:lang w:val="en-US" w:eastAsia="en-US"/>
        </w:rPr>
      </w:pPr>
      <w:r w:rsidRPr="00D3437B">
        <w:rPr>
          <w:rFonts w:ascii="Avenir Book" w:hAnsi="Avenir Book"/>
        </w:rPr>
        <w:t>There are also special episodes of Countdown where instead of the large numbers being 25, 50, 75 and 100</w:t>
      </w:r>
      <w:r w:rsidR="009D461D" w:rsidRPr="00D3437B">
        <w:rPr>
          <w:rFonts w:ascii="Avenir Book" w:hAnsi="Avenir Book"/>
        </w:rPr>
        <w:t>, they are re</w:t>
      </w:r>
      <w:r w:rsidR="00E26FBA">
        <w:rPr>
          <w:rFonts w:ascii="Avenir Book" w:hAnsi="Avenir Book"/>
        </w:rPr>
        <w:t>p</w:t>
      </w:r>
      <w:r w:rsidR="009D461D" w:rsidRPr="00D3437B">
        <w:rPr>
          <w:rFonts w:ascii="Avenir Book" w:hAnsi="Avenir Book"/>
        </w:rPr>
        <w:t>laced with 12, 37, 62 and 87</w:t>
      </w:r>
      <w:r w:rsidR="00EB6B1C" w:rsidRPr="00D3437B">
        <w:rPr>
          <w:rStyle w:val="FootnoteReference"/>
          <w:rFonts w:ascii="Avenir Book" w:hAnsi="Avenir Book"/>
        </w:rPr>
        <w:footnoteReference w:id="3"/>
      </w:r>
      <w:r w:rsidR="00E57E86" w:rsidRPr="00D3437B">
        <w:rPr>
          <w:rFonts w:ascii="Avenir Book" w:eastAsia="Times New Roman" w:hAnsi="Avenir Book"/>
        </w:rPr>
        <w:t>.</w:t>
      </w:r>
      <w:r w:rsidR="007F6440" w:rsidRPr="00D3437B">
        <w:rPr>
          <w:rFonts w:ascii="Avenir Book" w:eastAsia="Times New Roman" w:hAnsi="Avenir Book"/>
        </w:rPr>
        <w:t xml:space="preserve"> This would allow for more difficult scenarios than large numbers that are set to increment every 25.</w:t>
      </w:r>
    </w:p>
    <w:p w14:paraId="0AE05D40" w14:textId="77D14721" w:rsidR="00AD6DFB" w:rsidRPr="00D3437B" w:rsidRDefault="009D461D" w:rsidP="00D66308">
      <w:pPr>
        <w:jc w:val="both"/>
        <w:rPr>
          <w:rFonts w:ascii="Avenir Book" w:hAnsi="Avenir Book"/>
        </w:rPr>
      </w:pPr>
      <w:r w:rsidRPr="00D3437B">
        <w:rPr>
          <w:rFonts w:ascii="Avenir Book" w:hAnsi="Avenir Book"/>
        </w:rPr>
        <w:t>.</w:t>
      </w:r>
      <w:r w:rsidR="0028122B" w:rsidRPr="00D3437B">
        <w:rPr>
          <w:rFonts w:ascii="Avenir Book" w:hAnsi="Avenir Book"/>
        </w:rPr>
        <w:t xml:space="preserve"> </w:t>
      </w:r>
    </w:p>
    <w:p w14:paraId="70B323AA" w14:textId="77777777" w:rsidR="00DE27B8" w:rsidRPr="00D3437B" w:rsidRDefault="00DE27B8" w:rsidP="00DE27B8">
      <w:pPr>
        <w:rPr>
          <w:rFonts w:ascii="Avenir Book" w:hAnsi="Avenir Book"/>
        </w:rPr>
      </w:pPr>
    </w:p>
    <w:p w14:paraId="040A53E2" w14:textId="77777777" w:rsidR="00DE27B8" w:rsidRPr="00D3437B" w:rsidRDefault="00DE27B8" w:rsidP="00DE27B8">
      <w:pPr>
        <w:rPr>
          <w:rFonts w:ascii="Avenir Book" w:hAnsi="Avenir Book"/>
        </w:rPr>
      </w:pPr>
    </w:p>
    <w:p w14:paraId="3FB3B62F" w14:textId="77777777" w:rsidR="00711DBE" w:rsidRPr="00D3437B" w:rsidRDefault="00711DBE" w:rsidP="004C12FA">
      <w:pPr>
        <w:rPr>
          <w:rFonts w:ascii="Avenir Book" w:hAnsi="Avenir Book"/>
        </w:rPr>
      </w:pPr>
    </w:p>
    <w:p w14:paraId="6C60FB7E" w14:textId="77777777" w:rsidR="00711DBE" w:rsidRPr="00D3437B" w:rsidRDefault="00711DBE" w:rsidP="004C12FA">
      <w:pPr>
        <w:rPr>
          <w:rFonts w:ascii="Avenir Book" w:hAnsi="Avenir Book"/>
        </w:rPr>
      </w:pPr>
    </w:p>
    <w:p w14:paraId="5F9D097B" w14:textId="77777777" w:rsidR="009B764F" w:rsidRPr="00D3437B" w:rsidRDefault="009B764F" w:rsidP="004C12FA">
      <w:pPr>
        <w:rPr>
          <w:rFonts w:ascii="Avenir Book" w:eastAsiaTheme="majorEastAsia" w:hAnsi="Avenir Book" w:cstheme="majorBidi"/>
          <w:sz w:val="32"/>
          <w:szCs w:val="32"/>
        </w:rPr>
      </w:pPr>
      <w:bookmarkStart w:id="46" w:name="_Toc192777717"/>
      <w:r w:rsidRPr="00D3437B">
        <w:rPr>
          <w:rFonts w:ascii="Avenir Book" w:hAnsi="Avenir Book"/>
        </w:rPr>
        <w:br w:type="page"/>
      </w:r>
    </w:p>
    <w:p w14:paraId="332FE8C9" w14:textId="108036F2" w:rsidR="00A17F3B" w:rsidRPr="0046473A" w:rsidRDefault="00711DBE" w:rsidP="00A17F3B">
      <w:pPr>
        <w:pStyle w:val="Heading1"/>
        <w:rPr>
          <w:rFonts w:ascii="Avenir Book" w:hAnsi="Avenir Book"/>
          <w:color w:val="0070C0"/>
        </w:rPr>
      </w:pPr>
      <w:bookmarkStart w:id="47" w:name="_Toc222978613"/>
      <w:bookmarkStart w:id="48" w:name="_Toc482020987"/>
      <w:r w:rsidRPr="0046473A">
        <w:rPr>
          <w:rFonts w:ascii="Avenir Book" w:hAnsi="Avenir Book"/>
          <w:color w:val="0070C0"/>
        </w:rPr>
        <w:lastRenderedPageBreak/>
        <w:t>Appendices</w:t>
      </w:r>
      <w:bookmarkEnd w:id="46"/>
      <w:bookmarkEnd w:id="47"/>
      <w:bookmarkEnd w:id="48"/>
    </w:p>
    <w:p w14:paraId="500237A4" w14:textId="77777777" w:rsidR="002B67EA" w:rsidRPr="009563E5" w:rsidRDefault="002B67EA" w:rsidP="004C12FA">
      <w:pPr>
        <w:pStyle w:val="AppendixSection"/>
        <w:rPr>
          <w:rFonts w:ascii="Avenir Book" w:hAnsi="Avenir Book"/>
          <w:color w:val="0070C0"/>
        </w:rPr>
      </w:pPr>
      <w:bookmarkStart w:id="49" w:name="_Toc222978614"/>
      <w:bookmarkStart w:id="50" w:name="_Toc482020988"/>
      <w:r w:rsidRPr="009563E5">
        <w:rPr>
          <w:rFonts w:ascii="Avenir Book" w:hAnsi="Avenir Book"/>
          <w:color w:val="0070C0"/>
        </w:rPr>
        <w:t>Thi</w:t>
      </w:r>
      <w:r w:rsidR="00031FBA" w:rsidRPr="009563E5">
        <w:rPr>
          <w:rFonts w:ascii="Avenir Book" w:hAnsi="Avenir Book"/>
          <w:color w:val="0070C0"/>
        </w:rPr>
        <w:t>rd</w:t>
      </w:r>
      <w:r w:rsidR="00F56705" w:rsidRPr="009563E5">
        <w:rPr>
          <w:rFonts w:ascii="Avenir Book" w:hAnsi="Avenir Book"/>
          <w:color w:val="0070C0"/>
        </w:rPr>
        <w:t>-</w:t>
      </w:r>
      <w:r w:rsidRPr="009563E5">
        <w:rPr>
          <w:rFonts w:ascii="Avenir Book" w:hAnsi="Avenir Book"/>
          <w:color w:val="0070C0"/>
        </w:rPr>
        <w:t>Party Code</w:t>
      </w:r>
      <w:r w:rsidR="0042405C" w:rsidRPr="009563E5">
        <w:rPr>
          <w:rFonts w:ascii="Avenir Book" w:hAnsi="Avenir Book"/>
          <w:color w:val="0070C0"/>
        </w:rPr>
        <w:t xml:space="preserve"> and Libraries</w:t>
      </w:r>
      <w:bookmarkEnd w:id="49"/>
      <w:bookmarkEnd w:id="50"/>
    </w:p>
    <w:p w14:paraId="001D7981" w14:textId="77777777" w:rsidR="00932C40" w:rsidRPr="00D3437B" w:rsidRDefault="002B67EA" w:rsidP="00D61D84">
      <w:pPr>
        <w:jc w:val="both"/>
        <w:rPr>
          <w:rFonts w:ascii="Avenir Book" w:hAnsi="Avenir Book"/>
        </w:rPr>
      </w:pPr>
      <w:r w:rsidRPr="00D3437B">
        <w:rPr>
          <w:rFonts w:ascii="Avenir Book" w:hAnsi="Avenir Book"/>
        </w:rPr>
        <w:t xml:space="preserve">If you have made use of any third party code or software libraries, i.e. any code that you have not designed and written yourself, then you must include this appendix. </w:t>
      </w:r>
    </w:p>
    <w:p w14:paraId="05CB050F" w14:textId="77777777" w:rsidR="002B67EA" w:rsidRPr="00D3437B" w:rsidRDefault="002B67EA" w:rsidP="00D61D84">
      <w:pPr>
        <w:jc w:val="both"/>
        <w:rPr>
          <w:rFonts w:ascii="Avenir Book" w:hAnsi="Avenir Book"/>
        </w:rPr>
      </w:pPr>
    </w:p>
    <w:p w14:paraId="588DD6F5" w14:textId="77777777" w:rsidR="002B67EA" w:rsidRPr="00D3437B" w:rsidRDefault="00B16BD7" w:rsidP="00D61D84">
      <w:pPr>
        <w:jc w:val="both"/>
        <w:rPr>
          <w:rFonts w:ascii="Avenir Book" w:hAnsi="Avenir Book"/>
        </w:rPr>
      </w:pPr>
      <w:r w:rsidRPr="00D3437B">
        <w:rPr>
          <w:rFonts w:ascii="Avenir Book" w:hAnsi="Avenir Book"/>
        </w:rPr>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14:paraId="547C5A4B" w14:textId="77777777" w:rsidR="00B16BD7" w:rsidRPr="00D3437B" w:rsidRDefault="00B16BD7" w:rsidP="00D61D84">
      <w:pPr>
        <w:jc w:val="both"/>
        <w:rPr>
          <w:rFonts w:ascii="Avenir Book" w:hAnsi="Avenir Book"/>
        </w:rPr>
      </w:pPr>
    </w:p>
    <w:p w14:paraId="41A0C869" w14:textId="77777777" w:rsidR="002B67EA" w:rsidRPr="00D3437B" w:rsidRDefault="002B67EA" w:rsidP="00D61D84">
      <w:pPr>
        <w:jc w:val="both"/>
        <w:rPr>
          <w:rFonts w:ascii="Avenir Book" w:hAnsi="Avenir Book"/>
        </w:rPr>
      </w:pPr>
      <w:r w:rsidRPr="00D3437B">
        <w:rPr>
          <w:rFonts w:ascii="Avenir Book" w:hAnsi="Avenir Book"/>
        </w:rPr>
        <w:t xml:space="preserve">Therefore, you need to clearly state what you have used and where the original material can be found. Also, if you have made any changes to the original versions, you must explain what you have changed. </w:t>
      </w:r>
    </w:p>
    <w:p w14:paraId="503543D4" w14:textId="77777777" w:rsidR="009A54F2" w:rsidRPr="00D3437B" w:rsidRDefault="009A54F2" w:rsidP="00D61D84">
      <w:pPr>
        <w:jc w:val="both"/>
        <w:rPr>
          <w:rFonts w:ascii="Avenir Book" w:hAnsi="Avenir Book"/>
        </w:rPr>
      </w:pPr>
    </w:p>
    <w:p w14:paraId="2677F422" w14:textId="77777777" w:rsidR="002E3E4F" w:rsidRPr="00D3437B" w:rsidRDefault="009A54F2" w:rsidP="00D61D84">
      <w:pPr>
        <w:jc w:val="both"/>
        <w:rPr>
          <w:rFonts w:ascii="Avenir Book" w:hAnsi="Avenir Book"/>
        </w:rPr>
      </w:pPr>
      <w:r w:rsidRPr="00D3437B">
        <w:rPr>
          <w:rFonts w:ascii="Avenir Book" w:hAnsi="Avenir Book"/>
        </w:rPr>
        <w:t xml:space="preserve">As an example, you might include a definition such as: </w:t>
      </w:r>
    </w:p>
    <w:p w14:paraId="62DD8734" w14:textId="77777777" w:rsidR="009A54F2" w:rsidRPr="00D3437B" w:rsidRDefault="009A54F2" w:rsidP="00D61D84">
      <w:pPr>
        <w:jc w:val="both"/>
        <w:rPr>
          <w:rFonts w:ascii="Avenir Book" w:hAnsi="Avenir Book"/>
        </w:rPr>
      </w:pPr>
    </w:p>
    <w:p w14:paraId="6798C156" w14:textId="77777777" w:rsidR="009A54F2" w:rsidRPr="00D3437B" w:rsidRDefault="009A54F2" w:rsidP="00D61D84">
      <w:pPr>
        <w:jc w:val="both"/>
        <w:rPr>
          <w:rFonts w:ascii="Avenir Book" w:hAnsi="Avenir Book"/>
        </w:rPr>
      </w:pPr>
      <w:r w:rsidRPr="00D3437B">
        <w:rPr>
          <w:rFonts w:ascii="Avenir Book" w:hAnsi="Avenir Book"/>
          <w:b/>
        </w:rPr>
        <w:t>Apache POI library</w:t>
      </w:r>
      <w:r w:rsidRPr="00D3437B">
        <w:rPr>
          <w:rFonts w:ascii="Avenir Book" w:hAnsi="Avenir Book"/>
        </w:rPr>
        <w:t xml:space="preserve"> – The p</w:t>
      </w:r>
      <w:r w:rsidR="00BE40EA" w:rsidRPr="00D3437B">
        <w:rPr>
          <w:rFonts w:ascii="Avenir Book" w:hAnsi="Avenir Book"/>
        </w:rPr>
        <w:t xml:space="preserve">roject has been used to read and write </w:t>
      </w:r>
      <w:r w:rsidR="00876154" w:rsidRPr="00D3437B">
        <w:rPr>
          <w:rFonts w:ascii="Avenir Book" w:hAnsi="Avenir Book"/>
        </w:rPr>
        <w:t>Mi</w:t>
      </w:r>
      <w:r w:rsidR="005A4A1D" w:rsidRPr="00D3437B">
        <w:rPr>
          <w:rFonts w:ascii="Avenir Book" w:hAnsi="Avenir Book"/>
        </w:rPr>
        <w:t>crosoft</w:t>
      </w:r>
      <w:r w:rsidR="00876154" w:rsidRPr="00D3437B">
        <w:rPr>
          <w:rFonts w:ascii="Avenir Book" w:hAnsi="Avenir Book"/>
        </w:rPr>
        <w:t xml:space="preserve"> Excel files (</w:t>
      </w:r>
      <w:r w:rsidR="00BE40EA" w:rsidRPr="00D3437B">
        <w:rPr>
          <w:rFonts w:ascii="Avenir Book" w:hAnsi="Avenir Book"/>
        </w:rPr>
        <w:t>XLS</w:t>
      </w:r>
      <w:r w:rsidR="00876154" w:rsidRPr="00D3437B">
        <w:rPr>
          <w:rFonts w:ascii="Avenir Book" w:hAnsi="Avenir Book"/>
        </w:rPr>
        <w:t xml:space="preserve">) </w:t>
      </w:r>
      <w:r w:rsidR="00BE40EA" w:rsidRPr="00D3437B">
        <w:rPr>
          <w:rFonts w:ascii="Avenir Book" w:hAnsi="Avenir Book"/>
        </w:rPr>
        <w:t xml:space="preserve">as part of the interaction with the client’s existing system for processing data. Version 3.10-FINAL was used. The library is open source and it is available </w:t>
      </w:r>
      <w:r w:rsidR="00876154" w:rsidRPr="00D3437B">
        <w:rPr>
          <w:rFonts w:ascii="Avenir Book" w:hAnsi="Avenir Book"/>
        </w:rPr>
        <w:t xml:space="preserve">from the Apache Software Foundation </w:t>
      </w:r>
      <w:r w:rsidR="00876154" w:rsidRPr="00D3437B">
        <w:rPr>
          <w:rFonts w:ascii="Avenir Book" w:hAnsi="Avenir Book"/>
        </w:rPr>
        <w:fldChar w:fldCharType="begin"/>
      </w:r>
      <w:r w:rsidR="00876154" w:rsidRPr="00D3437B">
        <w:rPr>
          <w:rFonts w:ascii="Avenir Book" w:hAnsi="Avenir Book"/>
        </w:rPr>
        <w:instrText xml:space="preserve"> REF _Ref258235107 \r \h </w:instrText>
      </w:r>
      <w:r w:rsidR="00D61D84" w:rsidRPr="00D3437B">
        <w:rPr>
          <w:rFonts w:ascii="Avenir Book" w:hAnsi="Avenir Book"/>
        </w:rPr>
        <w:instrText xml:space="preserve"> \* MERGEFORMAT </w:instrText>
      </w:r>
      <w:r w:rsidR="00876154" w:rsidRPr="00D3437B">
        <w:rPr>
          <w:rFonts w:ascii="Avenir Book" w:hAnsi="Avenir Book"/>
        </w:rPr>
      </w:r>
      <w:r w:rsidR="00876154" w:rsidRPr="00D3437B">
        <w:rPr>
          <w:rFonts w:ascii="Avenir Book" w:hAnsi="Avenir Book"/>
        </w:rPr>
        <w:fldChar w:fldCharType="separate"/>
      </w:r>
      <w:r w:rsidR="00700014" w:rsidRPr="00D3437B">
        <w:rPr>
          <w:rFonts w:ascii="Avenir Book" w:hAnsi="Avenir Book"/>
        </w:rPr>
        <w:t>[5]</w:t>
      </w:r>
      <w:r w:rsidR="00876154" w:rsidRPr="00D3437B">
        <w:rPr>
          <w:rFonts w:ascii="Avenir Book" w:hAnsi="Avenir Book"/>
        </w:rPr>
        <w:fldChar w:fldCharType="end"/>
      </w:r>
      <w:r w:rsidR="00BE40EA" w:rsidRPr="00D3437B">
        <w:rPr>
          <w:rFonts w:ascii="Avenir Book" w:hAnsi="Avenir Book"/>
        </w:rPr>
        <w:t>. The library is released using t</w:t>
      </w:r>
      <w:r w:rsidR="00876154" w:rsidRPr="00D3437B">
        <w:rPr>
          <w:rFonts w:ascii="Avenir Book" w:hAnsi="Avenir Book"/>
        </w:rPr>
        <w:t xml:space="preserve">he Apache License </w:t>
      </w:r>
      <w:r w:rsidR="00876154" w:rsidRPr="00D3437B">
        <w:rPr>
          <w:rFonts w:ascii="Avenir Book" w:hAnsi="Avenir Book"/>
        </w:rPr>
        <w:fldChar w:fldCharType="begin"/>
      </w:r>
      <w:r w:rsidR="00876154" w:rsidRPr="00D3437B">
        <w:rPr>
          <w:rFonts w:ascii="Avenir Book" w:hAnsi="Avenir Book"/>
        </w:rPr>
        <w:instrText xml:space="preserve"> REF _Ref258235124 \r \h </w:instrText>
      </w:r>
      <w:r w:rsidR="00D61D84" w:rsidRPr="00D3437B">
        <w:rPr>
          <w:rFonts w:ascii="Avenir Book" w:hAnsi="Avenir Book"/>
        </w:rPr>
        <w:instrText xml:space="preserve"> \* MERGEFORMAT </w:instrText>
      </w:r>
      <w:r w:rsidR="00876154" w:rsidRPr="00D3437B">
        <w:rPr>
          <w:rFonts w:ascii="Avenir Book" w:hAnsi="Avenir Book"/>
        </w:rPr>
      </w:r>
      <w:r w:rsidR="00876154" w:rsidRPr="00D3437B">
        <w:rPr>
          <w:rFonts w:ascii="Avenir Book" w:hAnsi="Avenir Book"/>
        </w:rPr>
        <w:fldChar w:fldCharType="separate"/>
      </w:r>
      <w:r w:rsidR="00700014" w:rsidRPr="00D3437B">
        <w:rPr>
          <w:rFonts w:ascii="Avenir Book" w:hAnsi="Avenir Book"/>
        </w:rPr>
        <w:t>[6]</w:t>
      </w:r>
      <w:r w:rsidR="00876154" w:rsidRPr="00D3437B">
        <w:rPr>
          <w:rFonts w:ascii="Avenir Book" w:hAnsi="Avenir Book"/>
        </w:rPr>
        <w:fldChar w:fldCharType="end"/>
      </w:r>
      <w:r w:rsidR="00876154" w:rsidRPr="00D3437B">
        <w:rPr>
          <w:rFonts w:ascii="Avenir Book" w:hAnsi="Avenir Book"/>
        </w:rPr>
        <w:t>.</w:t>
      </w:r>
      <w:r w:rsidR="00982587" w:rsidRPr="00D3437B">
        <w:rPr>
          <w:rFonts w:ascii="Avenir Book" w:hAnsi="Avenir Book"/>
        </w:rPr>
        <w:t xml:space="preserve"> This library was used without modification. </w:t>
      </w:r>
    </w:p>
    <w:p w14:paraId="6A3DEC36" w14:textId="77777777" w:rsidR="009A54F2" w:rsidRPr="00D3437B" w:rsidRDefault="009A54F2" w:rsidP="009A54F2">
      <w:pPr>
        <w:rPr>
          <w:rFonts w:ascii="Avenir Book" w:hAnsi="Avenir Book"/>
        </w:rPr>
      </w:pPr>
    </w:p>
    <w:p w14:paraId="649BCA01" w14:textId="77777777" w:rsidR="00982587" w:rsidRPr="00D3437B" w:rsidRDefault="00982587" w:rsidP="009A54F2">
      <w:pPr>
        <w:rPr>
          <w:rFonts w:ascii="Avenir Book" w:hAnsi="Avenir Book"/>
        </w:rPr>
      </w:pPr>
    </w:p>
    <w:p w14:paraId="47A161E7" w14:textId="77777777" w:rsidR="005A0731" w:rsidRPr="00D3437B" w:rsidRDefault="005A0731" w:rsidP="009A54F2">
      <w:pPr>
        <w:rPr>
          <w:rFonts w:ascii="Avenir Book" w:hAnsi="Avenir Book"/>
        </w:rPr>
      </w:pPr>
    </w:p>
    <w:p w14:paraId="1535B715" w14:textId="77777777" w:rsidR="009A54F2" w:rsidRPr="00D3437B" w:rsidRDefault="009A54F2" w:rsidP="009A54F2">
      <w:pPr>
        <w:rPr>
          <w:rFonts w:ascii="Avenir Book" w:hAnsi="Avenir Book"/>
        </w:rPr>
      </w:pPr>
    </w:p>
    <w:p w14:paraId="48BD6424" w14:textId="77777777" w:rsidR="00875F45" w:rsidRPr="00D3437B" w:rsidRDefault="00875F45" w:rsidP="004C12FA">
      <w:pPr>
        <w:rPr>
          <w:rFonts w:ascii="Avenir Book" w:eastAsiaTheme="majorEastAsia" w:hAnsi="Avenir Book" w:cstheme="majorBidi"/>
          <w:sz w:val="26"/>
          <w:szCs w:val="26"/>
        </w:rPr>
      </w:pPr>
      <w:r w:rsidRPr="00D3437B">
        <w:rPr>
          <w:rFonts w:ascii="Avenir Book" w:hAnsi="Avenir Book"/>
        </w:rPr>
        <w:br w:type="page"/>
      </w:r>
    </w:p>
    <w:p w14:paraId="24B785CF" w14:textId="333A81EF" w:rsidR="00D61D84" w:rsidRPr="009563E5" w:rsidRDefault="00F975B6" w:rsidP="004C12FA">
      <w:pPr>
        <w:pStyle w:val="AppendixSection"/>
        <w:rPr>
          <w:rFonts w:ascii="Avenir Book" w:hAnsi="Avenir Book"/>
          <w:color w:val="0070C0"/>
        </w:rPr>
      </w:pPr>
      <w:bookmarkStart w:id="51" w:name="_Toc222978615"/>
      <w:bookmarkStart w:id="52" w:name="_Toc482020989"/>
      <w:r w:rsidRPr="009563E5">
        <w:rPr>
          <w:rFonts w:ascii="Avenir Book" w:hAnsi="Avenir Book"/>
          <w:noProof/>
          <w:color w:val="0070C0"/>
          <w:lang w:val="en-US" w:eastAsia="en-US"/>
        </w:rPr>
        <w:lastRenderedPageBreak/>
        <w:drawing>
          <wp:anchor distT="0" distB="0" distL="114300" distR="114300" simplePos="0" relativeHeight="251649024" behindDoc="0" locked="0" layoutInCell="1" allowOverlap="1" wp14:anchorId="657E9E05" wp14:editId="09E8CB10">
            <wp:simplePos x="0" y="0"/>
            <wp:positionH relativeFrom="column">
              <wp:posOffset>-758825</wp:posOffset>
            </wp:positionH>
            <wp:positionV relativeFrom="paragraph">
              <wp:posOffset>350520</wp:posOffset>
            </wp:positionV>
            <wp:extent cx="6867525" cy="8232140"/>
            <wp:effectExtent l="0" t="0" r="0" b="0"/>
            <wp:wrapSquare wrapText="bothSides"/>
            <wp:docPr id="1" name="Picture 1" descr="../Downloads/682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6822.pdf"/>
                    <pic:cNvPicPr>
                      <a:picLocks noChangeAspect="1" noChangeArrowheads="1"/>
                    </pic:cNvPicPr>
                  </pic:nvPicPr>
                  <pic:blipFill rotWithShape="1">
                    <a:blip r:embed="rId26">
                      <a:extLst>
                        <a:ext uri="{28A0092B-C50C-407E-A947-70E740481C1C}">
                          <a14:useLocalDpi xmlns:a14="http://schemas.microsoft.com/office/drawing/2010/main" val="0"/>
                        </a:ext>
                      </a:extLst>
                    </a:blip>
                    <a:srcRect l="4820" t="7077" r="6988" b="12663"/>
                    <a:stretch/>
                  </pic:blipFill>
                  <pic:spPr bwMode="auto">
                    <a:xfrm>
                      <a:off x="0" y="0"/>
                      <a:ext cx="6867525" cy="8232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D84" w:rsidRPr="009563E5">
        <w:rPr>
          <w:rFonts w:ascii="Avenir Book" w:hAnsi="Avenir Book"/>
          <w:color w:val="0070C0"/>
        </w:rPr>
        <w:t>Ethics Submission</w:t>
      </w:r>
      <w:bookmarkEnd w:id="52"/>
    </w:p>
    <w:p w14:paraId="28080137" w14:textId="1E845396" w:rsidR="002C78E9" w:rsidRPr="00D3437B" w:rsidRDefault="002C78E9">
      <w:pPr>
        <w:rPr>
          <w:rFonts w:ascii="Avenir Book" w:hAnsi="Avenir Book"/>
        </w:rPr>
      </w:pPr>
    </w:p>
    <w:p w14:paraId="246EA9D8" w14:textId="7D742C96" w:rsidR="00CA1BCC" w:rsidRPr="00D3437B" w:rsidRDefault="00CA1BCC">
      <w:pPr>
        <w:rPr>
          <w:rFonts w:ascii="Avenir Book" w:hAnsi="Avenir Book"/>
        </w:rPr>
      </w:pPr>
    </w:p>
    <w:p w14:paraId="675CB8D3" w14:textId="4C63FF00" w:rsidR="00DF7308" w:rsidRPr="00D3437B" w:rsidRDefault="00DF7308" w:rsidP="00DF7308">
      <w:pPr>
        <w:rPr>
          <w:rFonts w:ascii="Avenir Book" w:eastAsia="Times New Roman" w:hAnsi="Avenir Book" w:cs="Tahoma"/>
          <w:color w:val="212121"/>
          <w:sz w:val="23"/>
          <w:szCs w:val="23"/>
          <w:shd w:val="clear" w:color="auto" w:fill="FFFFFF"/>
          <w:lang w:val="en-US" w:eastAsia="en-US"/>
        </w:rPr>
      </w:pPr>
      <w:r w:rsidRPr="00D3437B">
        <w:rPr>
          <w:rFonts w:ascii="Avenir Book" w:hAnsi="Avenir Book"/>
          <w:noProof/>
          <w:lang w:val="en-US" w:eastAsia="en-US"/>
        </w:rPr>
        <w:drawing>
          <wp:anchor distT="0" distB="0" distL="114300" distR="114300" simplePos="0" relativeHeight="251650048" behindDoc="0" locked="0" layoutInCell="1" allowOverlap="1" wp14:anchorId="0B4EC234" wp14:editId="728E54AF">
            <wp:simplePos x="0" y="0"/>
            <wp:positionH relativeFrom="column">
              <wp:posOffset>-749300</wp:posOffset>
            </wp:positionH>
            <wp:positionV relativeFrom="paragraph">
              <wp:posOffset>-448945</wp:posOffset>
            </wp:positionV>
            <wp:extent cx="6630035" cy="8086090"/>
            <wp:effectExtent l="0" t="0" r="0" b="0"/>
            <wp:wrapSquare wrapText="bothSides"/>
            <wp:docPr id="2" name="Picture 2" descr="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822.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4589" t="3731" r="6281" b="12313"/>
                    <a:stretch/>
                  </pic:blipFill>
                  <pic:spPr bwMode="auto">
                    <a:xfrm>
                      <a:off x="0" y="0"/>
                      <a:ext cx="6630035" cy="8086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07E6FA" w14:textId="77777777" w:rsidR="00DF7308" w:rsidRPr="00D3437B" w:rsidRDefault="00DF7308" w:rsidP="00DF7308">
      <w:pPr>
        <w:rPr>
          <w:rFonts w:ascii="Avenir Book" w:eastAsia="Times New Roman" w:hAnsi="Avenir Book" w:cs="Tahoma"/>
          <w:color w:val="212121"/>
          <w:sz w:val="23"/>
          <w:szCs w:val="23"/>
          <w:shd w:val="clear" w:color="auto" w:fill="FFFFFF"/>
          <w:lang w:val="en-US" w:eastAsia="en-US"/>
        </w:rPr>
      </w:pPr>
    </w:p>
    <w:p w14:paraId="5934E939" w14:textId="77777777" w:rsidR="00DF7308" w:rsidRPr="00D3437B" w:rsidRDefault="00DF7308" w:rsidP="00DF7308">
      <w:pPr>
        <w:rPr>
          <w:rFonts w:ascii="Avenir Book" w:eastAsia="Times New Roman" w:hAnsi="Avenir Book" w:cs="Tahoma"/>
          <w:color w:val="212121"/>
          <w:sz w:val="23"/>
          <w:szCs w:val="23"/>
          <w:shd w:val="clear" w:color="auto" w:fill="FFFFFF"/>
          <w:lang w:val="en-US" w:eastAsia="en-US"/>
        </w:rPr>
      </w:pPr>
    </w:p>
    <w:p w14:paraId="1D5931DF" w14:textId="3E51B784" w:rsidR="00F9435A" w:rsidRPr="00E86DE5" w:rsidRDefault="00DF7308">
      <w:pPr>
        <w:rPr>
          <w:rFonts w:ascii="Avenir Book" w:eastAsia="Times New Roman" w:hAnsi="Avenir Book" w:cs="Times New Roman"/>
          <w:sz w:val="24"/>
          <w:lang w:val="en-US" w:eastAsia="en-US"/>
        </w:rPr>
      </w:pPr>
      <w:r w:rsidRPr="00D3437B">
        <w:rPr>
          <w:rFonts w:ascii="Avenir Book" w:eastAsia="Times New Roman" w:hAnsi="Avenir Book" w:cs="Tahoma"/>
          <w:color w:val="212121"/>
          <w:sz w:val="23"/>
          <w:szCs w:val="23"/>
          <w:shd w:val="clear" w:color="auto" w:fill="FFFFFF"/>
          <w:lang w:val="en-US" w:eastAsia="en-US"/>
        </w:rPr>
        <w:t>Application reference number: 6822</w:t>
      </w:r>
    </w:p>
    <w:p w14:paraId="5310DEB4" w14:textId="77777777" w:rsidR="002B0070" w:rsidRPr="009563E5" w:rsidRDefault="002B0070" w:rsidP="004C12FA">
      <w:pPr>
        <w:pStyle w:val="AppendixSection"/>
        <w:rPr>
          <w:rFonts w:ascii="Avenir Book" w:hAnsi="Avenir Book"/>
          <w:color w:val="0070C0"/>
        </w:rPr>
      </w:pPr>
      <w:bookmarkStart w:id="53" w:name="_Toc482020990"/>
      <w:r w:rsidRPr="009563E5">
        <w:rPr>
          <w:rFonts w:ascii="Avenir Book" w:hAnsi="Avenir Book"/>
          <w:color w:val="0070C0"/>
        </w:rPr>
        <w:lastRenderedPageBreak/>
        <w:t>Code Samples</w:t>
      </w:r>
      <w:bookmarkEnd w:id="51"/>
      <w:bookmarkEnd w:id="53"/>
    </w:p>
    <w:p w14:paraId="45E9BF27" w14:textId="2C91B923" w:rsidR="00EC6787" w:rsidRPr="00D3437B" w:rsidRDefault="00EC6787" w:rsidP="004C12FA">
      <w:pPr>
        <w:rPr>
          <w:rFonts w:ascii="Avenir Book" w:hAnsi="Avenir Book"/>
        </w:rPr>
      </w:pPr>
    </w:p>
    <w:p w14:paraId="5ECD0127" w14:textId="054210A1" w:rsidR="00EC6787" w:rsidRPr="00D3437B" w:rsidRDefault="00EC6787" w:rsidP="004C12FA">
      <w:pPr>
        <w:rPr>
          <w:rFonts w:ascii="Avenir Book" w:hAnsi="Avenir Book"/>
        </w:rPr>
      </w:pPr>
      <w:r w:rsidRPr="00D3437B">
        <w:rPr>
          <w:rFonts w:ascii="Avenir Book" w:hAnsi="Avenir Book"/>
        </w:rPr>
        <w:t xml:space="preserve">The below code shows the </w:t>
      </w:r>
      <w:proofErr w:type="spellStart"/>
      <w:r w:rsidRPr="00D3437B">
        <w:rPr>
          <w:rFonts w:ascii="Avenir Book" w:hAnsi="Avenir Book"/>
        </w:rPr>
        <w:t>expandOneLevel</w:t>
      </w:r>
      <w:proofErr w:type="spellEnd"/>
      <w:r w:rsidRPr="00D3437B">
        <w:rPr>
          <w:rFonts w:ascii="Avenir Book" w:hAnsi="Avenir Book"/>
        </w:rPr>
        <w:t xml:space="preserve"> function within combination.js. The first part of the code is checking to see if we add the first and second value to the first value of the values array, whereas the second snippet of code is doing the same thing, but with the first and second value being added to value two.</w:t>
      </w:r>
    </w:p>
    <w:p w14:paraId="41CEDF73" w14:textId="77777777" w:rsidR="00EC6787" w:rsidRPr="00D3437B" w:rsidRDefault="00EC6787" w:rsidP="004C12FA">
      <w:pPr>
        <w:rPr>
          <w:rFonts w:ascii="Avenir Book" w:hAnsi="Avenir Book"/>
        </w:rPr>
      </w:pPr>
    </w:p>
    <w:p w14:paraId="52849248" w14:textId="62B00144" w:rsidR="00EC6787" w:rsidRPr="00D3437B" w:rsidRDefault="00EC6787" w:rsidP="004C12FA">
      <w:pPr>
        <w:rPr>
          <w:rFonts w:ascii="Avenir Book" w:hAnsi="Avenir Book"/>
        </w:rPr>
      </w:pPr>
      <w:r w:rsidRPr="00D3437B">
        <w:rPr>
          <w:rFonts w:ascii="Avenir Book" w:hAnsi="Avenir Book"/>
        </w:rPr>
        <w:t>Value One addition:</w:t>
      </w:r>
    </w:p>
    <w:p w14:paraId="41187792" w14:textId="77777777" w:rsidR="00EC6787" w:rsidRPr="00D3437B" w:rsidRDefault="00EC6787" w:rsidP="004C12FA">
      <w:pPr>
        <w:rPr>
          <w:rFonts w:ascii="Avenir Book" w:hAnsi="Avenir Book"/>
        </w:rPr>
      </w:pPr>
    </w:p>
    <w:p w14:paraId="43BE875A" w14:textId="77777777" w:rsidR="00EC6787" w:rsidRPr="00D3437B" w:rsidRDefault="00EC6787" w:rsidP="00EC6787">
      <w:pPr>
        <w:rPr>
          <w:rFonts w:ascii="Avenir Book" w:hAnsi="Avenir Book"/>
        </w:rPr>
      </w:pPr>
      <w:r w:rsidRPr="00D3437B">
        <w:rPr>
          <w:rFonts w:ascii="Avenir Book" w:hAnsi="Avenir Book"/>
        </w:rPr>
        <w:t>if ((</w:t>
      </w:r>
      <w:proofErr w:type="gramStart"/>
      <w:r w:rsidRPr="00D3437B">
        <w:rPr>
          <w:rFonts w:ascii="Avenir Book" w:hAnsi="Avenir Book"/>
        </w:rPr>
        <w:t>this.val</w:t>
      </w:r>
      <w:proofErr w:type="gramEnd"/>
      <w:r w:rsidRPr="00D3437B">
        <w:rPr>
          <w:rFonts w:ascii="Avenir Book" w:hAnsi="Avenir Book"/>
        </w:rPr>
        <w:t xml:space="preserve">1 </w:t>
      </w:r>
      <w:proofErr w:type="spellStart"/>
      <w:r w:rsidRPr="00D3437B">
        <w:rPr>
          <w:rFonts w:ascii="Avenir Book" w:hAnsi="Avenir Book"/>
        </w:rPr>
        <w:t>instanceof</w:t>
      </w:r>
      <w:proofErr w:type="spellEnd"/>
      <w:r w:rsidRPr="00D3437B">
        <w:rPr>
          <w:rFonts w:ascii="Avenir Book" w:hAnsi="Avenir Book"/>
        </w:rPr>
        <w:t xml:space="preserve"> Combination) &amp;&amp; this.val1.operator == </w:t>
      </w:r>
      <w:proofErr w:type="spellStart"/>
      <w:r w:rsidRPr="00D3437B">
        <w:rPr>
          <w:rFonts w:ascii="Avenir Book" w:hAnsi="Avenir Book"/>
        </w:rPr>
        <w:t>this.operator</w:t>
      </w:r>
      <w:proofErr w:type="spellEnd"/>
      <w:r w:rsidRPr="00D3437B">
        <w:rPr>
          <w:rFonts w:ascii="Avenir Book" w:hAnsi="Avenir Book"/>
        </w:rPr>
        <w:t>) {</w:t>
      </w:r>
    </w:p>
    <w:p w14:paraId="7F5B4DD3" w14:textId="77777777" w:rsidR="00EC6787" w:rsidRPr="00D3437B" w:rsidRDefault="00EC6787" w:rsidP="00EC6787">
      <w:pPr>
        <w:rPr>
          <w:rFonts w:ascii="Avenir Book" w:hAnsi="Avenir Book"/>
        </w:rPr>
      </w:pPr>
      <w:r w:rsidRPr="00D3437B">
        <w:rPr>
          <w:rFonts w:ascii="Avenir Book" w:hAnsi="Avenir Book"/>
        </w:rPr>
        <w:t xml:space="preserve">            </w:t>
      </w:r>
      <w:proofErr w:type="spellStart"/>
      <w:proofErr w:type="gramStart"/>
      <w:r w:rsidRPr="00D3437B">
        <w:rPr>
          <w:rFonts w:ascii="Avenir Book" w:hAnsi="Avenir Book"/>
        </w:rPr>
        <w:t>values.push</w:t>
      </w:r>
      <w:proofErr w:type="spellEnd"/>
      <w:proofErr w:type="gramEnd"/>
      <w:r w:rsidRPr="00D3437B">
        <w:rPr>
          <w:rFonts w:ascii="Avenir Book" w:hAnsi="Avenir Book"/>
        </w:rPr>
        <w:t>(this.val1.val1, this.val1.val2);</w:t>
      </w:r>
    </w:p>
    <w:p w14:paraId="6CC59874" w14:textId="77777777" w:rsidR="00EC6787" w:rsidRPr="00D3437B" w:rsidRDefault="00EC6787" w:rsidP="00EC6787">
      <w:pPr>
        <w:rPr>
          <w:rFonts w:ascii="Avenir Book" w:hAnsi="Avenir Book"/>
        </w:rPr>
      </w:pPr>
      <w:r w:rsidRPr="00D3437B">
        <w:rPr>
          <w:rFonts w:ascii="Avenir Book" w:hAnsi="Avenir Book"/>
        </w:rPr>
        <w:t xml:space="preserve">        } else {</w:t>
      </w:r>
    </w:p>
    <w:p w14:paraId="73767D45" w14:textId="77777777" w:rsidR="00EC6787" w:rsidRPr="00D3437B" w:rsidRDefault="00EC6787" w:rsidP="00EC6787">
      <w:pPr>
        <w:rPr>
          <w:rFonts w:ascii="Avenir Book" w:hAnsi="Avenir Book"/>
        </w:rPr>
      </w:pPr>
      <w:r w:rsidRPr="00D3437B">
        <w:rPr>
          <w:rFonts w:ascii="Avenir Book" w:hAnsi="Avenir Book"/>
        </w:rPr>
        <w:t xml:space="preserve">            </w:t>
      </w:r>
      <w:proofErr w:type="spellStart"/>
      <w:proofErr w:type="gramStart"/>
      <w:r w:rsidRPr="00D3437B">
        <w:rPr>
          <w:rFonts w:ascii="Avenir Book" w:hAnsi="Avenir Book"/>
        </w:rPr>
        <w:t>values.push</w:t>
      </w:r>
      <w:proofErr w:type="spellEnd"/>
      <w:proofErr w:type="gramEnd"/>
      <w:r w:rsidRPr="00D3437B">
        <w:rPr>
          <w:rFonts w:ascii="Avenir Book" w:hAnsi="Avenir Book"/>
        </w:rPr>
        <w:t>(this.val1);</w:t>
      </w:r>
    </w:p>
    <w:p w14:paraId="23B0A5E5" w14:textId="77777777" w:rsidR="00EC6787" w:rsidRPr="00D3437B" w:rsidRDefault="00EC6787" w:rsidP="00EC6787">
      <w:pPr>
        <w:rPr>
          <w:rFonts w:ascii="Avenir Book" w:hAnsi="Avenir Book"/>
        </w:rPr>
      </w:pPr>
      <w:r w:rsidRPr="00D3437B">
        <w:rPr>
          <w:rFonts w:ascii="Avenir Book" w:hAnsi="Avenir Book"/>
        </w:rPr>
        <w:t xml:space="preserve">        }</w:t>
      </w:r>
    </w:p>
    <w:p w14:paraId="6D783533" w14:textId="0E85E2E2" w:rsidR="00EC6787" w:rsidRPr="00D3437B" w:rsidRDefault="00EC6787" w:rsidP="004C12FA">
      <w:pPr>
        <w:rPr>
          <w:rFonts w:ascii="Avenir Book" w:hAnsi="Avenir Book"/>
        </w:rPr>
      </w:pPr>
    </w:p>
    <w:p w14:paraId="152D76C1" w14:textId="65776FD0" w:rsidR="00EC6787" w:rsidRPr="00D3437B" w:rsidRDefault="00EC6787" w:rsidP="004C12FA">
      <w:pPr>
        <w:rPr>
          <w:rFonts w:ascii="Avenir Book" w:hAnsi="Avenir Book"/>
        </w:rPr>
      </w:pPr>
      <w:r w:rsidRPr="00D3437B">
        <w:rPr>
          <w:rFonts w:ascii="Avenir Book" w:hAnsi="Avenir Book"/>
        </w:rPr>
        <w:t>Value Two addition:</w:t>
      </w:r>
    </w:p>
    <w:p w14:paraId="0C3196EB" w14:textId="77777777" w:rsidR="00EC6787" w:rsidRPr="00D3437B" w:rsidRDefault="00EC6787" w:rsidP="004C12FA">
      <w:pPr>
        <w:rPr>
          <w:rFonts w:ascii="Avenir Book" w:hAnsi="Avenir Book"/>
        </w:rPr>
      </w:pPr>
    </w:p>
    <w:p w14:paraId="3004EB86" w14:textId="77777777" w:rsidR="00EC6787" w:rsidRPr="00D3437B" w:rsidRDefault="00EC6787" w:rsidP="00EC6787">
      <w:pPr>
        <w:rPr>
          <w:rFonts w:ascii="Avenir Book" w:hAnsi="Avenir Book"/>
        </w:rPr>
      </w:pPr>
      <w:r w:rsidRPr="00D3437B">
        <w:rPr>
          <w:rFonts w:ascii="Avenir Book" w:hAnsi="Avenir Book"/>
        </w:rPr>
        <w:t>if ((</w:t>
      </w:r>
      <w:proofErr w:type="gramStart"/>
      <w:r w:rsidRPr="00D3437B">
        <w:rPr>
          <w:rFonts w:ascii="Avenir Book" w:hAnsi="Avenir Book"/>
        </w:rPr>
        <w:t>this.val</w:t>
      </w:r>
      <w:proofErr w:type="gramEnd"/>
      <w:r w:rsidRPr="00D3437B">
        <w:rPr>
          <w:rFonts w:ascii="Avenir Book" w:hAnsi="Avenir Book"/>
        </w:rPr>
        <w:t xml:space="preserve">2 </w:t>
      </w:r>
      <w:proofErr w:type="spellStart"/>
      <w:r w:rsidRPr="00D3437B">
        <w:rPr>
          <w:rFonts w:ascii="Avenir Book" w:hAnsi="Avenir Book"/>
        </w:rPr>
        <w:t>instanceof</w:t>
      </w:r>
      <w:proofErr w:type="spellEnd"/>
      <w:r w:rsidRPr="00D3437B">
        <w:rPr>
          <w:rFonts w:ascii="Avenir Book" w:hAnsi="Avenir Book"/>
        </w:rPr>
        <w:t xml:space="preserve"> Combination) &amp;&amp; this.val2.operator == </w:t>
      </w:r>
      <w:proofErr w:type="spellStart"/>
      <w:r w:rsidRPr="00D3437B">
        <w:rPr>
          <w:rFonts w:ascii="Avenir Book" w:hAnsi="Avenir Book"/>
        </w:rPr>
        <w:t>this.operator</w:t>
      </w:r>
      <w:proofErr w:type="spellEnd"/>
      <w:r w:rsidRPr="00D3437B">
        <w:rPr>
          <w:rFonts w:ascii="Avenir Book" w:hAnsi="Avenir Book"/>
        </w:rPr>
        <w:t>) {</w:t>
      </w:r>
    </w:p>
    <w:p w14:paraId="47CC394A" w14:textId="77777777" w:rsidR="00EC6787" w:rsidRPr="00D3437B" w:rsidRDefault="00EC6787" w:rsidP="00EC6787">
      <w:pPr>
        <w:rPr>
          <w:rFonts w:ascii="Avenir Book" w:hAnsi="Avenir Book"/>
        </w:rPr>
      </w:pPr>
      <w:r w:rsidRPr="00D3437B">
        <w:rPr>
          <w:rFonts w:ascii="Avenir Book" w:hAnsi="Avenir Book"/>
        </w:rPr>
        <w:t xml:space="preserve">            </w:t>
      </w:r>
      <w:proofErr w:type="spellStart"/>
      <w:proofErr w:type="gramStart"/>
      <w:r w:rsidRPr="00D3437B">
        <w:rPr>
          <w:rFonts w:ascii="Avenir Book" w:hAnsi="Avenir Book"/>
        </w:rPr>
        <w:t>values.push</w:t>
      </w:r>
      <w:proofErr w:type="spellEnd"/>
      <w:proofErr w:type="gramEnd"/>
      <w:r w:rsidRPr="00D3437B">
        <w:rPr>
          <w:rFonts w:ascii="Avenir Book" w:hAnsi="Avenir Book"/>
        </w:rPr>
        <w:t>(this.val2.val1, this.val2.val2);</w:t>
      </w:r>
    </w:p>
    <w:p w14:paraId="00BE9BE9" w14:textId="77777777" w:rsidR="00EC6787" w:rsidRPr="00D3437B" w:rsidRDefault="00EC6787" w:rsidP="00EC6787">
      <w:pPr>
        <w:rPr>
          <w:rFonts w:ascii="Avenir Book" w:hAnsi="Avenir Book"/>
        </w:rPr>
      </w:pPr>
      <w:r w:rsidRPr="00D3437B">
        <w:rPr>
          <w:rFonts w:ascii="Avenir Book" w:hAnsi="Avenir Book"/>
        </w:rPr>
        <w:t xml:space="preserve">        } else {</w:t>
      </w:r>
    </w:p>
    <w:p w14:paraId="2B6FECD2" w14:textId="77777777" w:rsidR="00EC6787" w:rsidRPr="00D3437B" w:rsidRDefault="00EC6787" w:rsidP="00EC6787">
      <w:pPr>
        <w:rPr>
          <w:rFonts w:ascii="Avenir Book" w:hAnsi="Avenir Book"/>
        </w:rPr>
      </w:pPr>
      <w:r w:rsidRPr="00D3437B">
        <w:rPr>
          <w:rFonts w:ascii="Avenir Book" w:hAnsi="Avenir Book"/>
        </w:rPr>
        <w:t xml:space="preserve">            </w:t>
      </w:r>
      <w:proofErr w:type="spellStart"/>
      <w:proofErr w:type="gramStart"/>
      <w:r w:rsidRPr="00D3437B">
        <w:rPr>
          <w:rFonts w:ascii="Avenir Book" w:hAnsi="Avenir Book"/>
        </w:rPr>
        <w:t>values.push</w:t>
      </w:r>
      <w:proofErr w:type="spellEnd"/>
      <w:proofErr w:type="gramEnd"/>
      <w:r w:rsidRPr="00D3437B">
        <w:rPr>
          <w:rFonts w:ascii="Avenir Book" w:hAnsi="Avenir Book"/>
        </w:rPr>
        <w:t>(this.val2);</w:t>
      </w:r>
    </w:p>
    <w:p w14:paraId="7FDD1073" w14:textId="77777777" w:rsidR="00EC6787" w:rsidRPr="00D3437B" w:rsidRDefault="00EC6787" w:rsidP="00EC6787">
      <w:pPr>
        <w:rPr>
          <w:rFonts w:ascii="Avenir Book" w:hAnsi="Avenir Book"/>
        </w:rPr>
      </w:pPr>
      <w:r w:rsidRPr="00D3437B">
        <w:rPr>
          <w:rFonts w:ascii="Avenir Book" w:hAnsi="Avenir Book"/>
        </w:rPr>
        <w:t xml:space="preserve">        }</w:t>
      </w:r>
    </w:p>
    <w:p w14:paraId="379DDC4A" w14:textId="77777777" w:rsidR="00EC6787" w:rsidRPr="00D3437B" w:rsidRDefault="00EC6787" w:rsidP="004C12FA">
      <w:pPr>
        <w:rPr>
          <w:rFonts w:ascii="Avenir Book" w:hAnsi="Avenir Book"/>
        </w:rPr>
      </w:pPr>
    </w:p>
    <w:p w14:paraId="3E18D8FA" w14:textId="77777777" w:rsidR="00EC6787" w:rsidRPr="00D3437B" w:rsidRDefault="00EC6787" w:rsidP="004C12FA">
      <w:pPr>
        <w:rPr>
          <w:rFonts w:ascii="Avenir Book" w:hAnsi="Avenir Book"/>
        </w:rPr>
      </w:pPr>
    </w:p>
    <w:p w14:paraId="5A48BD58" w14:textId="77777777" w:rsidR="00EC6787" w:rsidRPr="00D3437B" w:rsidRDefault="00EC6787" w:rsidP="004C12FA">
      <w:pPr>
        <w:rPr>
          <w:rFonts w:ascii="Avenir Book" w:hAnsi="Avenir Book"/>
        </w:rPr>
      </w:pPr>
    </w:p>
    <w:p w14:paraId="3394C098" w14:textId="77777777" w:rsidR="00EC6787" w:rsidRPr="00D3437B" w:rsidRDefault="00EC6787" w:rsidP="004C12FA">
      <w:pPr>
        <w:rPr>
          <w:rFonts w:ascii="Avenir Book" w:hAnsi="Avenir Book"/>
        </w:rPr>
      </w:pPr>
    </w:p>
    <w:p w14:paraId="6CAD6913" w14:textId="77777777" w:rsidR="00EC6787" w:rsidRPr="00D3437B" w:rsidRDefault="00EC6787" w:rsidP="004C12FA">
      <w:pPr>
        <w:rPr>
          <w:rFonts w:ascii="Avenir Book" w:hAnsi="Avenir Book"/>
        </w:rPr>
      </w:pPr>
    </w:p>
    <w:p w14:paraId="49AA25DC" w14:textId="77777777" w:rsidR="00657054" w:rsidRPr="00D3437B" w:rsidRDefault="00657054" w:rsidP="004C12FA">
      <w:pPr>
        <w:rPr>
          <w:rFonts w:ascii="Avenir Book" w:hAnsi="Avenir Book"/>
        </w:rPr>
      </w:pPr>
    </w:p>
    <w:p w14:paraId="1F7B4828" w14:textId="77777777" w:rsidR="00657054" w:rsidRPr="00D3437B" w:rsidRDefault="00657054" w:rsidP="004C12FA">
      <w:pPr>
        <w:rPr>
          <w:rFonts w:ascii="Avenir Book" w:hAnsi="Avenir Book"/>
        </w:rPr>
      </w:pPr>
    </w:p>
    <w:p w14:paraId="578BFB33" w14:textId="77777777" w:rsidR="00657054" w:rsidRPr="00D3437B" w:rsidRDefault="00657054" w:rsidP="004C12FA">
      <w:pPr>
        <w:rPr>
          <w:rFonts w:ascii="Avenir Book" w:hAnsi="Avenir Book"/>
        </w:rPr>
      </w:pPr>
    </w:p>
    <w:p w14:paraId="3030B71C" w14:textId="77777777" w:rsidR="00657054" w:rsidRPr="00D3437B" w:rsidRDefault="00657054" w:rsidP="004C12FA">
      <w:pPr>
        <w:rPr>
          <w:rFonts w:ascii="Avenir Book" w:hAnsi="Avenir Book"/>
        </w:rPr>
      </w:pPr>
    </w:p>
    <w:p w14:paraId="57ED7002" w14:textId="77777777" w:rsidR="00657054" w:rsidRPr="00D3437B" w:rsidRDefault="00657054" w:rsidP="004C12FA">
      <w:pPr>
        <w:rPr>
          <w:rFonts w:ascii="Avenir Book" w:hAnsi="Avenir Book"/>
        </w:rPr>
      </w:pPr>
    </w:p>
    <w:p w14:paraId="4AEED777" w14:textId="77777777" w:rsidR="00657054" w:rsidRPr="00D3437B" w:rsidRDefault="00657054" w:rsidP="004C12FA">
      <w:pPr>
        <w:rPr>
          <w:rFonts w:ascii="Avenir Book" w:hAnsi="Avenir Book"/>
        </w:rPr>
      </w:pPr>
    </w:p>
    <w:p w14:paraId="47CCC8CC" w14:textId="77777777" w:rsidR="00657054" w:rsidRPr="00D3437B" w:rsidRDefault="00657054" w:rsidP="004C12FA">
      <w:pPr>
        <w:rPr>
          <w:rFonts w:ascii="Avenir Book" w:hAnsi="Avenir Book"/>
        </w:rPr>
      </w:pPr>
    </w:p>
    <w:p w14:paraId="1640086A" w14:textId="77777777" w:rsidR="00657054" w:rsidRPr="00D3437B" w:rsidRDefault="00657054" w:rsidP="004C12FA">
      <w:pPr>
        <w:rPr>
          <w:rFonts w:ascii="Avenir Book" w:hAnsi="Avenir Book"/>
        </w:rPr>
      </w:pPr>
    </w:p>
    <w:p w14:paraId="318F76DE" w14:textId="77777777" w:rsidR="00657054" w:rsidRPr="00D3437B" w:rsidRDefault="00657054" w:rsidP="004C12FA">
      <w:pPr>
        <w:rPr>
          <w:rFonts w:ascii="Avenir Book" w:hAnsi="Avenir Book"/>
        </w:rPr>
      </w:pPr>
    </w:p>
    <w:p w14:paraId="67CFEA81" w14:textId="77777777" w:rsidR="00657054" w:rsidRPr="00D3437B" w:rsidRDefault="00657054" w:rsidP="004C12FA">
      <w:pPr>
        <w:rPr>
          <w:rFonts w:ascii="Avenir Book" w:hAnsi="Avenir Book"/>
        </w:rPr>
      </w:pPr>
    </w:p>
    <w:p w14:paraId="2E64381F" w14:textId="77777777" w:rsidR="00657054" w:rsidRPr="00D3437B" w:rsidRDefault="00657054" w:rsidP="004C12FA">
      <w:pPr>
        <w:rPr>
          <w:rFonts w:ascii="Avenir Book" w:hAnsi="Avenir Book"/>
        </w:rPr>
      </w:pPr>
    </w:p>
    <w:p w14:paraId="55C9CE42" w14:textId="77777777" w:rsidR="00657054" w:rsidRPr="00D3437B" w:rsidRDefault="00657054" w:rsidP="004C12FA">
      <w:pPr>
        <w:rPr>
          <w:rFonts w:ascii="Avenir Book" w:hAnsi="Avenir Book"/>
        </w:rPr>
      </w:pPr>
    </w:p>
    <w:p w14:paraId="39FAA161" w14:textId="77777777" w:rsidR="00657054" w:rsidRPr="00D3437B" w:rsidRDefault="00657054" w:rsidP="004C12FA">
      <w:pPr>
        <w:rPr>
          <w:rFonts w:ascii="Avenir Book" w:hAnsi="Avenir Book"/>
        </w:rPr>
      </w:pPr>
    </w:p>
    <w:p w14:paraId="5F0DD330" w14:textId="77777777" w:rsidR="00657054" w:rsidRPr="00D3437B" w:rsidRDefault="00657054" w:rsidP="004C12FA">
      <w:pPr>
        <w:rPr>
          <w:rFonts w:ascii="Avenir Book" w:hAnsi="Avenir Book"/>
        </w:rPr>
      </w:pPr>
    </w:p>
    <w:p w14:paraId="306BC72F" w14:textId="77777777" w:rsidR="00657054" w:rsidRPr="00D3437B" w:rsidRDefault="00657054" w:rsidP="004C12FA">
      <w:pPr>
        <w:rPr>
          <w:rFonts w:ascii="Avenir Book" w:hAnsi="Avenir Book"/>
        </w:rPr>
      </w:pPr>
    </w:p>
    <w:p w14:paraId="31C51B62" w14:textId="77777777" w:rsidR="00657054" w:rsidRPr="00D3437B" w:rsidRDefault="00657054" w:rsidP="004C12FA">
      <w:pPr>
        <w:rPr>
          <w:rFonts w:ascii="Avenir Book" w:hAnsi="Avenir Book"/>
        </w:rPr>
      </w:pPr>
    </w:p>
    <w:p w14:paraId="71B8591D" w14:textId="77777777" w:rsidR="00657054" w:rsidRPr="00D3437B" w:rsidRDefault="00657054" w:rsidP="004C12FA">
      <w:pPr>
        <w:rPr>
          <w:rFonts w:ascii="Avenir Book" w:hAnsi="Avenir Book"/>
        </w:rPr>
      </w:pPr>
    </w:p>
    <w:p w14:paraId="483F978F" w14:textId="77777777" w:rsidR="00657054" w:rsidRPr="00D3437B" w:rsidRDefault="00657054" w:rsidP="004C12FA">
      <w:pPr>
        <w:rPr>
          <w:rFonts w:ascii="Avenir Book" w:hAnsi="Avenir Book"/>
        </w:rPr>
      </w:pPr>
    </w:p>
    <w:p w14:paraId="31561463" w14:textId="6F809B63" w:rsidR="00711DBE" w:rsidRPr="0046473A" w:rsidRDefault="00711DBE" w:rsidP="0046473A">
      <w:pPr>
        <w:pStyle w:val="Heading1"/>
        <w:rPr>
          <w:color w:val="0070C0"/>
        </w:rPr>
      </w:pPr>
      <w:bookmarkStart w:id="54" w:name="_Toc192777719"/>
      <w:bookmarkStart w:id="55" w:name="_Toc222978616"/>
      <w:bookmarkStart w:id="56" w:name="_Toc482020991"/>
      <w:r w:rsidRPr="0046473A">
        <w:rPr>
          <w:color w:val="0070C0"/>
        </w:rPr>
        <w:lastRenderedPageBreak/>
        <w:t>Annotated Bibliography</w:t>
      </w:r>
      <w:bookmarkEnd w:id="54"/>
      <w:bookmarkEnd w:id="55"/>
      <w:bookmarkEnd w:id="56"/>
    </w:p>
    <w:p w14:paraId="4E58E425" w14:textId="77777777" w:rsidR="007A3E41" w:rsidRPr="00D3437B" w:rsidRDefault="007A3E41" w:rsidP="004C12FA">
      <w:pPr>
        <w:rPr>
          <w:rFonts w:ascii="Avenir Book" w:hAnsi="Avenir Book"/>
        </w:rPr>
      </w:pPr>
      <w:r w:rsidRPr="00D3437B">
        <w:rPr>
          <w:rFonts w:ascii="Avenir Book" w:hAnsi="Avenir Book"/>
        </w:rPr>
        <w:t xml:space="preserve">This final section should list all relevant resources that you have consulted in researching your project. Each reference should also include a brief annotation. </w:t>
      </w:r>
    </w:p>
    <w:p w14:paraId="43353289" w14:textId="77777777" w:rsidR="007A3E41" w:rsidRPr="00D3437B" w:rsidRDefault="007A3E41" w:rsidP="004C12FA">
      <w:pPr>
        <w:rPr>
          <w:rFonts w:ascii="Avenir Book" w:hAnsi="Avenir Book"/>
        </w:rPr>
      </w:pPr>
    </w:p>
    <w:p w14:paraId="7727DC2C" w14:textId="20EDB573" w:rsidR="00D579CC" w:rsidRPr="00D3437B" w:rsidRDefault="00AA14E5" w:rsidP="004C12FA">
      <w:pPr>
        <w:pStyle w:val="ListParagraph"/>
        <w:numPr>
          <w:ilvl w:val="0"/>
          <w:numId w:val="3"/>
        </w:numPr>
        <w:rPr>
          <w:rFonts w:ascii="Avenir Book" w:hAnsi="Avenir Book"/>
        </w:rPr>
      </w:pPr>
      <w:bookmarkStart w:id="57" w:name="_Ref180721199"/>
      <w:r w:rsidRPr="00D3437B">
        <w:rPr>
          <w:rFonts w:ascii="Avenir Book" w:hAnsi="Avenir Book"/>
          <w:lang w:val="en-US"/>
        </w:rPr>
        <w:t>Countdown - UK</w:t>
      </w:r>
      <w:r w:rsidR="00D579CC" w:rsidRPr="00D3437B">
        <w:rPr>
          <w:rFonts w:ascii="Avenir Book" w:hAnsi="Avenir Book"/>
          <w:lang w:val="en-US"/>
        </w:rPr>
        <w:t>GAMESHOWS</w:t>
      </w:r>
      <w:r w:rsidR="0028122B" w:rsidRPr="00D3437B">
        <w:rPr>
          <w:rFonts w:ascii="Avenir Book" w:hAnsi="Avenir Book"/>
          <w:lang w:val="en-US"/>
        </w:rPr>
        <w:t xml:space="preserve">. </w:t>
      </w:r>
      <w:hyperlink r:id="rId28" w:history="1">
        <w:r w:rsidR="0028122B" w:rsidRPr="00D3437B">
          <w:rPr>
            <w:rStyle w:val="Hyperlink"/>
            <w:rFonts w:ascii="Avenir Book" w:hAnsi="Avenir Book"/>
            <w:lang w:val="en-US"/>
          </w:rPr>
          <w:t>http://www.ukgameshows.com/ukgs/Countdown</w:t>
        </w:r>
      </w:hyperlink>
      <w:r w:rsidR="0028122B" w:rsidRPr="00D3437B">
        <w:rPr>
          <w:rFonts w:ascii="Avenir Book" w:hAnsi="Avenir Book"/>
          <w:lang w:val="en-US"/>
        </w:rPr>
        <w:t>, undated, Accessed May 8</w:t>
      </w:r>
      <w:r w:rsidR="0028122B" w:rsidRPr="00D3437B">
        <w:rPr>
          <w:rFonts w:ascii="Avenir Book" w:hAnsi="Avenir Book"/>
          <w:vertAlign w:val="superscript"/>
          <w:lang w:val="en-US"/>
        </w:rPr>
        <w:t>th</w:t>
      </w:r>
      <w:r w:rsidR="0028122B" w:rsidRPr="00D3437B">
        <w:rPr>
          <w:rFonts w:ascii="Avenir Book" w:hAnsi="Avenir Book"/>
          <w:lang w:val="en-US"/>
        </w:rPr>
        <w:t xml:space="preserve"> 2017.</w:t>
      </w:r>
    </w:p>
    <w:p w14:paraId="1E6FB99D" w14:textId="77777777" w:rsidR="0028122B" w:rsidRPr="00D3437B" w:rsidRDefault="0028122B" w:rsidP="00D579CC">
      <w:pPr>
        <w:pStyle w:val="ListParagraph"/>
        <w:ind w:left="680"/>
        <w:rPr>
          <w:rFonts w:ascii="Avenir Book" w:hAnsi="Avenir Book"/>
          <w:lang w:val="en-US"/>
        </w:rPr>
      </w:pPr>
    </w:p>
    <w:p w14:paraId="6AE09C77" w14:textId="09FDD8D7" w:rsidR="00B40716" w:rsidRPr="00D3437B" w:rsidRDefault="0028122B" w:rsidP="00D579CC">
      <w:pPr>
        <w:pStyle w:val="ListParagraph"/>
        <w:ind w:left="680"/>
        <w:rPr>
          <w:rFonts w:ascii="Avenir Book" w:hAnsi="Avenir Book"/>
        </w:rPr>
      </w:pPr>
      <w:r w:rsidRPr="00D3437B">
        <w:rPr>
          <w:rFonts w:ascii="Avenir Book" w:hAnsi="Avenir Book"/>
          <w:lang w:val="en-US"/>
        </w:rPr>
        <w:t xml:space="preserve">This website </w:t>
      </w:r>
      <w:r w:rsidR="001725DE">
        <w:rPr>
          <w:rFonts w:ascii="Avenir Book" w:hAnsi="Avenir Book"/>
          <w:lang w:val="en-US"/>
        </w:rPr>
        <w:t>was invaluable in explaining the finer points of countdown. It conveyed to</w:t>
      </w:r>
      <w:r w:rsidRPr="00D3437B">
        <w:rPr>
          <w:rFonts w:ascii="Avenir Book" w:hAnsi="Avenir Book"/>
          <w:lang w:val="en-US"/>
        </w:rPr>
        <w:t xml:space="preserve"> me some extra information about Countdown including special </w:t>
      </w:r>
      <w:r w:rsidR="001725DE">
        <w:rPr>
          <w:rFonts w:ascii="Avenir Book" w:hAnsi="Avenir Book"/>
          <w:lang w:val="en-US"/>
        </w:rPr>
        <w:t xml:space="preserve">episodes and the history of where it all began. </w:t>
      </w:r>
      <w:r w:rsidR="0089101B" w:rsidRPr="00D3437B">
        <w:rPr>
          <w:rFonts w:ascii="Avenir Book" w:hAnsi="Avenir Book"/>
          <w:lang w:val="en-US"/>
        </w:rPr>
        <w:br/>
      </w:r>
    </w:p>
    <w:bookmarkEnd w:id="57"/>
    <w:p w14:paraId="45DF743F" w14:textId="767EB7BD" w:rsidR="00BD079A" w:rsidRPr="00D3437B" w:rsidRDefault="00E26FBA" w:rsidP="004C12FA">
      <w:pPr>
        <w:pStyle w:val="ListParagraph"/>
        <w:numPr>
          <w:ilvl w:val="0"/>
          <w:numId w:val="3"/>
        </w:numPr>
        <w:rPr>
          <w:rFonts w:ascii="Avenir Book" w:hAnsi="Avenir Book"/>
        </w:rPr>
      </w:pPr>
      <w:r w:rsidRPr="00DB2AA6">
        <w:rPr>
          <w:rFonts w:ascii="Avenir Book" w:hAnsi="Avenir Book"/>
          <w:lang w:val="en-US"/>
        </w:rPr>
        <w:t xml:space="preserve">The Full History </w:t>
      </w:r>
      <w:proofErr w:type="gramStart"/>
      <w:r w:rsidRPr="00DB2AA6">
        <w:rPr>
          <w:rFonts w:ascii="Avenir Book" w:hAnsi="Avenir Book"/>
          <w:lang w:val="en-US"/>
        </w:rPr>
        <w:t>Of</w:t>
      </w:r>
      <w:proofErr w:type="gramEnd"/>
      <w:r w:rsidRPr="00DB2AA6">
        <w:rPr>
          <w:rFonts w:ascii="Avenir Book" w:hAnsi="Avenir Book"/>
          <w:lang w:val="en-US"/>
        </w:rPr>
        <w:t xml:space="preserve"> Board Games – The Startup – Medium". </w:t>
      </w:r>
      <w:r w:rsidRPr="00DB2AA6">
        <w:rPr>
          <w:rFonts w:ascii="Avenir Book" w:hAnsi="Avenir Book"/>
          <w:i/>
          <w:lang w:val="en-US"/>
        </w:rPr>
        <w:t>Medium</w:t>
      </w:r>
      <w:r w:rsidRPr="00DB2AA6">
        <w:rPr>
          <w:rFonts w:ascii="Avenir Book" w:hAnsi="Avenir Book"/>
          <w:lang w:val="en-US"/>
        </w:rPr>
        <w:t xml:space="preserve">. </w:t>
      </w:r>
      <w:proofErr w:type="spellStart"/>
      <w:r w:rsidRPr="00DB2AA6">
        <w:rPr>
          <w:rFonts w:ascii="Avenir Book" w:hAnsi="Avenir Book"/>
          <w:lang w:val="en-US"/>
        </w:rPr>
        <w:t>N.p</w:t>
      </w:r>
      <w:proofErr w:type="spellEnd"/>
      <w:r w:rsidRPr="00DB2AA6">
        <w:rPr>
          <w:rFonts w:ascii="Avenir Book" w:hAnsi="Avenir Book"/>
          <w:lang w:val="en-US"/>
        </w:rPr>
        <w:t>., 2017. Web. 8 May 2017.</w:t>
      </w:r>
      <w:r w:rsidR="001725DE">
        <w:rPr>
          <w:rFonts w:ascii="Avenir Book" w:hAnsi="Avenir Book"/>
        </w:rPr>
        <w:br/>
      </w:r>
      <w:r w:rsidR="001725DE">
        <w:rPr>
          <w:rFonts w:ascii="Avenir Book" w:hAnsi="Avenir Book"/>
        </w:rPr>
        <w:br/>
        <w:t>This</w:t>
      </w:r>
      <w:r w:rsidR="0039431F">
        <w:rPr>
          <w:rFonts w:ascii="Avenir Book" w:hAnsi="Avenir Book"/>
        </w:rPr>
        <w:t xml:space="preserve"> article took me in the midst of the history of </w:t>
      </w:r>
      <w:proofErr w:type="spellStart"/>
      <w:r w:rsidR="0039431F">
        <w:rPr>
          <w:rFonts w:ascii="Avenir Book" w:hAnsi="Avenir Book"/>
        </w:rPr>
        <w:t>boardgames</w:t>
      </w:r>
      <w:proofErr w:type="spellEnd"/>
      <w:r w:rsidR="0039431F">
        <w:rPr>
          <w:rFonts w:ascii="Avenir Book" w:hAnsi="Avenir Book"/>
        </w:rPr>
        <w:t xml:space="preserve">. I ended up spending </w:t>
      </w:r>
      <w:r w:rsidR="006A6A09">
        <w:rPr>
          <w:rFonts w:ascii="Avenir Book" w:hAnsi="Avenir Book"/>
        </w:rPr>
        <w:t>a great deal</w:t>
      </w:r>
      <w:r w:rsidR="0039431F">
        <w:rPr>
          <w:rFonts w:ascii="Avenir Book" w:hAnsi="Avenir Book"/>
        </w:rPr>
        <w:t xml:space="preserve"> time </w:t>
      </w:r>
      <w:r w:rsidR="000B335D">
        <w:rPr>
          <w:rFonts w:ascii="Avenir Book" w:hAnsi="Avenir Book"/>
        </w:rPr>
        <w:t>delving into each section of the t</w:t>
      </w:r>
      <w:r w:rsidR="00FD2CFD">
        <w:rPr>
          <w:rFonts w:ascii="Avenir Book" w:hAnsi="Avenir Book"/>
        </w:rPr>
        <w:t xml:space="preserve">imeline and learning about </w:t>
      </w:r>
      <w:r w:rsidR="002E6DFB">
        <w:rPr>
          <w:rFonts w:ascii="Avenir Book" w:hAnsi="Avenir Book"/>
        </w:rPr>
        <w:t xml:space="preserve">Backgammon in 2000BC or The Landlord’s Game in 1903. </w:t>
      </w:r>
      <w:r w:rsidR="009A54F2" w:rsidRPr="00D3437B">
        <w:rPr>
          <w:rFonts w:ascii="Avenir Book" w:hAnsi="Avenir Book"/>
        </w:rPr>
        <w:br/>
      </w:r>
    </w:p>
    <w:p w14:paraId="6D04EA32" w14:textId="051FCFFC" w:rsidR="00887F1C" w:rsidRDefault="00E26FBA" w:rsidP="00E26FBA">
      <w:pPr>
        <w:pStyle w:val="ListParagraph"/>
        <w:numPr>
          <w:ilvl w:val="0"/>
          <w:numId w:val="3"/>
        </w:numPr>
        <w:rPr>
          <w:rFonts w:ascii="Avenir Book" w:hAnsi="Avenir Book"/>
          <w:lang w:val="en-US"/>
        </w:rPr>
      </w:pPr>
      <w:r w:rsidRPr="0050524B">
        <w:rPr>
          <w:rFonts w:ascii="Avenir Book" w:hAnsi="Avenir Book"/>
          <w:lang w:val="en-US"/>
        </w:rPr>
        <w:t xml:space="preserve">Wylie, Michael, and Damian </w:t>
      </w:r>
      <w:proofErr w:type="spellStart"/>
      <w:r w:rsidRPr="0050524B">
        <w:rPr>
          <w:rFonts w:ascii="Avenir Book" w:hAnsi="Avenir Book"/>
          <w:lang w:val="en-US"/>
        </w:rPr>
        <w:t>Eadie</w:t>
      </w:r>
      <w:proofErr w:type="spellEnd"/>
      <w:r w:rsidRPr="0050524B">
        <w:rPr>
          <w:rFonts w:ascii="Avenir Book" w:hAnsi="Avenir Book"/>
          <w:lang w:val="en-US"/>
        </w:rPr>
        <w:t xml:space="preserve">. Countdown: Spreading The Word. 1st ed. London: Granada Media, 2001. </w:t>
      </w:r>
    </w:p>
    <w:p w14:paraId="3F7BE635" w14:textId="77777777" w:rsidR="00401052" w:rsidRDefault="00401052" w:rsidP="00401052">
      <w:pPr>
        <w:rPr>
          <w:rFonts w:ascii="Avenir Book" w:hAnsi="Avenir Book"/>
          <w:lang w:val="en-US"/>
        </w:rPr>
      </w:pPr>
    </w:p>
    <w:p w14:paraId="6DFE1B6B" w14:textId="6E9F459A" w:rsidR="00401052" w:rsidRPr="00401052" w:rsidRDefault="00630FA2" w:rsidP="00401052">
      <w:pPr>
        <w:ind w:left="680"/>
        <w:rPr>
          <w:rFonts w:ascii="Avenir Book" w:hAnsi="Avenir Book"/>
          <w:lang w:val="en-US"/>
        </w:rPr>
      </w:pPr>
      <w:r>
        <w:rPr>
          <w:rFonts w:ascii="Avenir Book" w:hAnsi="Avenir Book"/>
          <w:lang w:val="en-US"/>
        </w:rPr>
        <w:t>This</w:t>
      </w:r>
      <w:r w:rsidR="00401052">
        <w:rPr>
          <w:rFonts w:ascii="Avenir Book" w:hAnsi="Avenir Book"/>
          <w:lang w:val="en-US"/>
        </w:rPr>
        <w:t xml:space="preserve"> book is </w:t>
      </w:r>
      <w:r>
        <w:rPr>
          <w:rFonts w:ascii="Avenir Book" w:hAnsi="Avenir Book"/>
          <w:lang w:val="en-US"/>
        </w:rPr>
        <w:t xml:space="preserve">the best companion to the show and proves to be </w:t>
      </w:r>
      <w:r w:rsidR="002A5032">
        <w:rPr>
          <w:rFonts w:ascii="Avenir Book" w:hAnsi="Avenir Book"/>
          <w:lang w:val="en-US"/>
        </w:rPr>
        <w:t xml:space="preserve">an amazing insight into what the producers had in mind. </w:t>
      </w:r>
    </w:p>
    <w:p w14:paraId="17DC1EC6" w14:textId="77777777" w:rsidR="00E26FBA" w:rsidRPr="00D3437B" w:rsidRDefault="00E26FBA" w:rsidP="00E26FBA">
      <w:pPr>
        <w:pStyle w:val="ListParagraph"/>
        <w:ind w:left="680"/>
        <w:rPr>
          <w:rFonts w:ascii="Avenir Book" w:hAnsi="Avenir Book"/>
          <w:lang w:val="en-US"/>
        </w:rPr>
      </w:pPr>
    </w:p>
    <w:p w14:paraId="709983CF" w14:textId="77777777" w:rsidR="00887F1C" w:rsidRPr="002E4836" w:rsidRDefault="00887F1C" w:rsidP="004C12FA">
      <w:pPr>
        <w:pStyle w:val="ListParagraph"/>
        <w:numPr>
          <w:ilvl w:val="0"/>
          <w:numId w:val="3"/>
        </w:numPr>
        <w:rPr>
          <w:rFonts w:ascii="Avenir Book" w:hAnsi="Avenir Book"/>
        </w:rPr>
      </w:pPr>
      <w:bookmarkStart w:id="58" w:name="_Ref480999028"/>
      <w:r w:rsidRPr="00D3437B">
        <w:rPr>
          <w:rFonts w:ascii="Avenir Book" w:hAnsi="Avenir Book"/>
          <w:lang w:val="en-US"/>
        </w:rPr>
        <w:t xml:space="preserve">Neil Taylor, “MMP: Final Report and Technical Work”, 2017 (Online) Available at: </w:t>
      </w:r>
      <w:hyperlink r:id="rId29" w:history="1">
        <w:r w:rsidRPr="00D3437B">
          <w:rPr>
            <w:rStyle w:val="Hyperlink"/>
            <w:rFonts w:ascii="Avenir Book" w:hAnsi="Avenir Book"/>
            <w:lang w:val="en-US"/>
          </w:rPr>
          <w:t>http://blackboard.aber.ac.uk/</w:t>
        </w:r>
      </w:hyperlink>
      <w:r w:rsidRPr="00D3437B">
        <w:rPr>
          <w:rFonts w:ascii="Avenir Book" w:hAnsi="Avenir Book"/>
          <w:lang w:val="en-US"/>
        </w:rPr>
        <w:t xml:space="preserve"> Accessed 26</w:t>
      </w:r>
      <w:r w:rsidRPr="00D3437B">
        <w:rPr>
          <w:rFonts w:ascii="Avenir Book" w:hAnsi="Avenir Book"/>
          <w:vertAlign w:val="superscript"/>
          <w:lang w:val="en-US"/>
        </w:rPr>
        <w:t>th</w:t>
      </w:r>
      <w:r w:rsidRPr="00D3437B">
        <w:rPr>
          <w:rFonts w:ascii="Avenir Book" w:hAnsi="Avenir Book"/>
          <w:lang w:val="en-US"/>
        </w:rPr>
        <w:t xml:space="preserve"> April 2017.</w:t>
      </w:r>
      <w:bookmarkEnd w:id="58"/>
      <w:r w:rsidRPr="00D3437B">
        <w:rPr>
          <w:rFonts w:ascii="Avenir Book" w:hAnsi="Avenir Book"/>
          <w:lang w:val="en-US"/>
        </w:rPr>
        <w:t xml:space="preserve"> </w:t>
      </w:r>
    </w:p>
    <w:p w14:paraId="30C3FDD1" w14:textId="77777777" w:rsidR="002E4836" w:rsidRPr="002E4836" w:rsidRDefault="002E4836" w:rsidP="002E4836">
      <w:pPr>
        <w:rPr>
          <w:rFonts w:ascii="Avenir Book" w:hAnsi="Avenir Book"/>
        </w:rPr>
      </w:pPr>
    </w:p>
    <w:p w14:paraId="79F38940" w14:textId="0EE55B08" w:rsidR="002E4836" w:rsidRPr="002E4836" w:rsidRDefault="002E4836" w:rsidP="002E4836">
      <w:pPr>
        <w:ind w:left="680"/>
        <w:rPr>
          <w:rFonts w:ascii="Avenir Book" w:hAnsi="Avenir Book"/>
        </w:rPr>
      </w:pPr>
      <w:r>
        <w:rPr>
          <w:rFonts w:ascii="Avenir Book" w:hAnsi="Avenir Book"/>
        </w:rPr>
        <w:t xml:space="preserve">This template by our lecturer gave me the springboard to actually begin the write up instead of being confounded by the prospect of 10,000 words. </w:t>
      </w:r>
    </w:p>
    <w:p w14:paraId="04561C40" w14:textId="0BDF8849" w:rsidR="001C5459" w:rsidRPr="00E26FBA" w:rsidRDefault="001C5459" w:rsidP="00E26FBA">
      <w:pPr>
        <w:pStyle w:val="ListParagraph"/>
        <w:ind w:left="680"/>
        <w:rPr>
          <w:rFonts w:ascii="Avenir Book" w:hAnsi="Avenir Book"/>
          <w:lang w:val="en-US"/>
        </w:rPr>
      </w:pPr>
    </w:p>
    <w:p w14:paraId="4C62A1F2" w14:textId="77777777" w:rsidR="00887F1C" w:rsidRPr="00D3437B" w:rsidRDefault="00887F1C" w:rsidP="00887F1C">
      <w:pPr>
        <w:rPr>
          <w:rFonts w:ascii="Avenir Book" w:hAnsi="Avenir Book"/>
          <w:lang w:val="en-US"/>
        </w:rPr>
      </w:pPr>
    </w:p>
    <w:p w14:paraId="79613159" w14:textId="77777777" w:rsidR="001C5459" w:rsidRDefault="001C5459" w:rsidP="00FE735E">
      <w:pPr>
        <w:rPr>
          <w:rFonts w:ascii="Avenir Book" w:hAnsi="Avenir Book"/>
          <w:lang w:val="en-US"/>
        </w:rPr>
      </w:pPr>
    </w:p>
    <w:p w14:paraId="78A87F50" w14:textId="77777777" w:rsidR="001C5459" w:rsidRDefault="001C5459" w:rsidP="001C5459">
      <w:pPr>
        <w:ind w:left="709"/>
        <w:rPr>
          <w:rFonts w:ascii="Avenir Book" w:hAnsi="Avenir Book"/>
          <w:lang w:val="en-US"/>
        </w:rPr>
      </w:pPr>
    </w:p>
    <w:p w14:paraId="73290703" w14:textId="77777777" w:rsidR="001C5459" w:rsidRDefault="001C5459" w:rsidP="001C5459">
      <w:pPr>
        <w:ind w:left="709"/>
        <w:rPr>
          <w:rFonts w:ascii="Avenir Book" w:hAnsi="Avenir Book"/>
          <w:lang w:val="en-US"/>
        </w:rPr>
      </w:pPr>
    </w:p>
    <w:p w14:paraId="07FEEE1D" w14:textId="77777777" w:rsidR="001C5459" w:rsidRDefault="001C5459" w:rsidP="001C5459">
      <w:pPr>
        <w:ind w:left="709"/>
        <w:rPr>
          <w:rFonts w:ascii="Avenir Book" w:hAnsi="Avenir Book"/>
          <w:lang w:val="en-US"/>
        </w:rPr>
      </w:pPr>
    </w:p>
    <w:p w14:paraId="5A0170ED" w14:textId="77777777" w:rsidR="001C5459" w:rsidRPr="00D3437B" w:rsidRDefault="001C5459" w:rsidP="001C5459">
      <w:pPr>
        <w:ind w:left="709"/>
        <w:rPr>
          <w:rFonts w:ascii="Avenir Book" w:hAnsi="Avenir Book"/>
        </w:rPr>
      </w:pPr>
    </w:p>
    <w:sectPr w:rsidR="001C5459" w:rsidRPr="00D3437B" w:rsidSect="00D61D84">
      <w:headerReference w:type="even" r:id="rId30"/>
      <w:headerReference w:type="default" r:id="rId31"/>
      <w:footerReference w:type="default" r:id="rId32"/>
      <w:headerReference w:type="first" r:id="rId33"/>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846F5F" w14:textId="77777777" w:rsidR="00F74B89" w:rsidRDefault="00F74B89" w:rsidP="004C12FA">
      <w:r>
        <w:separator/>
      </w:r>
    </w:p>
  </w:endnote>
  <w:endnote w:type="continuationSeparator" w:id="0">
    <w:p w14:paraId="24568300" w14:textId="77777777" w:rsidR="00F74B89" w:rsidRDefault="00F74B89"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13F59D5" w14:textId="77777777" w:rsidR="00212558" w:rsidRPr="00D66308" w:rsidRDefault="00212558" w:rsidP="004C12FA">
    <w:pPr>
      <w:pStyle w:val="Footer"/>
      <w:jc w:val="center"/>
      <w:rPr>
        <w:color w:val="0070C0"/>
      </w:rPr>
    </w:pPr>
    <w:r w:rsidRPr="00D66308">
      <w:rPr>
        <w:color w:val="0070C0"/>
      </w:rPr>
      <w:t xml:space="preserve">Page </w:t>
    </w:r>
    <w:r w:rsidRPr="00D66308">
      <w:rPr>
        <w:color w:val="0070C0"/>
      </w:rPr>
      <w:fldChar w:fldCharType="begin"/>
    </w:r>
    <w:r w:rsidRPr="00D66308">
      <w:rPr>
        <w:color w:val="0070C0"/>
      </w:rPr>
      <w:instrText xml:space="preserve"> PAGE  \* MERGEFORMAT </w:instrText>
    </w:r>
    <w:r w:rsidRPr="00D66308">
      <w:rPr>
        <w:color w:val="0070C0"/>
      </w:rPr>
      <w:fldChar w:fldCharType="separate"/>
    </w:r>
    <w:r w:rsidR="0046473A">
      <w:rPr>
        <w:noProof/>
        <w:color w:val="0070C0"/>
      </w:rPr>
      <w:t>5</w:t>
    </w:r>
    <w:r w:rsidRPr="00D66308">
      <w:rPr>
        <w:color w:val="0070C0"/>
      </w:rPr>
      <w:fldChar w:fldCharType="end"/>
    </w:r>
    <w:r w:rsidRPr="00D66308">
      <w:rPr>
        <w:color w:val="0070C0"/>
      </w:rPr>
      <w:t xml:space="preserve"> of </w:t>
    </w:r>
    <w:r w:rsidRPr="00D66308">
      <w:rPr>
        <w:color w:val="0070C0"/>
        <w:lang w:val="en-US"/>
      </w:rPr>
      <w:fldChar w:fldCharType="begin"/>
    </w:r>
    <w:r w:rsidRPr="00D66308">
      <w:rPr>
        <w:color w:val="0070C0"/>
        <w:lang w:val="en-US"/>
      </w:rPr>
      <w:instrText xml:space="preserve"> SECTIONPAGES  \* MERGEFORMAT </w:instrText>
    </w:r>
    <w:r w:rsidRPr="00D66308">
      <w:rPr>
        <w:color w:val="0070C0"/>
        <w:lang w:val="en-US"/>
      </w:rPr>
      <w:fldChar w:fldCharType="separate"/>
    </w:r>
    <w:r w:rsidR="0046473A">
      <w:rPr>
        <w:noProof/>
        <w:color w:val="0070C0"/>
        <w:lang w:val="en-US"/>
      </w:rPr>
      <w:t>33</w:t>
    </w:r>
    <w:r w:rsidRPr="00D66308">
      <w:rPr>
        <w:color w:val="0070C0"/>
        <w:lang w:val="en-US"/>
      </w:rPr>
      <w:fldChar w:fldCharType="end"/>
    </w:r>
  </w:p>
  <w:p w14:paraId="46660503" w14:textId="77777777" w:rsidR="00212558" w:rsidRPr="00D66308" w:rsidRDefault="00212558" w:rsidP="004C12FA">
    <w:pPr>
      <w:pStyle w:val="Footer"/>
      <w:rPr>
        <w:color w:val="0070C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BCC12" w14:textId="77777777" w:rsidR="00F74B89" w:rsidRDefault="00F74B89" w:rsidP="004C12FA">
      <w:r>
        <w:separator/>
      </w:r>
    </w:p>
  </w:footnote>
  <w:footnote w:type="continuationSeparator" w:id="0">
    <w:p w14:paraId="198C735A" w14:textId="77777777" w:rsidR="00F74B89" w:rsidRDefault="00F74B89" w:rsidP="004C12FA">
      <w:r>
        <w:continuationSeparator/>
      </w:r>
    </w:p>
  </w:footnote>
  <w:footnote w:id="1">
    <w:p w14:paraId="1585774F" w14:textId="77777777" w:rsidR="00DB2AA6" w:rsidRPr="00DB2AA6" w:rsidRDefault="00DB2AA6" w:rsidP="00DB2AA6">
      <w:pPr>
        <w:rPr>
          <w:rFonts w:ascii="Avenir Book" w:hAnsi="Avenir Book"/>
          <w:lang w:val="en-US"/>
        </w:rPr>
      </w:pPr>
      <w:r>
        <w:rPr>
          <w:rStyle w:val="FootnoteReference"/>
        </w:rPr>
        <w:footnoteRef/>
      </w:r>
      <w:r>
        <w:t xml:space="preserve"> </w:t>
      </w:r>
      <w:r w:rsidRPr="00DB2AA6">
        <w:rPr>
          <w:rFonts w:ascii="Avenir Book" w:hAnsi="Avenir Book"/>
          <w:lang w:val="en-US"/>
        </w:rPr>
        <w:t xml:space="preserve">The Full History </w:t>
      </w:r>
      <w:proofErr w:type="gramStart"/>
      <w:r w:rsidRPr="00DB2AA6">
        <w:rPr>
          <w:rFonts w:ascii="Avenir Book" w:hAnsi="Avenir Book"/>
          <w:lang w:val="en-US"/>
        </w:rPr>
        <w:t>Of</w:t>
      </w:r>
      <w:proofErr w:type="gramEnd"/>
      <w:r w:rsidRPr="00DB2AA6">
        <w:rPr>
          <w:rFonts w:ascii="Avenir Book" w:hAnsi="Avenir Book"/>
          <w:lang w:val="en-US"/>
        </w:rPr>
        <w:t xml:space="preserve"> Board Games – The Startup – Medium". </w:t>
      </w:r>
      <w:r w:rsidRPr="00DB2AA6">
        <w:rPr>
          <w:rFonts w:ascii="Avenir Book" w:hAnsi="Avenir Book"/>
          <w:i/>
          <w:lang w:val="en-US"/>
        </w:rPr>
        <w:t>Medium</w:t>
      </w:r>
      <w:r w:rsidRPr="00DB2AA6">
        <w:rPr>
          <w:rFonts w:ascii="Avenir Book" w:hAnsi="Avenir Book"/>
          <w:lang w:val="en-US"/>
        </w:rPr>
        <w:t xml:space="preserve">. </w:t>
      </w:r>
      <w:proofErr w:type="spellStart"/>
      <w:r w:rsidRPr="00DB2AA6">
        <w:rPr>
          <w:rFonts w:ascii="Avenir Book" w:hAnsi="Avenir Book"/>
          <w:lang w:val="en-US"/>
        </w:rPr>
        <w:t>N.p</w:t>
      </w:r>
      <w:proofErr w:type="spellEnd"/>
      <w:r w:rsidRPr="00DB2AA6">
        <w:rPr>
          <w:rFonts w:ascii="Avenir Book" w:hAnsi="Avenir Book"/>
          <w:lang w:val="en-US"/>
        </w:rPr>
        <w:t>., 2017. Web. 8 May 2017.</w:t>
      </w:r>
    </w:p>
    <w:p w14:paraId="6C783D6A" w14:textId="2F52C612" w:rsidR="00DB2AA6" w:rsidRPr="0050524B" w:rsidRDefault="00DB2AA6" w:rsidP="0050524B">
      <w:pPr>
        <w:rPr>
          <w:rFonts w:ascii="Avenir Book" w:hAnsi="Avenir Book"/>
          <w:lang w:val="en-US"/>
        </w:rPr>
      </w:pPr>
    </w:p>
  </w:footnote>
  <w:footnote w:id="2">
    <w:p w14:paraId="25359D48" w14:textId="14DF9087" w:rsidR="0050524B" w:rsidRPr="0050524B" w:rsidRDefault="0050524B" w:rsidP="0050524B">
      <w:pPr>
        <w:rPr>
          <w:rFonts w:ascii="Avenir Book" w:hAnsi="Avenir Book"/>
          <w:lang w:val="en-US"/>
        </w:rPr>
      </w:pPr>
      <w:r w:rsidRPr="0050524B">
        <w:rPr>
          <w:rFonts w:ascii="Avenir Book" w:hAnsi="Avenir Book"/>
          <w:lang w:val="en-US"/>
        </w:rPr>
        <w:footnoteRef/>
      </w:r>
      <w:r w:rsidRPr="0050524B">
        <w:rPr>
          <w:rFonts w:ascii="Avenir Book" w:hAnsi="Avenir Book"/>
          <w:lang w:val="en-US"/>
        </w:rPr>
        <w:t xml:space="preserve"> Wylie, Michael, and Damian </w:t>
      </w:r>
      <w:proofErr w:type="spellStart"/>
      <w:r w:rsidRPr="0050524B">
        <w:rPr>
          <w:rFonts w:ascii="Avenir Book" w:hAnsi="Avenir Book"/>
          <w:lang w:val="en-US"/>
        </w:rPr>
        <w:t>Eadie</w:t>
      </w:r>
      <w:proofErr w:type="spellEnd"/>
      <w:r w:rsidRPr="0050524B">
        <w:rPr>
          <w:rFonts w:ascii="Avenir Book" w:hAnsi="Avenir Book"/>
          <w:lang w:val="en-US"/>
        </w:rPr>
        <w:t>. Countdown: Spreading The Word. 1st ed. London: Granada Media, 2001. Print.</w:t>
      </w:r>
    </w:p>
    <w:p w14:paraId="5FCC0A7F" w14:textId="06BC4634" w:rsidR="0050524B" w:rsidRDefault="0050524B">
      <w:pPr>
        <w:pStyle w:val="FootnoteText"/>
      </w:pPr>
    </w:p>
  </w:footnote>
  <w:footnote w:id="3">
    <w:p w14:paraId="62B060B8" w14:textId="77777777" w:rsidR="00EB6B1C" w:rsidRPr="009563E5" w:rsidRDefault="00EB6B1C" w:rsidP="00EB6B1C">
      <w:pPr>
        <w:pStyle w:val="ListParagraph"/>
        <w:numPr>
          <w:ilvl w:val="0"/>
          <w:numId w:val="3"/>
        </w:numPr>
        <w:rPr>
          <w:rFonts w:ascii="Avenir Book" w:hAnsi="Avenir Book"/>
        </w:rPr>
      </w:pPr>
      <w:r w:rsidRPr="009563E5">
        <w:rPr>
          <w:rStyle w:val="FootnoteReference"/>
          <w:rFonts w:ascii="Avenir Book" w:hAnsi="Avenir Book"/>
        </w:rPr>
        <w:footnoteRef/>
      </w:r>
      <w:r w:rsidRPr="009563E5">
        <w:rPr>
          <w:rFonts w:ascii="Avenir Book" w:hAnsi="Avenir Book"/>
        </w:rPr>
        <w:t xml:space="preserve"> </w:t>
      </w:r>
      <w:r w:rsidRPr="009563E5">
        <w:rPr>
          <w:rFonts w:ascii="Avenir Book" w:hAnsi="Avenir Book"/>
          <w:lang w:val="en-US"/>
        </w:rPr>
        <w:t xml:space="preserve">Countdown - UKGAMESHOWS. </w:t>
      </w:r>
      <w:hyperlink r:id="rId1" w:history="1">
        <w:r w:rsidRPr="009563E5">
          <w:rPr>
            <w:rStyle w:val="Hyperlink"/>
            <w:rFonts w:ascii="Avenir Book" w:hAnsi="Avenir Book"/>
            <w:lang w:val="en-US"/>
          </w:rPr>
          <w:t>http://www.ukgameshows.com/ukgs/Countdown</w:t>
        </w:r>
      </w:hyperlink>
      <w:r w:rsidRPr="009563E5">
        <w:rPr>
          <w:rFonts w:ascii="Avenir Book" w:hAnsi="Avenir Book"/>
          <w:lang w:val="en-US"/>
        </w:rPr>
        <w:t>, undated, Accessed May 8</w:t>
      </w:r>
      <w:r w:rsidRPr="009563E5">
        <w:rPr>
          <w:rFonts w:ascii="Avenir Book" w:hAnsi="Avenir Book"/>
          <w:vertAlign w:val="superscript"/>
          <w:lang w:val="en-US"/>
        </w:rPr>
        <w:t>th</w:t>
      </w:r>
      <w:r w:rsidRPr="009563E5">
        <w:rPr>
          <w:rFonts w:ascii="Avenir Book" w:hAnsi="Avenir Book"/>
          <w:lang w:val="en-US"/>
        </w:rPr>
        <w:t xml:space="preserve"> 2017.</w:t>
      </w:r>
    </w:p>
    <w:p w14:paraId="23E40EE6" w14:textId="7ADAB75C" w:rsidR="00EB6B1C" w:rsidRDefault="00EB6B1C">
      <w:pPr>
        <w:pStyle w:val="FootnoteTex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79FA9" w14:textId="3D4D29C6" w:rsidR="000A5592" w:rsidRDefault="00D66308">
    <w:pPr>
      <w:pStyle w:val="Header"/>
    </w:pPr>
    <w:r>
      <w:rPr>
        <w:noProof/>
        <w:lang w:val="en-US" w:eastAsia="en-US"/>
      </w:rPr>
      <w:pict w14:anchorId="54487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9" type="#_x0000_t75" style="position:absolute;margin-left:0;margin-top:0;width:595.45pt;height:842.15pt;z-index:-251657216;mso-position-horizontal:center;mso-position-horizontal-relative:margin;mso-position-vertical:center;mso-position-vertical-relative:margin" o:allowincell="f">
          <v:imagedata r:id="rId1" o:title="/Users/Astacrada/Downloads/Copy of Countdown-.png"/>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C8800AF" w14:textId="363A11BE" w:rsidR="00212558" w:rsidRPr="008E3FE5" w:rsidRDefault="00D66308" w:rsidP="004C12FA">
    <w:pPr>
      <w:pStyle w:val="Header"/>
      <w:rPr>
        <w:rFonts w:ascii="Avenir Book" w:hAnsi="Avenir Book"/>
        <w:color w:val="0070C0"/>
      </w:rPr>
    </w:pPr>
    <w:r>
      <w:rPr>
        <w:rFonts w:ascii="Avenir Book" w:hAnsi="Avenir Book"/>
        <w:noProof/>
        <w:color w:val="0070C0"/>
        <w:lang w:val="en-US" w:eastAsia="en-US"/>
      </w:rPr>
      <w:pict w14:anchorId="6CC785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8" type="#_x0000_t75" style="position:absolute;margin-left:0;margin-top:0;width:595.45pt;height:842.15pt;z-index:-251658240;mso-position-horizontal:center;mso-position-horizontal-relative:margin;mso-position-vertical:center;mso-position-vertical-relative:margin" o:allowincell="f">
          <v:imagedata r:id="rId1" o:title="/Users/Astacrada/Downloads/Copy of Countdown-.png"/>
        </v:shape>
      </w:pict>
    </w:r>
    <w:r w:rsidR="008E3FE5" w:rsidRPr="008E3FE5">
      <w:rPr>
        <w:rFonts w:ascii="Avenir Book" w:hAnsi="Avenir Book"/>
        <w:color w:val="0070C0"/>
      </w:rPr>
      <w:t>Countdown: Number Round</w:t>
    </w:r>
    <w:r w:rsidR="00212558" w:rsidRPr="008E3FE5">
      <w:rPr>
        <w:rFonts w:ascii="Avenir Book" w:hAnsi="Avenir Book"/>
        <w:color w:val="0070C0"/>
      </w:rPr>
      <w:tab/>
    </w:r>
    <w:r w:rsidR="00212558" w:rsidRPr="008E3FE5">
      <w:rPr>
        <w:rFonts w:ascii="Avenir Book" w:hAnsi="Avenir Book"/>
        <w:color w:val="0070C0"/>
      </w:rPr>
      <w:tab/>
      <w:t>Edward Dugdale (edd15)</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2E03391" w14:textId="7B4B812E" w:rsidR="000A5592" w:rsidRDefault="00D66308">
    <w:pPr>
      <w:pStyle w:val="Header"/>
    </w:pPr>
    <w:r>
      <w:rPr>
        <w:noProof/>
        <w:lang w:val="en-US" w:eastAsia="en-US"/>
      </w:rPr>
      <w:pict w14:anchorId="1AA7C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0" type="#_x0000_t75" style="position:absolute;margin-left:0;margin-top:0;width:595.45pt;height:842.15pt;z-index:-251656192;mso-position-horizontal:center;mso-position-horizontal-relative:margin;mso-position-vertical:center;mso-position-vertical-relative:margin" o:allowincell="f">
          <v:imagedata r:id="rId1" o:title="/Users/Astacrada/Downloads/Copy of Countdown-.png"/>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3">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8">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4">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7"/>
  </w:num>
  <w:num w:numId="3">
    <w:abstractNumId w:val="21"/>
  </w:num>
  <w:num w:numId="4">
    <w:abstractNumId w:val="2"/>
  </w:num>
  <w:num w:numId="5">
    <w:abstractNumId w:val="0"/>
  </w:num>
  <w:num w:numId="6">
    <w:abstractNumId w:val="8"/>
  </w:num>
  <w:num w:numId="7">
    <w:abstractNumId w:val="13"/>
  </w:num>
  <w:num w:numId="8">
    <w:abstractNumId w:val="4"/>
  </w:num>
  <w:num w:numId="9">
    <w:abstractNumId w:val="24"/>
  </w:num>
  <w:num w:numId="10">
    <w:abstractNumId w:val="25"/>
  </w:num>
  <w:num w:numId="11">
    <w:abstractNumId w:val="15"/>
  </w:num>
  <w:num w:numId="12">
    <w:abstractNumId w:val="1"/>
  </w:num>
  <w:num w:numId="13">
    <w:abstractNumId w:val="9"/>
  </w:num>
  <w:num w:numId="14">
    <w:abstractNumId w:val="16"/>
  </w:num>
  <w:num w:numId="15">
    <w:abstractNumId w:val="5"/>
  </w:num>
  <w:num w:numId="16">
    <w:abstractNumId w:val="12"/>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22"/>
  </w:num>
  <w:num w:numId="20">
    <w:abstractNumId w:val="17"/>
  </w:num>
  <w:num w:numId="21">
    <w:abstractNumId w:val="20"/>
  </w:num>
  <w:num w:numId="22">
    <w:abstractNumId w:val="23"/>
  </w:num>
  <w:num w:numId="23">
    <w:abstractNumId w:val="18"/>
  </w:num>
  <w:num w:numId="24">
    <w:abstractNumId w:val="6"/>
  </w:num>
  <w:num w:numId="25">
    <w:abstractNumId w:val="26"/>
  </w:num>
  <w:num w:numId="26">
    <w:abstractNumId w:val="11"/>
  </w:num>
  <w:num w:numId="27">
    <w:abstractNumId w:val="3"/>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embedSystemFonts/>
  <w:proofState w:spelling="clean" w:grammar="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6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014"/>
    <w:rsid w:val="00002B22"/>
    <w:rsid w:val="000072DE"/>
    <w:rsid w:val="000103C2"/>
    <w:rsid w:val="00011F27"/>
    <w:rsid w:val="000121A8"/>
    <w:rsid w:val="00031FBA"/>
    <w:rsid w:val="00035AB8"/>
    <w:rsid w:val="00042A61"/>
    <w:rsid w:val="0006100A"/>
    <w:rsid w:val="00061303"/>
    <w:rsid w:val="00063449"/>
    <w:rsid w:val="00071D9D"/>
    <w:rsid w:val="00074038"/>
    <w:rsid w:val="00094093"/>
    <w:rsid w:val="0009699F"/>
    <w:rsid w:val="000A4DBB"/>
    <w:rsid w:val="000A5592"/>
    <w:rsid w:val="000A758C"/>
    <w:rsid w:val="000A796B"/>
    <w:rsid w:val="000A7F41"/>
    <w:rsid w:val="000B08E0"/>
    <w:rsid w:val="000B335D"/>
    <w:rsid w:val="000B4558"/>
    <w:rsid w:val="000B5155"/>
    <w:rsid w:val="000B7680"/>
    <w:rsid w:val="000C63B6"/>
    <w:rsid w:val="000C6F60"/>
    <w:rsid w:val="000E112B"/>
    <w:rsid w:val="000E5039"/>
    <w:rsid w:val="000E591F"/>
    <w:rsid w:val="000E5F0F"/>
    <w:rsid w:val="000E7AF9"/>
    <w:rsid w:val="000F3FC4"/>
    <w:rsid w:val="000F71E4"/>
    <w:rsid w:val="00102756"/>
    <w:rsid w:val="00102D97"/>
    <w:rsid w:val="00105E25"/>
    <w:rsid w:val="00107B2E"/>
    <w:rsid w:val="0011109D"/>
    <w:rsid w:val="0012492A"/>
    <w:rsid w:val="00134DCA"/>
    <w:rsid w:val="00137773"/>
    <w:rsid w:val="00143510"/>
    <w:rsid w:val="00154B0D"/>
    <w:rsid w:val="00161AA5"/>
    <w:rsid w:val="00161DF8"/>
    <w:rsid w:val="0016770D"/>
    <w:rsid w:val="0017085F"/>
    <w:rsid w:val="001725DE"/>
    <w:rsid w:val="00185173"/>
    <w:rsid w:val="0018587C"/>
    <w:rsid w:val="00195F6D"/>
    <w:rsid w:val="001A10E0"/>
    <w:rsid w:val="001A4C15"/>
    <w:rsid w:val="001A61FC"/>
    <w:rsid w:val="001B2546"/>
    <w:rsid w:val="001B459E"/>
    <w:rsid w:val="001C293E"/>
    <w:rsid w:val="001C3AF7"/>
    <w:rsid w:val="001C4206"/>
    <w:rsid w:val="001C5459"/>
    <w:rsid w:val="001D0259"/>
    <w:rsid w:val="001D1D21"/>
    <w:rsid w:val="001D44E8"/>
    <w:rsid w:val="001E4325"/>
    <w:rsid w:val="001E5E69"/>
    <w:rsid w:val="001E6FB3"/>
    <w:rsid w:val="001F120A"/>
    <w:rsid w:val="001F35A4"/>
    <w:rsid w:val="001F424B"/>
    <w:rsid w:val="001F432E"/>
    <w:rsid w:val="002100A5"/>
    <w:rsid w:val="00211B93"/>
    <w:rsid w:val="00212558"/>
    <w:rsid w:val="00223030"/>
    <w:rsid w:val="00223C60"/>
    <w:rsid w:val="00230FC4"/>
    <w:rsid w:val="00231687"/>
    <w:rsid w:val="00245415"/>
    <w:rsid w:val="0024744E"/>
    <w:rsid w:val="00253F9D"/>
    <w:rsid w:val="002546BE"/>
    <w:rsid w:val="0026659A"/>
    <w:rsid w:val="0028122B"/>
    <w:rsid w:val="0028522D"/>
    <w:rsid w:val="00287831"/>
    <w:rsid w:val="00292A6D"/>
    <w:rsid w:val="00292F65"/>
    <w:rsid w:val="002A211B"/>
    <w:rsid w:val="002A5032"/>
    <w:rsid w:val="002A6504"/>
    <w:rsid w:val="002B0070"/>
    <w:rsid w:val="002B67EA"/>
    <w:rsid w:val="002C0343"/>
    <w:rsid w:val="002C2EBF"/>
    <w:rsid w:val="002C78E9"/>
    <w:rsid w:val="002D4C94"/>
    <w:rsid w:val="002D7652"/>
    <w:rsid w:val="002E3E4F"/>
    <w:rsid w:val="002E3F4B"/>
    <w:rsid w:val="002E428D"/>
    <w:rsid w:val="002E4836"/>
    <w:rsid w:val="002E6DFB"/>
    <w:rsid w:val="002F0B99"/>
    <w:rsid w:val="002F1A62"/>
    <w:rsid w:val="002F1DBE"/>
    <w:rsid w:val="002F7091"/>
    <w:rsid w:val="00300C93"/>
    <w:rsid w:val="00302F95"/>
    <w:rsid w:val="0031016A"/>
    <w:rsid w:val="00313EE6"/>
    <w:rsid w:val="00314297"/>
    <w:rsid w:val="003158C0"/>
    <w:rsid w:val="003268BD"/>
    <w:rsid w:val="00335475"/>
    <w:rsid w:val="00345CD6"/>
    <w:rsid w:val="00347FB9"/>
    <w:rsid w:val="00350437"/>
    <w:rsid w:val="00352398"/>
    <w:rsid w:val="003559AF"/>
    <w:rsid w:val="00362016"/>
    <w:rsid w:val="00363F1F"/>
    <w:rsid w:val="003677AF"/>
    <w:rsid w:val="0037206A"/>
    <w:rsid w:val="00372C9D"/>
    <w:rsid w:val="00380DA4"/>
    <w:rsid w:val="003856E7"/>
    <w:rsid w:val="00387788"/>
    <w:rsid w:val="0039342E"/>
    <w:rsid w:val="0039431F"/>
    <w:rsid w:val="00394F2B"/>
    <w:rsid w:val="003B1FB4"/>
    <w:rsid w:val="003B340B"/>
    <w:rsid w:val="003B3754"/>
    <w:rsid w:val="003B5D1F"/>
    <w:rsid w:val="003B73E3"/>
    <w:rsid w:val="003B76E0"/>
    <w:rsid w:val="003C2954"/>
    <w:rsid w:val="003D172A"/>
    <w:rsid w:val="003D59A8"/>
    <w:rsid w:val="003D628B"/>
    <w:rsid w:val="003D72B4"/>
    <w:rsid w:val="003E0E6E"/>
    <w:rsid w:val="003E7DB4"/>
    <w:rsid w:val="00401052"/>
    <w:rsid w:val="00401A12"/>
    <w:rsid w:val="0041646E"/>
    <w:rsid w:val="00420397"/>
    <w:rsid w:val="004205B7"/>
    <w:rsid w:val="00420D39"/>
    <w:rsid w:val="00422FD8"/>
    <w:rsid w:val="0042405C"/>
    <w:rsid w:val="004242F9"/>
    <w:rsid w:val="00431480"/>
    <w:rsid w:val="00431556"/>
    <w:rsid w:val="0043717E"/>
    <w:rsid w:val="00437F9C"/>
    <w:rsid w:val="00442C27"/>
    <w:rsid w:val="00446ECD"/>
    <w:rsid w:val="00450512"/>
    <w:rsid w:val="00454030"/>
    <w:rsid w:val="004603BB"/>
    <w:rsid w:val="00462517"/>
    <w:rsid w:val="00462CC0"/>
    <w:rsid w:val="00463895"/>
    <w:rsid w:val="0046473A"/>
    <w:rsid w:val="00465C7F"/>
    <w:rsid w:val="004705A5"/>
    <w:rsid w:val="004710AA"/>
    <w:rsid w:val="00472376"/>
    <w:rsid w:val="00472786"/>
    <w:rsid w:val="00485219"/>
    <w:rsid w:val="00494BD6"/>
    <w:rsid w:val="00495198"/>
    <w:rsid w:val="004A34FC"/>
    <w:rsid w:val="004A5261"/>
    <w:rsid w:val="004A61CC"/>
    <w:rsid w:val="004C12FA"/>
    <w:rsid w:val="004C18C3"/>
    <w:rsid w:val="004C70DC"/>
    <w:rsid w:val="004D2577"/>
    <w:rsid w:val="004D45DD"/>
    <w:rsid w:val="004D66A2"/>
    <w:rsid w:val="004E168A"/>
    <w:rsid w:val="004E63C0"/>
    <w:rsid w:val="004E6CAF"/>
    <w:rsid w:val="004E7446"/>
    <w:rsid w:val="004F06DB"/>
    <w:rsid w:val="004F1DC9"/>
    <w:rsid w:val="004F6DBD"/>
    <w:rsid w:val="00501F7C"/>
    <w:rsid w:val="00504CAC"/>
    <w:rsid w:val="0050524B"/>
    <w:rsid w:val="00517997"/>
    <w:rsid w:val="00517FE9"/>
    <w:rsid w:val="005225B8"/>
    <w:rsid w:val="00522736"/>
    <w:rsid w:val="005252B9"/>
    <w:rsid w:val="00525B9C"/>
    <w:rsid w:val="00536C05"/>
    <w:rsid w:val="005476EF"/>
    <w:rsid w:val="00552956"/>
    <w:rsid w:val="00560997"/>
    <w:rsid w:val="00563035"/>
    <w:rsid w:val="0056406B"/>
    <w:rsid w:val="0056551E"/>
    <w:rsid w:val="00565C0B"/>
    <w:rsid w:val="00566C7D"/>
    <w:rsid w:val="00572691"/>
    <w:rsid w:val="005841B7"/>
    <w:rsid w:val="00586D33"/>
    <w:rsid w:val="00587071"/>
    <w:rsid w:val="00593A70"/>
    <w:rsid w:val="0059532D"/>
    <w:rsid w:val="00597AD9"/>
    <w:rsid w:val="005A0731"/>
    <w:rsid w:val="005A32A2"/>
    <w:rsid w:val="005A4A1D"/>
    <w:rsid w:val="005B0654"/>
    <w:rsid w:val="005B2F41"/>
    <w:rsid w:val="005B66CE"/>
    <w:rsid w:val="005C32C2"/>
    <w:rsid w:val="005D0D2F"/>
    <w:rsid w:val="005D185B"/>
    <w:rsid w:val="005E21F6"/>
    <w:rsid w:val="005F0329"/>
    <w:rsid w:val="005F21B8"/>
    <w:rsid w:val="005F5046"/>
    <w:rsid w:val="00602CE8"/>
    <w:rsid w:val="00606A70"/>
    <w:rsid w:val="00610162"/>
    <w:rsid w:val="00610995"/>
    <w:rsid w:val="00613680"/>
    <w:rsid w:val="00622E92"/>
    <w:rsid w:val="006237E7"/>
    <w:rsid w:val="00625186"/>
    <w:rsid w:val="00630FA2"/>
    <w:rsid w:val="006312DD"/>
    <w:rsid w:val="006358AD"/>
    <w:rsid w:val="006426CA"/>
    <w:rsid w:val="00642A41"/>
    <w:rsid w:val="00653809"/>
    <w:rsid w:val="00654EF2"/>
    <w:rsid w:val="00657054"/>
    <w:rsid w:val="00665E9B"/>
    <w:rsid w:val="00666999"/>
    <w:rsid w:val="006739FD"/>
    <w:rsid w:val="00674058"/>
    <w:rsid w:val="00675ECD"/>
    <w:rsid w:val="00681582"/>
    <w:rsid w:val="006831B6"/>
    <w:rsid w:val="006833BB"/>
    <w:rsid w:val="00683A18"/>
    <w:rsid w:val="00683C91"/>
    <w:rsid w:val="00694611"/>
    <w:rsid w:val="00694DC5"/>
    <w:rsid w:val="00695168"/>
    <w:rsid w:val="006A3C04"/>
    <w:rsid w:val="006A5BDD"/>
    <w:rsid w:val="006A6A09"/>
    <w:rsid w:val="006B05F6"/>
    <w:rsid w:val="006B23A9"/>
    <w:rsid w:val="006B25B0"/>
    <w:rsid w:val="006C0EC3"/>
    <w:rsid w:val="006C3D5A"/>
    <w:rsid w:val="006C503D"/>
    <w:rsid w:val="006C66C0"/>
    <w:rsid w:val="006C7832"/>
    <w:rsid w:val="006D0FC3"/>
    <w:rsid w:val="006E2791"/>
    <w:rsid w:val="006E2BA5"/>
    <w:rsid w:val="006E3B2F"/>
    <w:rsid w:val="006E4047"/>
    <w:rsid w:val="006E517F"/>
    <w:rsid w:val="006F1337"/>
    <w:rsid w:val="00700014"/>
    <w:rsid w:val="00710F1D"/>
    <w:rsid w:val="00711DBE"/>
    <w:rsid w:val="007205FE"/>
    <w:rsid w:val="00726B80"/>
    <w:rsid w:val="007322BF"/>
    <w:rsid w:val="00736EFF"/>
    <w:rsid w:val="00740C6B"/>
    <w:rsid w:val="00743FEF"/>
    <w:rsid w:val="00762F15"/>
    <w:rsid w:val="00763719"/>
    <w:rsid w:val="0077126F"/>
    <w:rsid w:val="0077343C"/>
    <w:rsid w:val="00776F9C"/>
    <w:rsid w:val="00792F45"/>
    <w:rsid w:val="00796807"/>
    <w:rsid w:val="007A27F6"/>
    <w:rsid w:val="007A3E41"/>
    <w:rsid w:val="007A66BC"/>
    <w:rsid w:val="007A6F9D"/>
    <w:rsid w:val="007B62A2"/>
    <w:rsid w:val="007C0A24"/>
    <w:rsid w:val="007C20A3"/>
    <w:rsid w:val="007C568B"/>
    <w:rsid w:val="007C5E19"/>
    <w:rsid w:val="007C7695"/>
    <w:rsid w:val="007D3F59"/>
    <w:rsid w:val="007E036E"/>
    <w:rsid w:val="007F42B8"/>
    <w:rsid w:val="007F6440"/>
    <w:rsid w:val="007F657A"/>
    <w:rsid w:val="007F67BB"/>
    <w:rsid w:val="007F6CEB"/>
    <w:rsid w:val="007F6E1D"/>
    <w:rsid w:val="00802163"/>
    <w:rsid w:val="00806CFF"/>
    <w:rsid w:val="0083390B"/>
    <w:rsid w:val="00833C61"/>
    <w:rsid w:val="00834E46"/>
    <w:rsid w:val="0083610B"/>
    <w:rsid w:val="0084102F"/>
    <w:rsid w:val="008436DE"/>
    <w:rsid w:val="00843E4B"/>
    <w:rsid w:val="00851AE4"/>
    <w:rsid w:val="008545CC"/>
    <w:rsid w:val="00855E7A"/>
    <w:rsid w:val="0086252C"/>
    <w:rsid w:val="00875F45"/>
    <w:rsid w:val="00876154"/>
    <w:rsid w:val="008868F2"/>
    <w:rsid w:val="00887F1C"/>
    <w:rsid w:val="0089101B"/>
    <w:rsid w:val="008A08A1"/>
    <w:rsid w:val="008A6AD0"/>
    <w:rsid w:val="008A751D"/>
    <w:rsid w:val="008B020B"/>
    <w:rsid w:val="008B0B90"/>
    <w:rsid w:val="008B46A1"/>
    <w:rsid w:val="008B4F09"/>
    <w:rsid w:val="008C36DD"/>
    <w:rsid w:val="008C36F3"/>
    <w:rsid w:val="008D35F9"/>
    <w:rsid w:val="008E0561"/>
    <w:rsid w:val="008E2073"/>
    <w:rsid w:val="008E3FE5"/>
    <w:rsid w:val="008E4179"/>
    <w:rsid w:val="008E4B06"/>
    <w:rsid w:val="008E6034"/>
    <w:rsid w:val="008F340C"/>
    <w:rsid w:val="008F7FF8"/>
    <w:rsid w:val="0090251C"/>
    <w:rsid w:val="0090297B"/>
    <w:rsid w:val="0090624B"/>
    <w:rsid w:val="0091404C"/>
    <w:rsid w:val="009161DD"/>
    <w:rsid w:val="009163FD"/>
    <w:rsid w:val="0092020B"/>
    <w:rsid w:val="00923DE7"/>
    <w:rsid w:val="00927030"/>
    <w:rsid w:val="00930EEE"/>
    <w:rsid w:val="00932C40"/>
    <w:rsid w:val="00937FDD"/>
    <w:rsid w:val="00951C2E"/>
    <w:rsid w:val="00952EFA"/>
    <w:rsid w:val="00955573"/>
    <w:rsid w:val="009563E5"/>
    <w:rsid w:val="0096743E"/>
    <w:rsid w:val="0097080E"/>
    <w:rsid w:val="00982587"/>
    <w:rsid w:val="0098303E"/>
    <w:rsid w:val="00983D12"/>
    <w:rsid w:val="00986001"/>
    <w:rsid w:val="00993C4A"/>
    <w:rsid w:val="009A1955"/>
    <w:rsid w:val="009A54F2"/>
    <w:rsid w:val="009A5993"/>
    <w:rsid w:val="009B764F"/>
    <w:rsid w:val="009C26F2"/>
    <w:rsid w:val="009C4A4C"/>
    <w:rsid w:val="009C52EA"/>
    <w:rsid w:val="009D4328"/>
    <w:rsid w:val="009D461D"/>
    <w:rsid w:val="009E2396"/>
    <w:rsid w:val="009E2543"/>
    <w:rsid w:val="009E645C"/>
    <w:rsid w:val="009F2BD2"/>
    <w:rsid w:val="009F4228"/>
    <w:rsid w:val="00A01F1A"/>
    <w:rsid w:val="00A10C24"/>
    <w:rsid w:val="00A11B8A"/>
    <w:rsid w:val="00A12735"/>
    <w:rsid w:val="00A1493B"/>
    <w:rsid w:val="00A17F3B"/>
    <w:rsid w:val="00A21322"/>
    <w:rsid w:val="00A24017"/>
    <w:rsid w:val="00A304C2"/>
    <w:rsid w:val="00A30FB9"/>
    <w:rsid w:val="00A3602A"/>
    <w:rsid w:val="00A41481"/>
    <w:rsid w:val="00A4514F"/>
    <w:rsid w:val="00A46742"/>
    <w:rsid w:val="00A526AB"/>
    <w:rsid w:val="00A556E8"/>
    <w:rsid w:val="00A5655D"/>
    <w:rsid w:val="00A65BA2"/>
    <w:rsid w:val="00A77D80"/>
    <w:rsid w:val="00A80A0B"/>
    <w:rsid w:val="00A82D60"/>
    <w:rsid w:val="00A842A4"/>
    <w:rsid w:val="00A90A3F"/>
    <w:rsid w:val="00A930DB"/>
    <w:rsid w:val="00AA14E5"/>
    <w:rsid w:val="00AB1193"/>
    <w:rsid w:val="00AB69F6"/>
    <w:rsid w:val="00AB75C7"/>
    <w:rsid w:val="00AC0608"/>
    <w:rsid w:val="00AD61C4"/>
    <w:rsid w:val="00AD6DFB"/>
    <w:rsid w:val="00AD7332"/>
    <w:rsid w:val="00AE0189"/>
    <w:rsid w:val="00AE2308"/>
    <w:rsid w:val="00AE34AB"/>
    <w:rsid w:val="00AE4F85"/>
    <w:rsid w:val="00AE59D0"/>
    <w:rsid w:val="00AF1FBE"/>
    <w:rsid w:val="00AF4F33"/>
    <w:rsid w:val="00AF5F88"/>
    <w:rsid w:val="00AF61DC"/>
    <w:rsid w:val="00B00847"/>
    <w:rsid w:val="00B017FE"/>
    <w:rsid w:val="00B061B1"/>
    <w:rsid w:val="00B1141D"/>
    <w:rsid w:val="00B11FE2"/>
    <w:rsid w:val="00B1213E"/>
    <w:rsid w:val="00B16BD7"/>
    <w:rsid w:val="00B2201D"/>
    <w:rsid w:val="00B32CDA"/>
    <w:rsid w:val="00B33106"/>
    <w:rsid w:val="00B33FFE"/>
    <w:rsid w:val="00B35FB5"/>
    <w:rsid w:val="00B37EB0"/>
    <w:rsid w:val="00B40716"/>
    <w:rsid w:val="00B40853"/>
    <w:rsid w:val="00B4354A"/>
    <w:rsid w:val="00B53E9F"/>
    <w:rsid w:val="00B5438F"/>
    <w:rsid w:val="00B56AE1"/>
    <w:rsid w:val="00B62EFE"/>
    <w:rsid w:val="00B640CB"/>
    <w:rsid w:val="00B6753B"/>
    <w:rsid w:val="00B746C4"/>
    <w:rsid w:val="00B75C98"/>
    <w:rsid w:val="00B85AD5"/>
    <w:rsid w:val="00B8705B"/>
    <w:rsid w:val="00B875EA"/>
    <w:rsid w:val="00B905E3"/>
    <w:rsid w:val="00B915D8"/>
    <w:rsid w:val="00B9458D"/>
    <w:rsid w:val="00B954A9"/>
    <w:rsid w:val="00B95712"/>
    <w:rsid w:val="00BA3048"/>
    <w:rsid w:val="00BB47BA"/>
    <w:rsid w:val="00BC3FFB"/>
    <w:rsid w:val="00BC51E3"/>
    <w:rsid w:val="00BD079A"/>
    <w:rsid w:val="00BE001A"/>
    <w:rsid w:val="00BE0269"/>
    <w:rsid w:val="00BE3002"/>
    <w:rsid w:val="00BE346D"/>
    <w:rsid w:val="00BE40EA"/>
    <w:rsid w:val="00BE51BE"/>
    <w:rsid w:val="00BE791C"/>
    <w:rsid w:val="00BE7DC7"/>
    <w:rsid w:val="00BF2CA1"/>
    <w:rsid w:val="00BF75E8"/>
    <w:rsid w:val="00C07B73"/>
    <w:rsid w:val="00C10CE1"/>
    <w:rsid w:val="00C16942"/>
    <w:rsid w:val="00C343C0"/>
    <w:rsid w:val="00C351C0"/>
    <w:rsid w:val="00C43246"/>
    <w:rsid w:val="00C434D9"/>
    <w:rsid w:val="00C4659E"/>
    <w:rsid w:val="00C5112C"/>
    <w:rsid w:val="00C5158A"/>
    <w:rsid w:val="00C57BF5"/>
    <w:rsid w:val="00C62717"/>
    <w:rsid w:val="00C74275"/>
    <w:rsid w:val="00C74B6A"/>
    <w:rsid w:val="00C76467"/>
    <w:rsid w:val="00C82013"/>
    <w:rsid w:val="00C83BAF"/>
    <w:rsid w:val="00C86025"/>
    <w:rsid w:val="00C92BBD"/>
    <w:rsid w:val="00CA1BCC"/>
    <w:rsid w:val="00CA59B9"/>
    <w:rsid w:val="00CA709A"/>
    <w:rsid w:val="00CA7A3C"/>
    <w:rsid w:val="00CB5CC4"/>
    <w:rsid w:val="00CB7352"/>
    <w:rsid w:val="00CC687D"/>
    <w:rsid w:val="00CD43FC"/>
    <w:rsid w:val="00CE58F7"/>
    <w:rsid w:val="00CE7423"/>
    <w:rsid w:val="00CF0B65"/>
    <w:rsid w:val="00CF0E15"/>
    <w:rsid w:val="00CF1B6F"/>
    <w:rsid w:val="00D00CD1"/>
    <w:rsid w:val="00D1530E"/>
    <w:rsid w:val="00D24B11"/>
    <w:rsid w:val="00D27F6D"/>
    <w:rsid w:val="00D3052E"/>
    <w:rsid w:val="00D33D60"/>
    <w:rsid w:val="00D3437B"/>
    <w:rsid w:val="00D355F7"/>
    <w:rsid w:val="00D379CF"/>
    <w:rsid w:val="00D42484"/>
    <w:rsid w:val="00D51743"/>
    <w:rsid w:val="00D52FAB"/>
    <w:rsid w:val="00D57266"/>
    <w:rsid w:val="00D579CC"/>
    <w:rsid w:val="00D61D84"/>
    <w:rsid w:val="00D64D5A"/>
    <w:rsid w:val="00D66308"/>
    <w:rsid w:val="00D7081C"/>
    <w:rsid w:val="00D7245A"/>
    <w:rsid w:val="00D87D60"/>
    <w:rsid w:val="00D94105"/>
    <w:rsid w:val="00DA20C7"/>
    <w:rsid w:val="00DA26BF"/>
    <w:rsid w:val="00DA443C"/>
    <w:rsid w:val="00DB2AA6"/>
    <w:rsid w:val="00DB3BC0"/>
    <w:rsid w:val="00DB78FA"/>
    <w:rsid w:val="00DC04C7"/>
    <w:rsid w:val="00DC11D3"/>
    <w:rsid w:val="00DC6269"/>
    <w:rsid w:val="00DC7FF8"/>
    <w:rsid w:val="00DD1660"/>
    <w:rsid w:val="00DD40B2"/>
    <w:rsid w:val="00DD53D8"/>
    <w:rsid w:val="00DE27B8"/>
    <w:rsid w:val="00DF1E46"/>
    <w:rsid w:val="00DF3EE5"/>
    <w:rsid w:val="00DF6AA0"/>
    <w:rsid w:val="00DF7308"/>
    <w:rsid w:val="00E03047"/>
    <w:rsid w:val="00E03234"/>
    <w:rsid w:val="00E161D0"/>
    <w:rsid w:val="00E21C49"/>
    <w:rsid w:val="00E26FBA"/>
    <w:rsid w:val="00E27BC0"/>
    <w:rsid w:val="00E33B9E"/>
    <w:rsid w:val="00E34A3E"/>
    <w:rsid w:val="00E4020B"/>
    <w:rsid w:val="00E42397"/>
    <w:rsid w:val="00E425EA"/>
    <w:rsid w:val="00E52DFE"/>
    <w:rsid w:val="00E537F1"/>
    <w:rsid w:val="00E57E82"/>
    <w:rsid w:val="00E57E86"/>
    <w:rsid w:val="00E608E7"/>
    <w:rsid w:val="00E61859"/>
    <w:rsid w:val="00E61B6D"/>
    <w:rsid w:val="00E6467B"/>
    <w:rsid w:val="00E64EE7"/>
    <w:rsid w:val="00E67A26"/>
    <w:rsid w:val="00E7110D"/>
    <w:rsid w:val="00E74784"/>
    <w:rsid w:val="00E8080E"/>
    <w:rsid w:val="00E842B7"/>
    <w:rsid w:val="00E86DE5"/>
    <w:rsid w:val="00E90536"/>
    <w:rsid w:val="00E93E09"/>
    <w:rsid w:val="00EA2A56"/>
    <w:rsid w:val="00EA3B12"/>
    <w:rsid w:val="00EB012B"/>
    <w:rsid w:val="00EB5751"/>
    <w:rsid w:val="00EB6B1C"/>
    <w:rsid w:val="00EC189D"/>
    <w:rsid w:val="00EC1958"/>
    <w:rsid w:val="00EC6787"/>
    <w:rsid w:val="00ED0877"/>
    <w:rsid w:val="00ED1CB7"/>
    <w:rsid w:val="00EE153E"/>
    <w:rsid w:val="00EE3666"/>
    <w:rsid w:val="00EF6A30"/>
    <w:rsid w:val="00F0299B"/>
    <w:rsid w:val="00F06249"/>
    <w:rsid w:val="00F10B61"/>
    <w:rsid w:val="00F21BBB"/>
    <w:rsid w:val="00F27A53"/>
    <w:rsid w:val="00F34F05"/>
    <w:rsid w:val="00F41F8E"/>
    <w:rsid w:val="00F44ACA"/>
    <w:rsid w:val="00F514C3"/>
    <w:rsid w:val="00F520CB"/>
    <w:rsid w:val="00F539E2"/>
    <w:rsid w:val="00F56705"/>
    <w:rsid w:val="00F57AED"/>
    <w:rsid w:val="00F57D39"/>
    <w:rsid w:val="00F61DDB"/>
    <w:rsid w:val="00F70229"/>
    <w:rsid w:val="00F74B89"/>
    <w:rsid w:val="00F80671"/>
    <w:rsid w:val="00F8159F"/>
    <w:rsid w:val="00F853F6"/>
    <w:rsid w:val="00F853FD"/>
    <w:rsid w:val="00F86518"/>
    <w:rsid w:val="00F915EB"/>
    <w:rsid w:val="00F91BF3"/>
    <w:rsid w:val="00F9435A"/>
    <w:rsid w:val="00F96E92"/>
    <w:rsid w:val="00F975B6"/>
    <w:rsid w:val="00FA2609"/>
    <w:rsid w:val="00FB0644"/>
    <w:rsid w:val="00FC3428"/>
    <w:rsid w:val="00FD2CFD"/>
    <w:rsid w:val="00FD698C"/>
    <w:rsid w:val="00FE2335"/>
    <w:rsid w:val="00FE2F34"/>
    <w:rsid w:val="00FE735E"/>
    <w:rsid w:val="00FF2777"/>
    <w:rsid w:val="00FF3283"/>
    <w:rsid w:val="00FF4D9D"/>
    <w:rsid w:val="00FF5528"/>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shapelayout v:ext="edit">
      <o:idmap v:ext="edit" data="1"/>
    </o:shapelayout>
  </w:shapeDefaults>
  <w:doNotEmbedSmartTags/>
  <w:decimalSymbol w:val="."/>
  <w:listSeparator w:val=","/>
  <w14:docId w14:val="7184A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E8080E"/>
    <w:pPr>
      <w:tabs>
        <w:tab w:val="left" w:pos="1320"/>
        <w:tab w:val="right" w:leader="dot" w:pos="8290"/>
      </w:tabs>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character" w:styleId="FollowedHyperlink">
    <w:name w:val="FollowedHyperlink"/>
    <w:basedOn w:val="DefaultParagraphFont"/>
    <w:uiPriority w:val="99"/>
    <w:semiHidden/>
    <w:unhideWhenUsed/>
    <w:rsid w:val="001C4206"/>
    <w:rPr>
      <w:color w:val="800080" w:themeColor="followedHyperlink"/>
      <w:u w:val="single"/>
    </w:rPr>
  </w:style>
  <w:style w:type="paragraph" w:styleId="Quote">
    <w:name w:val="Quote"/>
    <w:basedOn w:val="Normal"/>
    <w:next w:val="Normal"/>
    <w:link w:val="QuoteChar"/>
    <w:uiPriority w:val="29"/>
    <w:qFormat/>
    <w:rsid w:val="003677A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677AF"/>
    <w:rPr>
      <w:rFonts w:ascii="Arial" w:hAnsi="Arial" w:cs="Arial"/>
      <w:i/>
      <w:iCs/>
      <w:color w:val="404040" w:themeColor="text1" w:themeTint="BF"/>
      <w:sz w:val="22"/>
      <w:szCs w:val="24"/>
    </w:rPr>
  </w:style>
  <w:style w:type="character" w:styleId="SubtleReference">
    <w:name w:val="Subtle Reference"/>
    <w:basedOn w:val="DefaultParagraphFont"/>
    <w:uiPriority w:val="31"/>
    <w:qFormat/>
    <w:rsid w:val="003677AF"/>
    <w:rPr>
      <w:smallCaps/>
      <w:color w:val="5A5A5A" w:themeColor="text1" w:themeTint="A5"/>
    </w:rPr>
  </w:style>
  <w:style w:type="table" w:styleId="GridTable4-Accent6">
    <w:name w:val="Grid Table 4 Accent 6"/>
    <w:basedOn w:val="TableNormal"/>
    <w:uiPriority w:val="49"/>
    <w:rsid w:val="00E03047"/>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PlaceholderText">
    <w:name w:val="Placeholder Text"/>
    <w:basedOn w:val="DefaultParagraphFont"/>
    <w:uiPriority w:val="99"/>
    <w:semiHidden/>
    <w:rsid w:val="00E57E86"/>
    <w:rPr>
      <w:color w:val="808080"/>
    </w:rPr>
  </w:style>
  <w:style w:type="paragraph" w:styleId="FootnoteText">
    <w:name w:val="footnote text"/>
    <w:basedOn w:val="Normal"/>
    <w:link w:val="FootnoteTextChar"/>
    <w:uiPriority w:val="99"/>
    <w:unhideWhenUsed/>
    <w:rsid w:val="00EB6B1C"/>
    <w:rPr>
      <w:sz w:val="24"/>
    </w:rPr>
  </w:style>
  <w:style w:type="character" w:customStyle="1" w:styleId="FootnoteTextChar">
    <w:name w:val="Footnote Text Char"/>
    <w:basedOn w:val="DefaultParagraphFont"/>
    <w:link w:val="FootnoteText"/>
    <w:uiPriority w:val="99"/>
    <w:rsid w:val="00EB6B1C"/>
    <w:rPr>
      <w:rFonts w:ascii="Arial" w:hAnsi="Arial" w:cs="Arial"/>
      <w:sz w:val="24"/>
      <w:szCs w:val="24"/>
    </w:rPr>
  </w:style>
  <w:style w:type="character" w:styleId="FootnoteReference">
    <w:name w:val="footnote reference"/>
    <w:basedOn w:val="DefaultParagraphFont"/>
    <w:uiPriority w:val="99"/>
    <w:unhideWhenUsed/>
    <w:rsid w:val="00EB6B1C"/>
    <w:rPr>
      <w:vertAlign w:val="superscript"/>
    </w:rPr>
  </w:style>
  <w:style w:type="character" w:customStyle="1" w:styleId="apple-converted-space">
    <w:name w:val="apple-converted-space"/>
    <w:basedOn w:val="DefaultParagraphFont"/>
    <w:rsid w:val="00FE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101250">
      <w:bodyDiv w:val="1"/>
      <w:marLeft w:val="0"/>
      <w:marRight w:val="0"/>
      <w:marTop w:val="0"/>
      <w:marBottom w:val="0"/>
      <w:divBdr>
        <w:top w:val="none" w:sz="0" w:space="0" w:color="auto"/>
        <w:left w:val="none" w:sz="0" w:space="0" w:color="auto"/>
        <w:bottom w:val="none" w:sz="0" w:space="0" w:color="auto"/>
        <w:right w:val="none" w:sz="0" w:space="0" w:color="auto"/>
      </w:divBdr>
    </w:div>
    <w:div w:id="286856134">
      <w:bodyDiv w:val="1"/>
      <w:marLeft w:val="0"/>
      <w:marRight w:val="0"/>
      <w:marTop w:val="0"/>
      <w:marBottom w:val="0"/>
      <w:divBdr>
        <w:top w:val="none" w:sz="0" w:space="0" w:color="auto"/>
        <w:left w:val="none" w:sz="0" w:space="0" w:color="auto"/>
        <w:bottom w:val="none" w:sz="0" w:space="0" w:color="auto"/>
        <w:right w:val="none" w:sz="0" w:space="0" w:color="auto"/>
      </w:divBdr>
    </w:div>
    <w:div w:id="635381656">
      <w:bodyDiv w:val="1"/>
      <w:marLeft w:val="0"/>
      <w:marRight w:val="0"/>
      <w:marTop w:val="0"/>
      <w:marBottom w:val="0"/>
      <w:divBdr>
        <w:top w:val="none" w:sz="0" w:space="0" w:color="auto"/>
        <w:left w:val="none" w:sz="0" w:space="0" w:color="auto"/>
        <w:bottom w:val="none" w:sz="0" w:space="0" w:color="auto"/>
        <w:right w:val="none" w:sz="0" w:space="0" w:color="auto"/>
      </w:divBdr>
    </w:div>
    <w:div w:id="703214055">
      <w:bodyDiv w:val="1"/>
      <w:marLeft w:val="0"/>
      <w:marRight w:val="0"/>
      <w:marTop w:val="0"/>
      <w:marBottom w:val="0"/>
      <w:divBdr>
        <w:top w:val="none" w:sz="0" w:space="0" w:color="auto"/>
        <w:left w:val="none" w:sz="0" w:space="0" w:color="auto"/>
        <w:bottom w:val="none" w:sz="0" w:space="0" w:color="auto"/>
        <w:right w:val="none" w:sz="0" w:space="0" w:color="auto"/>
      </w:divBdr>
    </w:div>
    <w:div w:id="875890416">
      <w:bodyDiv w:val="1"/>
      <w:marLeft w:val="0"/>
      <w:marRight w:val="0"/>
      <w:marTop w:val="0"/>
      <w:marBottom w:val="0"/>
      <w:divBdr>
        <w:top w:val="none" w:sz="0" w:space="0" w:color="auto"/>
        <w:left w:val="none" w:sz="0" w:space="0" w:color="auto"/>
        <w:bottom w:val="none" w:sz="0" w:space="0" w:color="auto"/>
        <w:right w:val="none" w:sz="0" w:space="0" w:color="auto"/>
      </w:divBdr>
    </w:div>
    <w:div w:id="1422919975">
      <w:bodyDiv w:val="1"/>
      <w:marLeft w:val="0"/>
      <w:marRight w:val="0"/>
      <w:marTop w:val="0"/>
      <w:marBottom w:val="0"/>
      <w:divBdr>
        <w:top w:val="none" w:sz="0" w:space="0" w:color="auto"/>
        <w:left w:val="none" w:sz="0" w:space="0" w:color="auto"/>
        <w:bottom w:val="none" w:sz="0" w:space="0" w:color="auto"/>
        <w:right w:val="none" w:sz="0" w:space="0" w:color="auto"/>
      </w:divBdr>
    </w:div>
    <w:div w:id="1618870725">
      <w:bodyDiv w:val="1"/>
      <w:marLeft w:val="0"/>
      <w:marRight w:val="0"/>
      <w:marTop w:val="0"/>
      <w:marBottom w:val="0"/>
      <w:divBdr>
        <w:top w:val="none" w:sz="0" w:space="0" w:color="auto"/>
        <w:left w:val="none" w:sz="0" w:space="0" w:color="auto"/>
        <w:bottom w:val="none" w:sz="0" w:space="0" w:color="auto"/>
        <w:right w:val="none" w:sz="0" w:space="0" w:color="auto"/>
      </w:divBdr>
    </w:div>
    <w:div w:id="1697268797">
      <w:bodyDiv w:val="1"/>
      <w:marLeft w:val="0"/>
      <w:marRight w:val="0"/>
      <w:marTop w:val="0"/>
      <w:marBottom w:val="0"/>
      <w:divBdr>
        <w:top w:val="none" w:sz="0" w:space="0" w:color="auto"/>
        <w:left w:val="none" w:sz="0" w:space="0" w:color="auto"/>
        <w:bottom w:val="none" w:sz="0" w:space="0" w:color="auto"/>
        <w:right w:val="none" w:sz="0" w:space="0" w:color="auto"/>
      </w:divBdr>
    </w:div>
    <w:div w:id="1813669715">
      <w:bodyDiv w:val="1"/>
      <w:marLeft w:val="0"/>
      <w:marRight w:val="0"/>
      <w:marTop w:val="0"/>
      <w:marBottom w:val="0"/>
      <w:divBdr>
        <w:top w:val="none" w:sz="0" w:space="0" w:color="auto"/>
        <w:left w:val="none" w:sz="0" w:space="0" w:color="auto"/>
        <w:bottom w:val="none" w:sz="0" w:space="0" w:color="auto"/>
        <w:right w:val="none" w:sz="0" w:space="0" w:color="auto"/>
      </w:divBdr>
    </w:div>
    <w:div w:id="1971936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emf"/><Relationship Id="rId27" Type="http://schemas.openxmlformats.org/officeDocument/2006/relationships/image" Target="media/image19.jpeg"/><Relationship Id="rId28" Type="http://schemas.openxmlformats.org/officeDocument/2006/relationships/hyperlink" Target="http://www.ukgameshows.com/ukgs/Countdown" TargetMode="External"/><Relationship Id="rId29" Type="http://schemas.openxmlformats.org/officeDocument/2006/relationships/hyperlink" Target="http://blackboard.aber.ac.u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microsoft.com/office/2007/relationships/hdphoto" Target="media/hdphoto1.wdp"/><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3.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www.ukgameshows.com/ukgs/Countdow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stacrada/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322CA7-BD01-D848-AA8A-8AB10F723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965</TotalTime>
  <Pages>33</Pages>
  <Words>7940</Words>
  <Characters>45260</Characters>
  <Application>Microsoft Macintosh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Dugdale</dc:creator>
  <cp:keywords/>
  <dc:description/>
  <cp:lastModifiedBy>Edward Dugdale</cp:lastModifiedBy>
  <cp:revision>80</cp:revision>
  <cp:lastPrinted>2014-04-04T11:58:00Z</cp:lastPrinted>
  <dcterms:created xsi:type="dcterms:W3CDTF">2017-05-03T10:40:00Z</dcterms:created>
  <dcterms:modified xsi:type="dcterms:W3CDTF">2017-05-08T14:34:00Z</dcterms:modified>
</cp:coreProperties>
</file>